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ES_tradnl"/>
        </w:rPr>
        <w:id w:val="1814713"/>
        <w:docPartObj>
          <w:docPartGallery w:val="Cover Pages"/>
          <w:docPartUnique/>
        </w:docPartObj>
      </w:sdtPr>
      <w:sdtEndPr>
        <w:rPr>
          <w:rFonts w:ascii="Cambria" w:hAnsi="Cambria"/>
          <w:b/>
          <w:color w:val="000000"/>
          <w:sz w:val="32"/>
          <w:szCs w:val="32"/>
        </w:rPr>
      </w:sdtEndPr>
      <w:sdtContent>
        <w:p w14:paraId="4B1835D1" w14:textId="15A6F396" w:rsidR="00674A12" w:rsidRPr="00B107CA" w:rsidRDefault="00776270">
          <w:pPr>
            <w:rPr>
              <w:lang w:val="es-ES_tradnl"/>
            </w:rPr>
          </w:pPr>
          <w:r>
            <w:rPr>
              <w:noProof/>
            </w:rPr>
            <mc:AlternateContent>
              <mc:Choice Requires="wps">
                <w:drawing>
                  <wp:anchor distT="0" distB="0" distL="114300" distR="114300" simplePos="0" relativeHeight="251666944" behindDoc="0" locked="0" layoutInCell="0" allowOverlap="1" wp14:editId="5D90C373">
                    <wp:simplePos x="0" y="0"/>
                    <wp:positionH relativeFrom="page">
                      <wp:align>left</wp:align>
                    </wp:positionH>
                    <wp:positionV relativeFrom="page">
                      <wp14:pctPosVOffset>25000</wp14:pctPosVOffset>
                    </wp:positionV>
                    <wp:extent cx="6973570" cy="1176020"/>
                    <wp:effectExtent l="9525" t="8255" r="8255" b="6350"/>
                    <wp:wrapNone/>
                    <wp:docPr id="46"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3570" cy="1176020"/>
                            </a:xfrm>
                            <a:prstGeom prst="rect">
                              <a:avLst/>
                            </a:prstGeom>
                            <a:solidFill>
                              <a:srgbClr xmlns:a14="http://schemas.microsoft.com/office/drawing/2010/main" val="FFC000" mc:Ignorable=""/>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rgbClr val="D8D8D8" mc:Ignorable=""/>
                                    </a:outerShdw>
                                  </a:effectLst>
                                </a14:hiddenEffects>
                              </a:ext>
                            </a:extLst>
                          </wps:spPr>
                          <wps:txbx>
                            <w:txbxContent>
                              <w:p w14:paraId="3FBF16F5" w14:textId="77777777" w:rsidR="005B7A22" w:rsidRDefault="005B7A22">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7" o:spid="_x0000_s1026" style="position:absolute;margin-left:0;margin-top:0;width:549.1pt;height:92.6pt;z-index:2516669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H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" o:allowincell="f" fillcolor="#ffc000" strokecolor="white [3212]" strokeweight="1pt">
                    <v:shadow color="#d8d8d8" offset="3pt,3pt"/>
                    <v:textbox style="mso-fit-shape-to-text:t" inset="14.4pt,,14.4pt">
                      <w:txbxContent>
                        <w:p w14:paraId="3FBF16F5" w14:textId="77777777" w:rsidR="005B7A22" w:rsidRDefault="005B7A22">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mc:Fallback>
            </mc:AlternateContent>
          </w:r>
          <w:r>
            <w:rPr>
              <w:noProof/>
            </w:rPr>
            <mc:AlternateContent>
              <mc:Choice Requires="wpg">
                <w:drawing>
                  <wp:anchor distT="0" distB="0" distL="114300" distR="114300" simplePos="0" relativeHeight="251664896" behindDoc="0" locked="0" layoutInCell="0" allowOverlap="1" wp14:editId="3ACD77D1">
                    <wp:simplePos x="0" y="0"/>
                    <wp:positionH relativeFrom="page">
                      <wp:align>right</wp:align>
                    </wp:positionH>
                    <wp:positionV relativeFrom="page">
                      <wp:align>top</wp:align>
                    </wp:positionV>
                    <wp:extent cx="3108960" cy="10057765"/>
                    <wp:effectExtent l="0" t="0" r="0" b="635"/>
                    <wp:wrapNone/>
                    <wp:docPr id="40"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7765"/>
                              <a:chOff x="7329" y="0"/>
                              <a:chExt cx="4911" cy="15840"/>
                            </a:xfrm>
                          </wpg:grpSpPr>
                          <wpg:grpSp>
                            <wpg:cNvPr id="41" name="Grupo 12"/>
                            <wpg:cNvGrpSpPr>
                              <a:grpSpLocks/>
                            </wpg:cNvGrpSpPr>
                            <wpg:grpSpPr bwMode="auto">
                              <a:xfrm>
                                <a:off x="7344" y="0"/>
                                <a:ext cx="4896" cy="15840"/>
                                <a:chOff x="7560" y="0"/>
                                <a:chExt cx="4700" cy="15840"/>
                              </a:xfrm>
                            </wpg:grpSpPr>
                            <wps:wsp>
                              <wps:cNvPr id="42" name="Rectángulo 13"/>
                              <wps:cNvSpPr>
                                <a:spLocks noChangeArrowheads="1"/>
                              </wps:cNvSpPr>
                              <wps:spPr bwMode="auto">
                                <a:xfrm>
                                  <a:off x="7755" y="0"/>
                                  <a:ext cx="4505" cy="15840"/>
                                </a:xfrm>
                                <a:prstGeom prst="rect">
                                  <a:avLst/>
                                </a:prstGeom>
                                <a:solidFill>
                                  <a:srgbClr xmlns:a14="http://schemas.microsoft.com/office/drawing/2010/main" val="C00000" mc:Ignorable=""/>
                                </a:solidFill>
                                <a:ln>
                                  <a:noFill/>
                                </a:ln>
                                <a:extLst>
                                  <a:ext uri="{91240B29-F687-4F45-9708-019B960494DF}">
                                    <a14:hiddenLine xmlns:a14="http://schemas.microsoft.com/office/drawing/2010/main" w="9525">
                                      <a:solidFill>
                                        <a:srgbClr val="D8D8D8" mc:Ignorable=""/>
                                      </a:solidFill>
                                      <a:miter lim="800000"/>
                                      <a:headEnd/>
                                      <a:tailEnd/>
                                    </a14:hiddenLine>
                                  </a:ext>
                                </a:extLst>
                              </wps:spPr>
                              <wps:bodyPr rot="0" vert="horz" wrap="square" lIns="91440" tIns="45720" rIns="91440" bIns="45720" anchor="t" anchorCtr="0" upright="1">
                                <a:noAutofit/>
                              </wps:bodyPr>
                            </wps:wsp>
                            <wps:wsp>
                              <wps:cNvPr id="43" name="Rectángulo 14" descr="Light vertical"/>
                              <wps:cNvSpPr>
                                <a:spLocks noChangeArrowheads="1"/>
                              </wps:cNvSpPr>
                              <wps:spPr bwMode="auto">
                                <a:xfrm>
                                  <a:off x="7560" y="8"/>
                                  <a:ext cx="195" cy="15825"/>
                                </a:xfrm>
                                <a:prstGeom prst="rect">
                                  <a:avLst/>
                                </a:prstGeom>
                                <a:blipFill dpi="0" rotWithShape="0">
                                  <a:blip r:embed="rId9">
                                    <a:alphaModFix amt="80000"/>
                                  </a:blip>
                                  <a:srcRect/>
                                  <a:tile tx="0" ty="0" sx="100000" sy="100000" flip="none" algn="tl"/>
                                </a:bli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rgbClr val="D8D8D8" mc:Ignorable=""/>
                                        </a:outerShdw>
                                      </a:effectLst>
                                    </a14:hiddenEffects>
                                  </a:ext>
                                </a:extLst>
                              </wps:spPr>
                              <wps:bodyPr rot="0" vert="horz" wrap="square" lIns="91440" tIns="45720" rIns="91440" bIns="45720" anchor="ctr" anchorCtr="0" upright="1">
                                <a:noAutofit/>
                              </wps:bodyPr>
                            </wps:wsp>
                          </wpg:grpSp>
                          <wps:wsp>
                            <wps:cNvPr id="44" name="Rectángulo 15"/>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14:paraId="631C7765" w14:textId="77777777" w:rsidR="005B7A22" w:rsidRDefault="005B7A2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5" name="Rectángulo 16"/>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E2C7CEF" w14:textId="77777777" w:rsidR="005B7A22" w:rsidRDefault="005B7A22">
                                  <w:pPr>
                                    <w:pStyle w:val="Sinespaciado"/>
                                    <w:spacing w:line="360" w:lineRule="auto"/>
                                    <w:rPr>
                                      <w:color w:val="FFFFFF" w:themeColor="background1"/>
                                    </w:rPr>
                                  </w:pPr>
                                </w:p>
                                <w:p w14:paraId="4BC1BD1B" w14:textId="77777777" w:rsidR="005B7A22" w:rsidRDefault="005B7A22">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14:paraId="62809E4E" w14:textId="77777777" w:rsidR="005B7A22" w:rsidRDefault="005B7A22">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1" o:spid="_x0000_s1027" style="position:absolute;margin-left:193.6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ángulo 13"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PzsQA&#10;AADbAAAADwAAAGRycy9kb3ducmV2LnhtbESPQWvCQBSE74X+h+UVvDWbShAb3QRrET2mttXrI/tM&#10;gtm3IbuNsb++WxA8DjPzDbPMR9OKgXrXWFbwEsUgiEurG64UfH1unucgnEfW2FomBVdykGePD0tM&#10;tb3wBw17X4kAYZeigtr7LpXSlTUZdJHtiIN3sr1BH2RfSd3jJcBNK6dxPJMGGw4LNXa0rqk873+M&#10;gveC1pvkNfkuhtXv7HA6ciHftkpNnsbVAoSn0d/Dt/ZOK0im8P8l/A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Nj87EAAAA2wAAAA8AAAAAAAAAAAAAAAAAmAIAAGRycy9k&#10;b3ducmV2LnhtbFBLBQYAAAAABAAEAPUAAACJAwAAAAA=&#10;" fillcolor="#c00000" stroked="f" strokecolor="#d8d8d8"/>
                      <v:rect id="Rectángulo 14"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2qJcMA&#10;AADbAAAADwAAAGRycy9kb3ducmV2LnhtbESPS4vCQBCE74L/YWjBm058IBKdiLoI7mEPRsFrk+k8&#10;NNMTMrMm/vudhYU9FlX1FbXd9aYWL2pdZVnBbBqBIM6srrhQcLueJmsQziNrrC2Tgjc52CXDwRZj&#10;bTu+0Cv1hQgQdjEqKL1vYildVpJBN7UNcfBy2xr0QbaF1C12AW5qOY+ilTRYcVgosaFjSdkz/TYK&#10;9Od9XnT2cei+nnm9XDx0+pFqpcajfr8B4an3/+G/9lkrWC7g90v4AT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2qJcMAAADbAAAADwAAAAAAAAAAAAAAAACYAgAAZHJzL2Rv&#10;d25yZXYueG1sUEsFBgAAAAAEAAQA9QAAAIgDAAAAAA==&#10;" stroked="f" strokecolor="white [3212]" strokeweight="1pt">
                        <v:fill r:id="rId10" o:title="Light vertical" opacity="52429f" recolor="t" type="tile"/>
                        <v:shadow color="#d8d8d8" offset="3pt,3pt"/>
                      </v:rect>
                    </v:group>
                    <v:rect id="Rectángulo 15"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52MMA&#10;AADbAAAADwAAAGRycy9kb3ducmV2LnhtbESPQWvCQBSE7wX/w/IKXkQ3FikSXaUKlkKlWBs8P7LP&#10;bDT7NmRXE/+9Kwg9DjPzDTNfdrYSV2p86VjBeJSAIM6dLrlQkP1thlMQPiBrrByTght5WC56L3NM&#10;tWv5l677UIgIYZ+iAhNCnUrpc0MW/cjVxNE7usZiiLIppG6wjXBbybckeZcWS44LBmtaG8rP+4uN&#10;FJu1+G260261ou3055MOmRwo1X/tPmYgAnXhP/xsf2kFkwk8vs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A52MMAAADbAAAADwAAAAAAAAAAAAAAAACYAgAAZHJzL2Rv&#10;d25yZXYueG1sUEsFBgAAAAAEAAQA9QAAAIgDA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14:paraId="631C7765" w14:textId="77777777" w:rsidR="005B7A22" w:rsidRDefault="005B7A2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cQ8MA&#10;AADbAAAADwAAAGRycy9kb3ducmV2LnhtbESPQWvCQBSE74X+h+UVehHdtNgi0VWqoAiKVA2eH9ln&#10;Nm32bciuJv57tyD0OMzMN8xk1tlKXKnxpWMFb4MEBHHudMmFguy47I9A+ICssXJMCm7kYTZ9fppg&#10;ql3Le7oeQiEihH2KCkwIdSqlzw1Z9ANXE0fv7BqLIcqmkLrBNsJtJd+T5FNaLDkuGKxpYSj/PVxs&#10;pNisxY3pfr7nc9qOdis6ZbKn1OtL9zUGEagL/+FHe60VDD/g70v8A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ycQ8MAAADbAAAADwAAAAAAAAAAAAAAAACYAgAAZHJzL2Rv&#10;d25yZXYueG1sUEsFBgAAAAAEAAQA9QAAAIgDAAAAAA==&#10;" filled="f" fillcolor="white [3212]" stroked="f" strokecolor="white [3212]" strokeweight="1pt">
                      <v:fill opacity="52428f"/>
                      <v:textbox inset="28.8pt,14.4pt,14.4pt,14.4pt">
                        <w:txbxContent>
                          <w:p w14:paraId="3E2C7CEF" w14:textId="77777777" w:rsidR="005B7A22" w:rsidRDefault="005B7A22">
                            <w:pPr>
                              <w:pStyle w:val="Sinespaciado"/>
                              <w:spacing w:line="360" w:lineRule="auto"/>
                              <w:rPr>
                                <w:color w:val="FFFFFF" w:themeColor="background1"/>
                              </w:rPr>
                            </w:pPr>
                          </w:p>
                          <w:p w14:paraId="4BC1BD1B" w14:textId="77777777" w:rsidR="005B7A22" w:rsidRDefault="005B7A22">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14:paraId="62809E4E" w14:textId="77777777" w:rsidR="005B7A22" w:rsidRDefault="005B7A22">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p>
        <w:p w14:paraId="7AD564AB" w14:textId="77777777" w:rsidR="00DE2223" w:rsidRPr="00B107CA" w:rsidRDefault="00674A12" w:rsidP="00DE2223">
          <w:pPr>
            <w:rPr>
              <w:rFonts w:ascii="Cambria" w:hAnsi="Cambria"/>
              <w:b/>
              <w:color w:val="000000"/>
              <w:sz w:val="32"/>
              <w:szCs w:val="32"/>
              <w:lang w:val="es-ES_tradnl"/>
            </w:rPr>
          </w:pPr>
          <w:r w:rsidRPr="00B107CA">
            <w:rPr>
              <w:noProof/>
            </w:rPr>
            <w:drawing>
              <wp:anchor distT="0" distB="0" distL="114300" distR="114300" simplePos="0" relativeHeight="251665920" behindDoc="0" locked="0" layoutInCell="0" allowOverlap="1" wp14:editId="645E89D2">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14:paraId="6783FAD7" w14:textId="77777777" w:rsidR="00DE2223" w:rsidRPr="00B107CA" w:rsidRDefault="00DE2223" w:rsidP="00D6753A">
      <w:pPr>
        <w:pStyle w:val="Ttulo"/>
        <w:jc w:val="center"/>
      </w:pPr>
      <w:r w:rsidRPr="00B107CA">
        <w:lastRenderedPageBreak/>
        <w:t>Historial De Cambios</w:t>
      </w:r>
    </w:p>
    <w:tbl>
      <w:tblPr>
        <w:tblStyle w:val="Listaclara-nfasis6"/>
        <w:tblW w:w="0" w:type="auto"/>
        <w:tblLook w:val="01E0" w:firstRow="1" w:lastRow="1" w:firstColumn="1" w:lastColumn="1" w:noHBand="0" w:noVBand="0"/>
      </w:tblPr>
      <w:tblGrid>
        <w:gridCol w:w="1808"/>
        <w:gridCol w:w="1314"/>
        <w:gridCol w:w="1698"/>
        <w:gridCol w:w="1982"/>
        <w:gridCol w:w="1601"/>
      </w:tblGrid>
      <w:tr w:rsidR="003C68DD" w:rsidRPr="00B107CA" w14:paraId="6565A1DD" w14:textId="77777777">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4D3AFA93" w14:textId="77777777"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6AABA587" w14:textId="77777777"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14:paraId="55FA1ADC" w14:textId="77777777" w:rsidR="003C68DD" w:rsidRPr="00B107CA" w:rsidRDefault="003C68DD" w:rsidP="00BB7F48">
            <w:pPr>
              <w:jc w:val="center"/>
              <w:cnfStyle w:val="100000000000" w:firstRow="1" w:lastRow="0" w:firstColumn="0" w:lastColumn="0" w:oddVBand="0" w:evenVBand="0" w:oddHBand="0" w:evenHBand="0" w:firstRowFirstColumn="0" w:firstRowLastColumn="0" w:lastRowFirstColumn="0" w:lastRowLastColumn="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76E55C8F" w14:textId="77777777"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581CD6B4" w14:textId="77777777"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14:paraId="4C66A92B"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06FF7966" w14:textId="77777777"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11E0F6EE" w14:textId="77777777"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14:paraId="7E6DB6C3" w14:textId="77777777" w:rsidR="003C68DD" w:rsidRPr="00B107CA" w:rsidRDefault="008A1C74" w:rsidP="00BB7F48">
            <w:pPr>
              <w:cnfStyle w:val="000000100000" w:firstRow="0" w:lastRow="0" w:firstColumn="0" w:lastColumn="0" w:oddVBand="0" w:evenVBand="0" w:oddHBand="1" w:evenHBand="0" w:firstRowFirstColumn="0" w:firstRowLastColumn="0" w:lastRowFirstColumn="0" w:lastRowLastColumn="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520960C8" w14:textId="77777777"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4CD2C1EE" w14:textId="77777777"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14:paraId="296B28FC"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1974AB11" w14:textId="77777777"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2BD379DA" w14:textId="77777777"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14:paraId="6AF66F64" w14:textId="77777777" w:rsidR="002B0885" w:rsidRPr="00B107CA" w:rsidRDefault="002B0885" w:rsidP="00B107CA">
            <w:pPr>
              <w:cnfStyle w:val="000000000000" w:firstRow="0" w:lastRow="0" w:firstColumn="0" w:lastColumn="0" w:oddVBand="0" w:evenVBand="0" w:oddHBand="0" w:evenHBand="0" w:firstRowFirstColumn="0" w:firstRowLastColumn="0" w:lastRowFirstColumn="0" w:lastRowLastColumn="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0B1C4F4F" w14:textId="77777777"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581B4677" w14:textId="77777777"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14:paraId="116B4175"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0F1018A7" w14:textId="77777777"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778E6E9E" w14:textId="77777777"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14:paraId="2E36AD31" w14:textId="77777777" w:rsidR="002B0885" w:rsidRPr="00B107CA" w:rsidRDefault="002B0885" w:rsidP="00B107CA">
            <w:pPr>
              <w:cnfStyle w:val="000000100000" w:firstRow="0" w:lastRow="0" w:firstColumn="0" w:lastColumn="0" w:oddVBand="0" w:evenVBand="0" w:oddHBand="1" w:evenHBand="0" w:firstRowFirstColumn="0" w:firstRowLastColumn="0" w:lastRowFirstColumn="0" w:lastRowLastColumn="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029F0C24" w14:textId="77777777"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2AA184AA" w14:textId="77777777"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14:paraId="0DF305E1"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5ABAEBDC" w14:textId="77777777"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4FF74644" w14:textId="77777777"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14:paraId="5C4F7565" w14:textId="77777777" w:rsidR="00593A6A" w:rsidRPr="00C276AD" w:rsidRDefault="00593A6A" w:rsidP="00593A6A">
            <w:pPr>
              <w:cnfStyle w:val="000000000000" w:firstRow="0" w:lastRow="0" w:firstColumn="0" w:lastColumn="0" w:oddVBand="0" w:evenVBand="0" w:oddHBand="0" w:evenHBand="0" w:firstRowFirstColumn="0" w:firstRowLastColumn="0" w:lastRowFirstColumn="0" w:lastRowLastColumn="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6F578399" w14:textId="77777777"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0B60719B" w14:textId="77777777"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14:paraId="12BFCC9C"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3F352F8D" w14:textId="77777777"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766E1181" w14:textId="77777777"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14:paraId="77A28788" w14:textId="77777777" w:rsidR="00AE6998" w:rsidRPr="00C276AD" w:rsidRDefault="00C276AD" w:rsidP="00593A6A">
            <w:pPr>
              <w:cnfStyle w:val="000000100000" w:firstRow="0" w:lastRow="0" w:firstColumn="0" w:lastColumn="0" w:oddVBand="0" w:evenVBand="0" w:oddHBand="1" w:evenHBand="0" w:firstRowFirstColumn="0" w:firstRowLastColumn="0" w:lastRowFirstColumn="0" w:lastRowLastColumn="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31366E68" w14:textId="77777777"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10366B51" w14:textId="77777777"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14:paraId="06E9EA9C"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63192967" w14:textId="77777777"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57563F1D" w14:textId="77777777"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14:paraId="22C02E8D" w14:textId="77777777" w:rsidR="00C276AD" w:rsidRPr="00454846" w:rsidRDefault="00C276AD" w:rsidP="00593A6A">
            <w:pPr>
              <w:cnfStyle w:val="000000000000" w:firstRow="0" w:lastRow="0" w:firstColumn="0" w:lastColumn="0" w:oddVBand="0" w:evenVBand="0" w:oddHBand="0" w:evenHBand="0" w:firstRowFirstColumn="0" w:firstRowLastColumn="0" w:lastRowFirstColumn="0" w:lastRowLastColumn="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41C6AA18" w14:textId="77777777"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7D783082" w14:textId="77777777"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14:paraId="1636244B"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56DA0E0E" w14:textId="77777777"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065A0F73" w14:textId="77777777"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14:paraId="480F5285" w14:textId="77777777" w:rsidR="00454846" w:rsidRPr="00C276AD" w:rsidRDefault="00454846" w:rsidP="00593A6A">
            <w:pPr>
              <w:cnfStyle w:val="000000100000" w:firstRow="0" w:lastRow="0" w:firstColumn="0" w:lastColumn="0" w:oddVBand="0" w:evenVBand="0" w:oddHBand="1" w:evenHBand="0" w:firstRowFirstColumn="0" w:firstRowLastColumn="0" w:lastRowFirstColumn="0" w:lastRowLastColumn="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0EDD8472" w14:textId="77777777"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632ED1DE" w14:textId="77777777"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14:paraId="78352AA6"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361B0147" w14:textId="77777777"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450CC4D4" w14:textId="77777777"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14:paraId="15E7D029" w14:textId="77777777" w:rsidR="00DA3143" w:rsidRPr="00DA3143" w:rsidRDefault="00DA3143" w:rsidP="00593A6A">
            <w:pPr>
              <w:cnfStyle w:val="000000000000" w:firstRow="0" w:lastRow="0" w:firstColumn="0" w:lastColumn="0" w:oddVBand="0" w:evenVBand="0" w:oddHBand="0" w:evenHBand="0" w:firstRowFirstColumn="0" w:firstRowLastColumn="0" w:lastRowFirstColumn="0" w:lastRowLastColumn="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792971E2" w14:textId="77777777"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4602E5C2" w14:textId="77777777"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14:paraId="6C5A3084"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2AB22714" w14:textId="77777777"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0F91FF03" w14:textId="77777777"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14:paraId="6EF0DA46" w14:textId="77777777" w:rsidR="00F87FDB" w:rsidRPr="00DA3143" w:rsidRDefault="00F87FDB" w:rsidP="0014764C">
            <w:pPr>
              <w:cnfStyle w:val="000000100000" w:firstRow="0" w:lastRow="0" w:firstColumn="0" w:lastColumn="0" w:oddVBand="0" w:evenVBand="0" w:oddHBand="1" w:evenHBand="0" w:firstRowFirstColumn="0" w:firstRowLastColumn="0" w:lastRowFirstColumn="0" w:lastRowLastColumn="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28F29482" w14:textId="77777777"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7D381A69" w14:textId="77777777"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14:paraId="7E817AC8" w14:textId="77777777">
        <w:trPr>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5B043A41" w14:textId="77777777"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4C3BA4A8" w14:textId="77777777"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14:paraId="2728A117" w14:textId="77777777" w:rsidR="000E3D70" w:rsidRPr="00B81267" w:rsidRDefault="000E3D70" w:rsidP="000E3D70">
            <w:pPr>
              <w:cnfStyle w:val="000000000000" w:firstRow="0" w:lastRow="0" w:firstColumn="0" w:lastColumn="0" w:oddVBand="0" w:evenVBand="0" w:oddHBand="0" w:evenHBand="0" w:firstRowFirstColumn="0" w:firstRowLastColumn="0" w:lastRowFirstColumn="0" w:lastRowLastColumn="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5CB8C3F3" w14:textId="77777777"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37421DE4" w14:textId="77777777"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14:paraId="7EFEA705" w14:textId="777777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48504B62" w14:textId="77777777"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4B68CAB0" w14:textId="77777777"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14:paraId="0E34A4D9" w14:textId="77777777" w:rsidR="00B81267" w:rsidRDefault="00B81267" w:rsidP="000E3D70">
            <w:pPr>
              <w:cnfStyle w:val="000000100000" w:firstRow="0" w:lastRow="0" w:firstColumn="0" w:lastColumn="0" w:oddVBand="0" w:evenVBand="0" w:oddHBand="1" w:evenHBand="0" w:firstRowFirstColumn="0" w:firstRowLastColumn="0" w:lastRowFirstColumn="0" w:lastRowLastColumn="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14A4C352" w14:textId="77777777"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0FE5D3E5" w14:textId="77777777"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14:paraId="23001251" w14:textId="77777777">
        <w:trPr>
          <w:cnfStyle w:val="010000000000" w:firstRow="0" w:lastRow="1" w:firstColumn="0" w:lastColumn="0" w:oddVBand="0" w:evenVBand="0" w:oddHBand="0"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808" w:type="dxa"/>
            <w:shd w:val="clear" w:color="auto" w:fill="auto"/>
          </w:tcPr>
          <w:p w14:paraId="0A5A58D1" w14:textId="77777777"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firstRow="0" w:lastRow="0" w:firstColumn="0" w:lastColumn="0" w:oddVBand="1" w:evenVBand="0" w:oddHBand="0" w:evenHBand="0" w:firstRowFirstColumn="0" w:firstRowLastColumn="0" w:lastRowFirstColumn="0" w:lastRowLastColumn="0"/>
            <w:tcW w:w="1314" w:type="dxa"/>
            <w:shd w:val="clear" w:color="auto" w:fill="auto"/>
          </w:tcPr>
          <w:p w14:paraId="470DEFEA" w14:textId="77777777" w:rsidR="001A03FC" w:rsidRPr="001A03FC" w:rsidRDefault="001A03FC" w:rsidP="005F7D0A">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2/05/2010</w:t>
            </w:r>
          </w:p>
        </w:tc>
        <w:tc>
          <w:tcPr>
            <w:tcW w:w="1698" w:type="dxa"/>
            <w:shd w:val="clear" w:color="auto" w:fill="auto"/>
          </w:tcPr>
          <w:p w14:paraId="7CB9C15D" w14:textId="77777777" w:rsidR="001A03FC" w:rsidRPr="001A03FC" w:rsidRDefault="001A03FC" w:rsidP="000E3D70">
            <w:pPr>
              <w:cnfStyle w:val="010000000000" w:firstRow="0" w:lastRow="1" w:firstColumn="0" w:lastColumn="0" w:oddVBand="0" w:evenVBand="0" w:oddHBand="0" w:evenHBand="0" w:firstRowFirstColumn="0" w:firstRowLastColumn="0" w:lastRowFirstColumn="0" w:lastRowLastColumn="0"/>
              <w:rPr>
                <w:rFonts w:ascii="Calibri" w:hAnsi="Calibri" w:cs="Arial"/>
                <w:b w:val="0"/>
                <w:color w:val="1D1B11"/>
                <w:sz w:val="20"/>
                <w:lang w:val="es-ES_tradnl"/>
              </w:rPr>
            </w:pPr>
            <w:r>
              <w:rPr>
                <w:rFonts w:ascii="Calibri" w:hAnsi="Calibri" w:cs="Arial"/>
                <w:b w:val="0"/>
                <w:color w:val="1D1B11"/>
                <w:sz w:val="20"/>
                <w:lang w:val="es-ES_tradnl"/>
              </w:rPr>
              <w:t xml:space="preserve">Sección 3 </w:t>
            </w:r>
          </w:p>
        </w:tc>
        <w:tc>
          <w:tcPr>
            <w:cnfStyle w:val="000010000000" w:firstRow="0" w:lastRow="0" w:firstColumn="0" w:lastColumn="0" w:oddVBand="1" w:evenVBand="0" w:oddHBand="0" w:evenHBand="0" w:firstRowFirstColumn="0" w:firstRowLastColumn="0" w:lastRowFirstColumn="0" w:lastRowLastColumn="0"/>
            <w:tcW w:w="1982" w:type="dxa"/>
            <w:shd w:val="clear" w:color="auto" w:fill="auto"/>
          </w:tcPr>
          <w:p w14:paraId="7D3C196C" w14:textId="77777777" w:rsidR="001A03FC" w:rsidRPr="001A03FC" w:rsidRDefault="001A03FC" w:rsidP="005F7D0A">
            <w:pPr>
              <w:rPr>
                <w:rFonts w:ascii="Calibri" w:hAnsi="Calibri" w:cs="Arial"/>
                <w:b w:val="0"/>
                <w:color w:val="1D1B11"/>
                <w:sz w:val="20"/>
                <w:lang w:val="es-ES_tradnl"/>
              </w:rPr>
            </w:pPr>
            <w:r>
              <w:rPr>
                <w:rFonts w:ascii="Calibri" w:hAnsi="Calibri" w:cs="Arial"/>
                <w:b w:val="0"/>
                <w:color w:val="1D1B11"/>
                <w:sz w:val="20"/>
                <w:lang w:val="es-ES_tradnl"/>
              </w:rPr>
              <w:t xml:space="preserve">Documentación acerca del patrón Fachada </w:t>
            </w:r>
          </w:p>
        </w:tc>
        <w:tc>
          <w:tcPr>
            <w:cnfStyle w:val="000100000000" w:firstRow="0" w:lastRow="0" w:firstColumn="0" w:lastColumn="1" w:oddVBand="0" w:evenVBand="0" w:oddHBand="0" w:evenHBand="0" w:firstRowFirstColumn="0" w:firstRowLastColumn="0" w:lastRowFirstColumn="0" w:lastRowLastColumn="0"/>
            <w:tcW w:w="1601" w:type="dxa"/>
            <w:shd w:val="clear" w:color="auto" w:fill="auto"/>
          </w:tcPr>
          <w:p w14:paraId="05A84231" w14:textId="77777777"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bl>
    <w:p w14:paraId="54CB6FF6" w14:textId="77777777" w:rsidR="003C68DD" w:rsidRPr="00B107CA" w:rsidRDefault="003C68DD" w:rsidP="003D54D0">
      <w:pPr>
        <w:pStyle w:val="Ttulo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000F6A46" w:rsidRPr="00B107CA">
        <w:rPr>
          <w:lang w:val="es-ES_tradnl"/>
        </w:rPr>
        <w:t>1</w:t>
      </w:r>
      <w:r w:rsidR="007D5804" w:rsidRPr="00B107CA">
        <w:rPr>
          <w:lang w:val="es-ES_tradnl"/>
        </w:rPr>
        <w:fldChar w:fldCharType="end"/>
      </w:r>
      <w:r w:rsidRPr="00B107CA">
        <w:rPr>
          <w:lang w:val="es-ES_tradnl"/>
        </w:rPr>
        <w:t>: Historial de cambios</w:t>
      </w:r>
      <w:bookmarkEnd w:id="0"/>
      <w:bookmarkEnd w:id="1"/>
      <w:bookmarkEnd w:id="2"/>
      <w:bookmarkEnd w:id="3"/>
    </w:p>
    <w:p w14:paraId="1B931599" w14:textId="77777777"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14:paraId="74B05144" w14:textId="77777777"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14:paraId="2B2A90DF" w14:textId="77777777" w:rsidR="00454846" w:rsidRPr="00454846" w:rsidRDefault="007D5804">
      <w:pPr>
        <w:pStyle w:val="TDC1"/>
        <w:tabs>
          <w:tab w:val="right" w:leader="dot" w:pos="8828"/>
        </w:tabs>
        <w:rPr>
          <w:rFonts w:asciiTheme="minorHAnsi" w:hAnsiTheme="minorHAnsi" w:cstheme="minorHAnsi"/>
          <w:b w:val="0"/>
          <w:bCs w:val="0"/>
          <w:caps w:val="0"/>
          <w:noProof/>
          <w:sz w:val="22"/>
          <w:szCs w:val="22"/>
          <w:lang w:eastAsia="es-CO"/>
        </w:rPr>
      </w:pPr>
      <w:r w:rsidRPr="00454846">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454846">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14:paraId="1B047589" w14:textId="77777777" w:rsidR="00454846" w:rsidRPr="00454846" w:rsidRDefault="005B7A22">
      <w:pPr>
        <w:pStyle w:val="TDC3"/>
        <w:tabs>
          <w:tab w:val="right" w:leader="dot" w:pos="8828"/>
        </w:tabs>
        <w:rPr>
          <w:rFonts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6</w:t>
        </w:r>
        <w:r w:rsidR="007D5804" w:rsidRPr="00454846">
          <w:rPr>
            <w:rFonts w:cstheme="minorHAnsi"/>
            <w:noProof/>
            <w:webHidden/>
            <w:sz w:val="22"/>
            <w:szCs w:val="22"/>
          </w:rPr>
          <w:fldChar w:fldCharType="end"/>
        </w:r>
      </w:hyperlink>
    </w:p>
    <w:p w14:paraId="151DB6EE" w14:textId="77777777" w:rsidR="00454846" w:rsidRPr="00454846" w:rsidRDefault="005B7A22">
      <w:pPr>
        <w:pStyle w:val="TDC3"/>
        <w:tabs>
          <w:tab w:val="right" w:leader="dot" w:pos="8828"/>
        </w:tabs>
        <w:rPr>
          <w:rFonts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6</w:t>
        </w:r>
        <w:r w:rsidR="007D5804" w:rsidRPr="00454846">
          <w:rPr>
            <w:rFonts w:cstheme="minorHAnsi"/>
            <w:noProof/>
            <w:webHidden/>
            <w:sz w:val="22"/>
            <w:szCs w:val="22"/>
          </w:rPr>
          <w:fldChar w:fldCharType="end"/>
        </w:r>
      </w:hyperlink>
    </w:p>
    <w:p w14:paraId="2FFF77BE" w14:textId="77777777" w:rsidR="00454846" w:rsidRPr="00454846" w:rsidRDefault="005B7A22">
      <w:pPr>
        <w:pStyle w:val="TDC3"/>
        <w:tabs>
          <w:tab w:val="right" w:leader="dot" w:pos="8828"/>
        </w:tabs>
        <w:rPr>
          <w:rFonts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7</w:t>
        </w:r>
        <w:r w:rsidR="007D5804" w:rsidRPr="00454846">
          <w:rPr>
            <w:rFonts w:cstheme="minorHAnsi"/>
            <w:noProof/>
            <w:webHidden/>
            <w:sz w:val="22"/>
            <w:szCs w:val="22"/>
          </w:rPr>
          <w:fldChar w:fldCharType="end"/>
        </w:r>
      </w:hyperlink>
    </w:p>
    <w:p w14:paraId="76A17F19" w14:textId="77777777" w:rsidR="00454846" w:rsidRPr="00454846" w:rsidRDefault="005B7A22">
      <w:pPr>
        <w:pStyle w:val="TDC3"/>
        <w:tabs>
          <w:tab w:val="right" w:leader="dot" w:pos="8828"/>
        </w:tabs>
        <w:rPr>
          <w:rFonts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7</w:t>
        </w:r>
        <w:r w:rsidR="007D5804" w:rsidRPr="00454846">
          <w:rPr>
            <w:rFonts w:cstheme="minorHAnsi"/>
            <w:noProof/>
            <w:webHidden/>
            <w:sz w:val="22"/>
            <w:szCs w:val="22"/>
          </w:rPr>
          <w:fldChar w:fldCharType="end"/>
        </w:r>
      </w:hyperlink>
    </w:p>
    <w:p w14:paraId="2C95E270" w14:textId="77777777" w:rsidR="00454846" w:rsidRPr="00454846" w:rsidRDefault="005B7A22">
      <w:pPr>
        <w:pStyle w:val="TDC1"/>
        <w:tabs>
          <w:tab w:val="right" w:leader="dot" w:pos="8828"/>
        </w:tabs>
        <w:rPr>
          <w:rFonts w:asciiTheme="minorHAnsi"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007D5804"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007D5804" w:rsidRPr="00454846">
          <w:rPr>
            <w:rFonts w:asciiTheme="minorHAnsi" w:hAnsiTheme="minorHAnsi" w:cstheme="minorHAnsi"/>
            <w:b w:val="0"/>
            <w:noProof/>
            <w:webHidden/>
            <w:sz w:val="22"/>
            <w:szCs w:val="22"/>
          </w:rPr>
        </w:r>
        <w:r w:rsidR="007D5804"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007D5804" w:rsidRPr="00454846">
          <w:rPr>
            <w:rFonts w:asciiTheme="minorHAnsi" w:hAnsiTheme="minorHAnsi" w:cstheme="minorHAnsi"/>
            <w:b w:val="0"/>
            <w:noProof/>
            <w:webHidden/>
            <w:sz w:val="22"/>
            <w:szCs w:val="22"/>
          </w:rPr>
          <w:fldChar w:fldCharType="end"/>
        </w:r>
      </w:hyperlink>
    </w:p>
    <w:p w14:paraId="0D1C9C03" w14:textId="77777777" w:rsidR="00454846" w:rsidRPr="00454846" w:rsidRDefault="005B7A22">
      <w:pPr>
        <w:pStyle w:val="TDC3"/>
        <w:tabs>
          <w:tab w:val="right" w:leader="dot" w:pos="8828"/>
        </w:tabs>
        <w:rPr>
          <w:rFonts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8</w:t>
        </w:r>
        <w:r w:rsidR="007D5804" w:rsidRPr="00454846">
          <w:rPr>
            <w:rFonts w:cstheme="minorHAnsi"/>
            <w:noProof/>
            <w:webHidden/>
            <w:sz w:val="22"/>
            <w:szCs w:val="22"/>
          </w:rPr>
          <w:fldChar w:fldCharType="end"/>
        </w:r>
      </w:hyperlink>
    </w:p>
    <w:p w14:paraId="1D99D0D8" w14:textId="77777777" w:rsidR="00454846" w:rsidRPr="00454846" w:rsidRDefault="005B7A22">
      <w:pPr>
        <w:pStyle w:val="TDC3"/>
        <w:tabs>
          <w:tab w:val="right" w:leader="dot" w:pos="8828"/>
        </w:tabs>
        <w:rPr>
          <w:rFonts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8</w:t>
        </w:r>
        <w:r w:rsidR="007D5804" w:rsidRPr="00454846">
          <w:rPr>
            <w:rFonts w:cstheme="minorHAnsi"/>
            <w:noProof/>
            <w:webHidden/>
            <w:sz w:val="22"/>
            <w:szCs w:val="22"/>
          </w:rPr>
          <w:fldChar w:fldCharType="end"/>
        </w:r>
      </w:hyperlink>
    </w:p>
    <w:p w14:paraId="30EDB953" w14:textId="77777777" w:rsidR="00454846" w:rsidRPr="00454846" w:rsidRDefault="005B7A22">
      <w:pPr>
        <w:pStyle w:val="TDC3"/>
        <w:tabs>
          <w:tab w:val="right" w:leader="dot" w:pos="8828"/>
        </w:tabs>
        <w:rPr>
          <w:rFonts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8</w:t>
        </w:r>
        <w:r w:rsidR="007D5804" w:rsidRPr="00454846">
          <w:rPr>
            <w:rFonts w:cstheme="minorHAnsi"/>
            <w:noProof/>
            <w:webHidden/>
            <w:sz w:val="22"/>
            <w:szCs w:val="22"/>
          </w:rPr>
          <w:fldChar w:fldCharType="end"/>
        </w:r>
      </w:hyperlink>
    </w:p>
    <w:p w14:paraId="2AEB6A3D" w14:textId="77777777" w:rsidR="00454846" w:rsidRPr="00454846" w:rsidRDefault="005B7A22">
      <w:pPr>
        <w:pStyle w:val="TDC3"/>
        <w:tabs>
          <w:tab w:val="right" w:leader="dot" w:pos="8828"/>
        </w:tabs>
        <w:rPr>
          <w:rFonts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9</w:t>
        </w:r>
        <w:r w:rsidR="007D5804" w:rsidRPr="00454846">
          <w:rPr>
            <w:rFonts w:cstheme="minorHAnsi"/>
            <w:noProof/>
            <w:webHidden/>
            <w:sz w:val="22"/>
            <w:szCs w:val="22"/>
          </w:rPr>
          <w:fldChar w:fldCharType="end"/>
        </w:r>
      </w:hyperlink>
    </w:p>
    <w:p w14:paraId="24576BC5" w14:textId="77777777" w:rsidR="00454846" w:rsidRPr="00454846" w:rsidRDefault="005B7A22">
      <w:pPr>
        <w:pStyle w:val="TDC3"/>
        <w:tabs>
          <w:tab w:val="right" w:leader="dot" w:pos="8828"/>
        </w:tabs>
        <w:rPr>
          <w:rFonts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9</w:t>
        </w:r>
        <w:r w:rsidR="007D5804" w:rsidRPr="00454846">
          <w:rPr>
            <w:rFonts w:cstheme="minorHAnsi"/>
            <w:noProof/>
            <w:webHidden/>
            <w:sz w:val="22"/>
            <w:szCs w:val="22"/>
          </w:rPr>
          <w:fldChar w:fldCharType="end"/>
        </w:r>
      </w:hyperlink>
    </w:p>
    <w:p w14:paraId="48CE3497" w14:textId="77777777" w:rsidR="00454846" w:rsidRPr="00454846" w:rsidRDefault="005B7A22">
      <w:pPr>
        <w:pStyle w:val="TDC3"/>
        <w:tabs>
          <w:tab w:val="right" w:leader="dot" w:pos="8828"/>
        </w:tabs>
        <w:rPr>
          <w:rFonts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14</w:t>
        </w:r>
        <w:r w:rsidR="007D5804" w:rsidRPr="00454846">
          <w:rPr>
            <w:rFonts w:cstheme="minorHAnsi"/>
            <w:noProof/>
            <w:webHidden/>
            <w:sz w:val="22"/>
            <w:szCs w:val="22"/>
          </w:rPr>
          <w:fldChar w:fldCharType="end"/>
        </w:r>
      </w:hyperlink>
    </w:p>
    <w:p w14:paraId="29C45E65" w14:textId="77777777" w:rsidR="00454846" w:rsidRPr="00454846" w:rsidRDefault="005B7A22">
      <w:pPr>
        <w:pStyle w:val="TDC1"/>
        <w:tabs>
          <w:tab w:val="right" w:leader="dot" w:pos="8828"/>
        </w:tabs>
        <w:rPr>
          <w:rFonts w:asciiTheme="minorHAnsi"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007D5804"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007D5804" w:rsidRPr="00454846">
          <w:rPr>
            <w:rFonts w:asciiTheme="minorHAnsi" w:hAnsiTheme="minorHAnsi" w:cstheme="minorHAnsi"/>
            <w:b w:val="0"/>
            <w:noProof/>
            <w:webHidden/>
            <w:sz w:val="22"/>
            <w:szCs w:val="22"/>
          </w:rPr>
        </w:r>
        <w:r w:rsidR="007D5804"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007D5804" w:rsidRPr="00454846">
          <w:rPr>
            <w:rFonts w:asciiTheme="minorHAnsi" w:hAnsiTheme="minorHAnsi" w:cstheme="minorHAnsi"/>
            <w:b w:val="0"/>
            <w:noProof/>
            <w:webHidden/>
            <w:sz w:val="22"/>
            <w:szCs w:val="22"/>
          </w:rPr>
          <w:fldChar w:fldCharType="end"/>
        </w:r>
      </w:hyperlink>
    </w:p>
    <w:p w14:paraId="6D6624DA" w14:textId="77777777" w:rsidR="00454846" w:rsidRPr="00454846" w:rsidRDefault="005B7A22">
      <w:pPr>
        <w:pStyle w:val="TDC3"/>
        <w:tabs>
          <w:tab w:val="right" w:leader="dot" w:pos="8828"/>
        </w:tabs>
        <w:rPr>
          <w:rFonts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17</w:t>
        </w:r>
        <w:r w:rsidR="007D5804" w:rsidRPr="00454846">
          <w:rPr>
            <w:rFonts w:cstheme="minorHAnsi"/>
            <w:noProof/>
            <w:webHidden/>
            <w:sz w:val="22"/>
            <w:szCs w:val="22"/>
          </w:rPr>
          <w:fldChar w:fldCharType="end"/>
        </w:r>
      </w:hyperlink>
    </w:p>
    <w:p w14:paraId="02A0A913" w14:textId="77777777" w:rsidR="00454846" w:rsidRPr="00454846" w:rsidRDefault="005B7A22">
      <w:pPr>
        <w:pStyle w:val="TDC1"/>
        <w:tabs>
          <w:tab w:val="right" w:leader="dot" w:pos="8828"/>
        </w:tabs>
        <w:rPr>
          <w:rFonts w:asciiTheme="minorHAnsi"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007D5804"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007D5804" w:rsidRPr="00454846">
          <w:rPr>
            <w:rFonts w:asciiTheme="minorHAnsi" w:hAnsiTheme="minorHAnsi" w:cstheme="minorHAnsi"/>
            <w:b w:val="0"/>
            <w:noProof/>
            <w:webHidden/>
            <w:sz w:val="22"/>
            <w:szCs w:val="22"/>
          </w:rPr>
        </w:r>
        <w:r w:rsidR="007D5804"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007D5804" w:rsidRPr="00454846">
          <w:rPr>
            <w:rFonts w:asciiTheme="minorHAnsi" w:hAnsiTheme="minorHAnsi" w:cstheme="minorHAnsi"/>
            <w:b w:val="0"/>
            <w:noProof/>
            <w:webHidden/>
            <w:sz w:val="22"/>
            <w:szCs w:val="22"/>
          </w:rPr>
          <w:fldChar w:fldCharType="end"/>
        </w:r>
      </w:hyperlink>
    </w:p>
    <w:p w14:paraId="6882E457" w14:textId="77777777" w:rsidR="00454846" w:rsidRPr="00454846" w:rsidRDefault="005B7A22">
      <w:pPr>
        <w:pStyle w:val="TDC3"/>
        <w:tabs>
          <w:tab w:val="right" w:leader="dot" w:pos="8828"/>
        </w:tabs>
        <w:rPr>
          <w:rFonts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20</w:t>
        </w:r>
        <w:r w:rsidR="007D5804" w:rsidRPr="00454846">
          <w:rPr>
            <w:rFonts w:cstheme="minorHAnsi"/>
            <w:noProof/>
            <w:webHidden/>
            <w:sz w:val="22"/>
            <w:szCs w:val="22"/>
          </w:rPr>
          <w:fldChar w:fldCharType="end"/>
        </w:r>
      </w:hyperlink>
    </w:p>
    <w:p w14:paraId="007EBE6B" w14:textId="77777777" w:rsidR="00454846" w:rsidRPr="00454846" w:rsidRDefault="005B7A22">
      <w:pPr>
        <w:pStyle w:val="TDC3"/>
        <w:tabs>
          <w:tab w:val="right" w:leader="dot" w:pos="8828"/>
        </w:tabs>
        <w:rPr>
          <w:rFonts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20</w:t>
        </w:r>
        <w:r w:rsidR="007D5804" w:rsidRPr="00454846">
          <w:rPr>
            <w:rFonts w:cstheme="minorHAnsi"/>
            <w:noProof/>
            <w:webHidden/>
            <w:sz w:val="22"/>
            <w:szCs w:val="22"/>
          </w:rPr>
          <w:fldChar w:fldCharType="end"/>
        </w:r>
      </w:hyperlink>
    </w:p>
    <w:p w14:paraId="195BCD10" w14:textId="77777777" w:rsidR="00454846" w:rsidRPr="00454846" w:rsidRDefault="005B7A22">
      <w:pPr>
        <w:pStyle w:val="TDC3"/>
        <w:tabs>
          <w:tab w:val="right" w:leader="dot" w:pos="8828"/>
        </w:tabs>
        <w:rPr>
          <w:rFonts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21</w:t>
        </w:r>
        <w:r w:rsidR="007D5804" w:rsidRPr="00454846">
          <w:rPr>
            <w:rFonts w:cstheme="minorHAnsi"/>
            <w:noProof/>
            <w:webHidden/>
            <w:sz w:val="22"/>
            <w:szCs w:val="22"/>
          </w:rPr>
          <w:fldChar w:fldCharType="end"/>
        </w:r>
      </w:hyperlink>
    </w:p>
    <w:p w14:paraId="71D6AF82" w14:textId="77777777" w:rsidR="00454846" w:rsidRPr="00454846" w:rsidRDefault="005B7A22">
      <w:pPr>
        <w:pStyle w:val="TDC1"/>
        <w:tabs>
          <w:tab w:val="left" w:pos="880"/>
          <w:tab w:val="right" w:leader="dot" w:pos="8828"/>
        </w:tabs>
        <w:rPr>
          <w:rFonts w:asciiTheme="minorHAnsi"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007D5804"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007D5804" w:rsidRPr="00454846">
          <w:rPr>
            <w:rFonts w:asciiTheme="minorHAnsi" w:hAnsiTheme="minorHAnsi" w:cstheme="minorHAnsi"/>
            <w:b w:val="0"/>
            <w:noProof/>
            <w:webHidden/>
            <w:sz w:val="22"/>
            <w:szCs w:val="22"/>
          </w:rPr>
        </w:r>
        <w:r w:rsidR="007D5804"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007D5804" w:rsidRPr="00454846">
          <w:rPr>
            <w:rFonts w:asciiTheme="minorHAnsi" w:hAnsiTheme="minorHAnsi" w:cstheme="minorHAnsi"/>
            <w:b w:val="0"/>
            <w:noProof/>
            <w:webHidden/>
            <w:sz w:val="22"/>
            <w:szCs w:val="22"/>
          </w:rPr>
          <w:fldChar w:fldCharType="end"/>
        </w:r>
      </w:hyperlink>
    </w:p>
    <w:p w14:paraId="54180B9E" w14:textId="77777777" w:rsidR="00454846" w:rsidRPr="00454846" w:rsidRDefault="005B7A22">
      <w:pPr>
        <w:pStyle w:val="TDC3"/>
        <w:tabs>
          <w:tab w:val="right" w:leader="dot" w:pos="8828"/>
        </w:tabs>
        <w:rPr>
          <w:rFonts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22</w:t>
        </w:r>
        <w:r w:rsidR="007D5804" w:rsidRPr="00454846">
          <w:rPr>
            <w:rFonts w:cstheme="minorHAnsi"/>
            <w:noProof/>
            <w:webHidden/>
            <w:sz w:val="22"/>
            <w:szCs w:val="22"/>
          </w:rPr>
          <w:fldChar w:fldCharType="end"/>
        </w:r>
      </w:hyperlink>
    </w:p>
    <w:p w14:paraId="39829885" w14:textId="77777777" w:rsidR="00454846" w:rsidRPr="00454846" w:rsidRDefault="005B7A22">
      <w:pPr>
        <w:pStyle w:val="TDC3"/>
        <w:tabs>
          <w:tab w:val="right" w:leader="dot" w:pos="8828"/>
        </w:tabs>
        <w:rPr>
          <w:rFonts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22</w:t>
        </w:r>
        <w:r w:rsidR="007D5804" w:rsidRPr="00454846">
          <w:rPr>
            <w:rFonts w:cstheme="minorHAnsi"/>
            <w:noProof/>
            <w:webHidden/>
            <w:sz w:val="22"/>
            <w:szCs w:val="22"/>
          </w:rPr>
          <w:fldChar w:fldCharType="end"/>
        </w:r>
      </w:hyperlink>
    </w:p>
    <w:p w14:paraId="62220446" w14:textId="77777777" w:rsidR="00454846" w:rsidRPr="00454846" w:rsidRDefault="005B7A22">
      <w:pPr>
        <w:pStyle w:val="TDC3"/>
        <w:tabs>
          <w:tab w:val="right" w:leader="dot" w:pos="8828"/>
        </w:tabs>
        <w:rPr>
          <w:rFonts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22</w:t>
        </w:r>
        <w:r w:rsidR="007D5804" w:rsidRPr="00454846">
          <w:rPr>
            <w:rFonts w:cstheme="minorHAnsi"/>
            <w:noProof/>
            <w:webHidden/>
            <w:sz w:val="22"/>
            <w:szCs w:val="22"/>
          </w:rPr>
          <w:fldChar w:fldCharType="end"/>
        </w:r>
      </w:hyperlink>
    </w:p>
    <w:p w14:paraId="4E0AE917" w14:textId="77777777" w:rsidR="00454846" w:rsidRPr="00454846" w:rsidRDefault="005B7A22">
      <w:pPr>
        <w:pStyle w:val="TDC3"/>
        <w:tabs>
          <w:tab w:val="right" w:leader="dot" w:pos="8828"/>
        </w:tabs>
        <w:rPr>
          <w:rFonts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23</w:t>
        </w:r>
        <w:r w:rsidR="007D5804" w:rsidRPr="00454846">
          <w:rPr>
            <w:rFonts w:cstheme="minorHAnsi"/>
            <w:noProof/>
            <w:webHidden/>
            <w:sz w:val="22"/>
            <w:szCs w:val="22"/>
          </w:rPr>
          <w:fldChar w:fldCharType="end"/>
        </w:r>
      </w:hyperlink>
    </w:p>
    <w:p w14:paraId="139CF445" w14:textId="77777777" w:rsidR="00454846" w:rsidRPr="00454846" w:rsidRDefault="005B7A22">
      <w:pPr>
        <w:pStyle w:val="TDC1"/>
        <w:tabs>
          <w:tab w:val="right" w:leader="dot" w:pos="8828"/>
        </w:tabs>
        <w:rPr>
          <w:rFonts w:asciiTheme="minorHAnsi"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007D5804"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007D5804" w:rsidRPr="00454846">
          <w:rPr>
            <w:rFonts w:asciiTheme="minorHAnsi" w:hAnsiTheme="minorHAnsi" w:cstheme="minorHAnsi"/>
            <w:b w:val="0"/>
            <w:noProof/>
            <w:webHidden/>
            <w:sz w:val="22"/>
            <w:szCs w:val="22"/>
          </w:rPr>
        </w:r>
        <w:r w:rsidR="007D5804"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007D5804" w:rsidRPr="00454846">
          <w:rPr>
            <w:rFonts w:asciiTheme="minorHAnsi" w:hAnsiTheme="minorHAnsi" w:cstheme="minorHAnsi"/>
            <w:b w:val="0"/>
            <w:noProof/>
            <w:webHidden/>
            <w:sz w:val="22"/>
            <w:szCs w:val="22"/>
          </w:rPr>
          <w:fldChar w:fldCharType="end"/>
        </w:r>
      </w:hyperlink>
    </w:p>
    <w:p w14:paraId="0753B78A" w14:textId="77777777" w:rsidR="00454846" w:rsidRPr="00454846" w:rsidRDefault="005B7A22">
      <w:pPr>
        <w:pStyle w:val="TDC3"/>
        <w:tabs>
          <w:tab w:val="right" w:leader="dot" w:pos="8828"/>
        </w:tabs>
        <w:rPr>
          <w:rFonts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24</w:t>
        </w:r>
        <w:r w:rsidR="007D5804" w:rsidRPr="00454846">
          <w:rPr>
            <w:rFonts w:cstheme="minorHAnsi"/>
            <w:noProof/>
            <w:webHidden/>
            <w:sz w:val="22"/>
            <w:szCs w:val="22"/>
          </w:rPr>
          <w:fldChar w:fldCharType="end"/>
        </w:r>
      </w:hyperlink>
    </w:p>
    <w:p w14:paraId="31B4CCA6" w14:textId="77777777" w:rsidR="00454846" w:rsidRPr="00454846" w:rsidRDefault="005B7A22">
      <w:pPr>
        <w:pStyle w:val="TDC3"/>
        <w:tabs>
          <w:tab w:val="right" w:leader="dot" w:pos="8828"/>
        </w:tabs>
        <w:rPr>
          <w:rFonts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27</w:t>
        </w:r>
        <w:r w:rsidR="007D5804" w:rsidRPr="00454846">
          <w:rPr>
            <w:rFonts w:cstheme="minorHAnsi"/>
            <w:noProof/>
            <w:webHidden/>
            <w:sz w:val="22"/>
            <w:szCs w:val="22"/>
          </w:rPr>
          <w:fldChar w:fldCharType="end"/>
        </w:r>
      </w:hyperlink>
    </w:p>
    <w:p w14:paraId="001BD9E5" w14:textId="77777777" w:rsidR="00454846" w:rsidRPr="00454846" w:rsidRDefault="005B7A22">
      <w:pPr>
        <w:pStyle w:val="TDC1"/>
        <w:tabs>
          <w:tab w:val="right" w:leader="dot" w:pos="8828"/>
        </w:tabs>
        <w:rPr>
          <w:rFonts w:asciiTheme="minorHAnsi"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007D5804"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007D5804" w:rsidRPr="00454846">
          <w:rPr>
            <w:rFonts w:asciiTheme="minorHAnsi" w:hAnsiTheme="minorHAnsi" w:cstheme="minorHAnsi"/>
            <w:b w:val="0"/>
            <w:noProof/>
            <w:webHidden/>
            <w:sz w:val="22"/>
            <w:szCs w:val="22"/>
          </w:rPr>
        </w:r>
        <w:r w:rsidR="007D5804"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007D5804" w:rsidRPr="00454846">
          <w:rPr>
            <w:rFonts w:asciiTheme="minorHAnsi" w:hAnsiTheme="minorHAnsi" w:cstheme="minorHAnsi"/>
            <w:b w:val="0"/>
            <w:noProof/>
            <w:webHidden/>
            <w:sz w:val="22"/>
            <w:szCs w:val="22"/>
          </w:rPr>
          <w:fldChar w:fldCharType="end"/>
        </w:r>
      </w:hyperlink>
    </w:p>
    <w:p w14:paraId="4782D4A6" w14:textId="77777777" w:rsidR="00454846" w:rsidRPr="00454846" w:rsidRDefault="005B7A22">
      <w:pPr>
        <w:pStyle w:val="TDC3"/>
        <w:tabs>
          <w:tab w:val="right" w:leader="dot" w:pos="8828"/>
        </w:tabs>
        <w:rPr>
          <w:rFonts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33</w:t>
        </w:r>
        <w:r w:rsidR="007D5804" w:rsidRPr="00454846">
          <w:rPr>
            <w:rFonts w:cstheme="minorHAnsi"/>
            <w:noProof/>
            <w:webHidden/>
            <w:sz w:val="22"/>
            <w:szCs w:val="22"/>
          </w:rPr>
          <w:fldChar w:fldCharType="end"/>
        </w:r>
      </w:hyperlink>
    </w:p>
    <w:p w14:paraId="0124AF77" w14:textId="77777777" w:rsidR="00454846" w:rsidRPr="00454846" w:rsidRDefault="005B7A22">
      <w:pPr>
        <w:pStyle w:val="TDC3"/>
        <w:tabs>
          <w:tab w:val="right" w:leader="dot" w:pos="8828"/>
        </w:tabs>
        <w:rPr>
          <w:rFonts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33</w:t>
        </w:r>
        <w:r w:rsidR="007D5804" w:rsidRPr="00454846">
          <w:rPr>
            <w:rFonts w:cstheme="minorHAnsi"/>
            <w:noProof/>
            <w:webHidden/>
            <w:sz w:val="22"/>
            <w:szCs w:val="22"/>
          </w:rPr>
          <w:fldChar w:fldCharType="end"/>
        </w:r>
      </w:hyperlink>
    </w:p>
    <w:p w14:paraId="776C0AD8" w14:textId="77777777" w:rsidR="00454846" w:rsidRPr="00454846" w:rsidRDefault="005B7A22">
      <w:pPr>
        <w:pStyle w:val="TDC1"/>
        <w:tabs>
          <w:tab w:val="right" w:leader="dot" w:pos="8828"/>
        </w:tabs>
        <w:rPr>
          <w:rFonts w:asciiTheme="minorHAnsi"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007D5804"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007D5804" w:rsidRPr="00454846">
          <w:rPr>
            <w:rFonts w:asciiTheme="minorHAnsi" w:hAnsiTheme="minorHAnsi" w:cstheme="minorHAnsi"/>
            <w:b w:val="0"/>
            <w:noProof/>
            <w:webHidden/>
            <w:sz w:val="22"/>
            <w:szCs w:val="22"/>
          </w:rPr>
        </w:r>
        <w:r w:rsidR="007D5804"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007D5804" w:rsidRPr="00454846">
          <w:rPr>
            <w:rFonts w:asciiTheme="minorHAnsi" w:hAnsiTheme="minorHAnsi" w:cstheme="minorHAnsi"/>
            <w:b w:val="0"/>
            <w:noProof/>
            <w:webHidden/>
            <w:sz w:val="22"/>
            <w:szCs w:val="22"/>
          </w:rPr>
          <w:fldChar w:fldCharType="end"/>
        </w:r>
      </w:hyperlink>
    </w:p>
    <w:p w14:paraId="06E8FD87" w14:textId="77777777" w:rsidR="00454846" w:rsidRPr="00454846" w:rsidRDefault="005B7A22">
      <w:pPr>
        <w:pStyle w:val="TDC3"/>
        <w:tabs>
          <w:tab w:val="right" w:leader="dot" w:pos="8828"/>
        </w:tabs>
        <w:rPr>
          <w:rFonts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37</w:t>
        </w:r>
        <w:r w:rsidR="007D5804" w:rsidRPr="00454846">
          <w:rPr>
            <w:rFonts w:cstheme="minorHAnsi"/>
            <w:noProof/>
            <w:webHidden/>
            <w:sz w:val="22"/>
            <w:szCs w:val="22"/>
          </w:rPr>
          <w:fldChar w:fldCharType="end"/>
        </w:r>
      </w:hyperlink>
    </w:p>
    <w:p w14:paraId="3352E90E" w14:textId="77777777" w:rsidR="00454846" w:rsidRPr="00454846" w:rsidRDefault="005B7A22">
      <w:pPr>
        <w:pStyle w:val="TDC3"/>
        <w:tabs>
          <w:tab w:val="right" w:leader="dot" w:pos="8828"/>
        </w:tabs>
        <w:rPr>
          <w:rFonts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007D5804"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007D5804" w:rsidRPr="00454846">
          <w:rPr>
            <w:rFonts w:cstheme="minorHAnsi"/>
            <w:noProof/>
            <w:webHidden/>
            <w:sz w:val="22"/>
            <w:szCs w:val="22"/>
          </w:rPr>
        </w:r>
        <w:r w:rsidR="007D5804" w:rsidRPr="00454846">
          <w:rPr>
            <w:rFonts w:cstheme="minorHAnsi"/>
            <w:noProof/>
            <w:webHidden/>
            <w:sz w:val="22"/>
            <w:szCs w:val="22"/>
          </w:rPr>
          <w:fldChar w:fldCharType="separate"/>
        </w:r>
        <w:r w:rsidR="00454846" w:rsidRPr="00454846">
          <w:rPr>
            <w:rFonts w:cstheme="minorHAnsi"/>
            <w:noProof/>
            <w:webHidden/>
            <w:sz w:val="22"/>
            <w:szCs w:val="22"/>
          </w:rPr>
          <w:t>38</w:t>
        </w:r>
        <w:r w:rsidR="007D5804" w:rsidRPr="00454846">
          <w:rPr>
            <w:rFonts w:cstheme="minorHAnsi"/>
            <w:noProof/>
            <w:webHidden/>
            <w:sz w:val="22"/>
            <w:szCs w:val="22"/>
          </w:rPr>
          <w:fldChar w:fldCharType="end"/>
        </w:r>
      </w:hyperlink>
    </w:p>
    <w:p w14:paraId="0EC37CBB" w14:textId="77777777" w:rsidR="00454846" w:rsidRPr="00454846" w:rsidRDefault="005B7A22">
      <w:pPr>
        <w:pStyle w:val="TDC1"/>
        <w:tabs>
          <w:tab w:val="right" w:leader="dot" w:pos="8828"/>
        </w:tabs>
        <w:rPr>
          <w:rFonts w:asciiTheme="minorHAnsi"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007D5804"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007D5804" w:rsidRPr="00454846">
          <w:rPr>
            <w:rFonts w:asciiTheme="minorHAnsi" w:hAnsiTheme="minorHAnsi" w:cstheme="minorHAnsi"/>
            <w:b w:val="0"/>
            <w:noProof/>
            <w:webHidden/>
            <w:sz w:val="22"/>
            <w:szCs w:val="22"/>
          </w:rPr>
        </w:r>
        <w:r w:rsidR="007D5804"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007D5804" w:rsidRPr="00454846">
          <w:rPr>
            <w:rFonts w:asciiTheme="minorHAnsi" w:hAnsiTheme="minorHAnsi" w:cstheme="minorHAnsi"/>
            <w:b w:val="0"/>
            <w:noProof/>
            <w:webHidden/>
            <w:sz w:val="22"/>
            <w:szCs w:val="22"/>
          </w:rPr>
          <w:fldChar w:fldCharType="end"/>
        </w:r>
      </w:hyperlink>
    </w:p>
    <w:p w14:paraId="7C94BFB6" w14:textId="77777777" w:rsidR="007C4A42" w:rsidRPr="00454846" w:rsidRDefault="007D5804">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14:paraId="718BA8A4" w14:textId="77777777"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14:paraId="15D1A1A1" w14:textId="77777777" w:rsidR="007C4A42" w:rsidRPr="00B107CA" w:rsidRDefault="007C4A42" w:rsidP="00D6753A">
      <w:pPr>
        <w:pStyle w:val="Ttulo"/>
        <w:jc w:val="center"/>
      </w:pPr>
      <w:r w:rsidRPr="00B107CA">
        <w:lastRenderedPageBreak/>
        <w:t>Lista de Tablas</w:t>
      </w:r>
    </w:p>
    <w:p w14:paraId="26324F51" w14:textId="77777777" w:rsidR="006A2A51" w:rsidRPr="00B107CA" w:rsidRDefault="007D5804">
      <w:pPr>
        <w:pStyle w:val="Tabladeilustraciones"/>
        <w:tabs>
          <w:tab w:val="right" w:leader="dot" w:pos="8828"/>
        </w:tabs>
        <w:rPr>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ipervnculo"/>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14:paraId="7319A83F" w14:textId="77777777" w:rsidR="006A2A51" w:rsidRPr="00B107CA" w:rsidRDefault="005B7A22">
      <w:pPr>
        <w:pStyle w:val="Tabladeilustraciones"/>
        <w:tabs>
          <w:tab w:val="right" w:leader="dot" w:pos="8828"/>
        </w:tabs>
        <w:rPr>
          <w:lang w:val="es-ES_tradnl"/>
        </w:rPr>
      </w:pPr>
      <w:hyperlink w:anchor="_Toc180071444" w:history="1">
        <w:r w:rsidR="006A2A51" w:rsidRPr="00B107CA">
          <w:rPr>
            <w:rStyle w:val="Hipervnculo"/>
            <w:lang w:val="es-ES_tradnl"/>
          </w:rPr>
          <w:t>Tabla 2: Ventajas y Desventajas de Estilos Arquitectónicos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_Toc180071444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16</w:t>
        </w:r>
        <w:r w:rsidR="007D5804" w:rsidRPr="00B107CA">
          <w:rPr>
            <w:webHidden/>
            <w:lang w:val="es-ES_tradnl"/>
          </w:rPr>
          <w:fldChar w:fldCharType="end"/>
        </w:r>
      </w:hyperlink>
    </w:p>
    <w:p w14:paraId="3A586037" w14:textId="77777777" w:rsidR="006A2A51" w:rsidRPr="00B107CA" w:rsidRDefault="005B7A22">
      <w:pPr>
        <w:pStyle w:val="Tabladeilustraciones"/>
        <w:tabs>
          <w:tab w:val="right" w:leader="dot" w:pos="8828"/>
        </w:tabs>
        <w:rPr>
          <w:lang w:val="es-ES_tradnl"/>
        </w:rPr>
      </w:pPr>
      <w:hyperlink w:anchor="_Toc180071445" w:history="1">
        <w:r w:rsidR="006A2A51" w:rsidRPr="00B107CA">
          <w:rPr>
            <w:rStyle w:val="Hipervnculo"/>
            <w:lang w:val="es-ES_tradnl"/>
          </w:rPr>
          <w:t>Tabla 3: Subsistema 1</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_Toc180071445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19</w:t>
        </w:r>
        <w:r w:rsidR="007D5804" w:rsidRPr="00B107CA">
          <w:rPr>
            <w:webHidden/>
            <w:lang w:val="es-ES_tradnl"/>
          </w:rPr>
          <w:fldChar w:fldCharType="end"/>
        </w:r>
      </w:hyperlink>
    </w:p>
    <w:p w14:paraId="6B6FE409" w14:textId="77777777" w:rsidR="006A2A51" w:rsidRPr="00B107CA" w:rsidRDefault="005B7A22">
      <w:pPr>
        <w:pStyle w:val="Tabladeilustraciones"/>
        <w:tabs>
          <w:tab w:val="right" w:leader="dot" w:pos="8828"/>
        </w:tabs>
        <w:rPr>
          <w:lang w:val="es-ES_tradnl"/>
        </w:rPr>
      </w:pPr>
      <w:hyperlink w:anchor="_Toc180071446" w:history="1">
        <w:r w:rsidR="006A2A51" w:rsidRPr="00B107CA">
          <w:rPr>
            <w:rStyle w:val="Hipervnculo"/>
            <w:lang w:val="es-ES_tradnl"/>
          </w:rPr>
          <w:t>Tabla 4: Componente 1</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_Toc180071446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19</w:t>
        </w:r>
        <w:r w:rsidR="007D5804" w:rsidRPr="00B107CA">
          <w:rPr>
            <w:webHidden/>
            <w:lang w:val="es-ES_tradnl"/>
          </w:rPr>
          <w:fldChar w:fldCharType="end"/>
        </w:r>
      </w:hyperlink>
    </w:p>
    <w:p w14:paraId="3E8C271A" w14:textId="77777777" w:rsidR="006A2A51" w:rsidRPr="00B107CA" w:rsidRDefault="005B7A22">
      <w:pPr>
        <w:pStyle w:val="Tabladeilustraciones"/>
        <w:tabs>
          <w:tab w:val="right" w:leader="dot" w:pos="8828"/>
        </w:tabs>
        <w:rPr>
          <w:lang w:val="es-ES_tradnl"/>
        </w:rPr>
      </w:pPr>
      <w:hyperlink w:anchor="_Toc180071447" w:history="1">
        <w:r w:rsidR="006A2A51" w:rsidRPr="00B107CA">
          <w:rPr>
            <w:rStyle w:val="Hipervnculo"/>
            <w:lang w:val="es-ES_tradnl"/>
          </w:rPr>
          <w:t>Tabla 5: Estrategias de Diseño</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_Toc180071447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20</w:t>
        </w:r>
        <w:r w:rsidR="007D5804" w:rsidRPr="00B107CA">
          <w:rPr>
            <w:webHidden/>
            <w:lang w:val="es-ES_tradnl"/>
          </w:rPr>
          <w:fldChar w:fldCharType="end"/>
        </w:r>
      </w:hyperlink>
    </w:p>
    <w:p w14:paraId="21C4F7A0" w14:textId="77777777" w:rsidR="006A2A51" w:rsidRPr="00B107CA" w:rsidRDefault="005B7A22">
      <w:pPr>
        <w:pStyle w:val="Tabladeilustraciones"/>
        <w:tabs>
          <w:tab w:val="right" w:leader="dot" w:pos="8828"/>
        </w:tabs>
        <w:rPr>
          <w:lang w:val="es-ES_tradnl"/>
        </w:rPr>
      </w:pPr>
      <w:hyperlink w:anchor="_Toc180071448" w:history="1">
        <w:r w:rsidR="006A2A51" w:rsidRPr="00B107CA">
          <w:rPr>
            <w:rStyle w:val="Hipervnculo"/>
            <w:lang w:val="es-ES_tradnl"/>
          </w:rPr>
          <w:t>Tabla 6: Nodo 1</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_Toc180071448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23</w:t>
        </w:r>
        <w:r w:rsidR="007D5804" w:rsidRPr="00B107CA">
          <w:rPr>
            <w:webHidden/>
            <w:lang w:val="es-ES_tradnl"/>
          </w:rPr>
          <w:fldChar w:fldCharType="end"/>
        </w:r>
      </w:hyperlink>
    </w:p>
    <w:p w14:paraId="1C5C6D2D" w14:textId="77777777" w:rsidR="006A2A51" w:rsidRPr="00B107CA" w:rsidRDefault="005B7A22">
      <w:pPr>
        <w:pStyle w:val="Tabladeilustraciones"/>
        <w:tabs>
          <w:tab w:val="right" w:leader="dot" w:pos="8828"/>
        </w:tabs>
        <w:rPr>
          <w:lang w:val="es-ES_tradnl"/>
        </w:rPr>
      </w:pPr>
      <w:hyperlink w:anchor="_Toc180071449" w:history="1">
        <w:r w:rsidR="006A2A51" w:rsidRPr="00B107CA">
          <w:rPr>
            <w:rStyle w:val="Hipervnculo"/>
            <w:lang w:val="es-ES_tradnl"/>
          </w:rPr>
          <w:t>Tabla 7: Conector 1</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_Toc180071449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23</w:t>
        </w:r>
        <w:r w:rsidR="007D5804" w:rsidRPr="00B107CA">
          <w:rPr>
            <w:webHidden/>
            <w:lang w:val="es-ES_tradnl"/>
          </w:rPr>
          <w:fldChar w:fldCharType="end"/>
        </w:r>
      </w:hyperlink>
    </w:p>
    <w:p w14:paraId="20D505BB" w14:textId="77777777" w:rsidR="006A2A51" w:rsidRPr="00B107CA" w:rsidRDefault="005B7A22">
      <w:pPr>
        <w:pStyle w:val="Tabladeilustraciones"/>
        <w:tabs>
          <w:tab w:val="right" w:leader="dot" w:pos="8828"/>
        </w:tabs>
        <w:rPr>
          <w:lang w:val="es-ES_tradnl"/>
        </w:rPr>
      </w:pPr>
      <w:hyperlink w:anchor="_Toc180071450" w:history="1">
        <w:r w:rsidR="006A2A51" w:rsidRPr="00B107CA">
          <w:rPr>
            <w:rStyle w:val="Hipervnculo"/>
            <w:lang w:val="es-ES_tradnl"/>
          </w:rPr>
          <w:t>Tabla 8: Documentación de clases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_Toc180071450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29</w:t>
        </w:r>
        <w:r w:rsidR="007D5804" w:rsidRPr="00B107CA">
          <w:rPr>
            <w:webHidden/>
            <w:lang w:val="es-ES_tradnl"/>
          </w:rPr>
          <w:fldChar w:fldCharType="end"/>
        </w:r>
      </w:hyperlink>
    </w:p>
    <w:p w14:paraId="27499B1F" w14:textId="77777777" w:rsidR="006A2A51" w:rsidRPr="00B107CA" w:rsidRDefault="005B7A22">
      <w:pPr>
        <w:pStyle w:val="Tabladeilustraciones"/>
        <w:tabs>
          <w:tab w:val="right" w:leader="dot" w:pos="8828"/>
        </w:tabs>
        <w:rPr>
          <w:lang w:val="es-ES_tradnl"/>
        </w:rPr>
      </w:pPr>
      <w:hyperlink w:anchor="_Toc180071451" w:history="1">
        <w:r w:rsidR="006A2A51" w:rsidRPr="00B107CA">
          <w:rPr>
            <w:rStyle w:val="Hipervnculo"/>
            <w:lang w:val="es-ES_tradnl"/>
          </w:rPr>
          <w:t>Tabla 9: Descripción de entradas y salidas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_Toc180071451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32</w:t>
        </w:r>
        <w:r w:rsidR="007D5804" w:rsidRPr="00B107CA">
          <w:rPr>
            <w:webHidden/>
            <w:lang w:val="es-ES_tradnl"/>
          </w:rPr>
          <w:fldChar w:fldCharType="end"/>
        </w:r>
      </w:hyperlink>
    </w:p>
    <w:p w14:paraId="4DD0B2FA" w14:textId="77777777" w:rsidR="003C68DD" w:rsidRPr="00B107CA" w:rsidRDefault="007D5804">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14:paraId="5A6EFBEF" w14:textId="77777777"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14:paraId="6EC3D4DE" w14:textId="77777777" w:rsidR="007C4A42" w:rsidRPr="00B107CA" w:rsidRDefault="007C4A42" w:rsidP="00D6753A">
      <w:pPr>
        <w:pStyle w:val="Ttulo"/>
        <w:jc w:val="center"/>
        <w:rPr>
          <w:rFonts w:cs="Courier New"/>
          <w:color w:val="4F81BD" w:themeColor="accent1"/>
        </w:rPr>
      </w:pPr>
    </w:p>
    <w:p w14:paraId="69CA28B4" w14:textId="77777777" w:rsidR="006A2A51" w:rsidRPr="00B107CA" w:rsidRDefault="007D5804">
      <w:pPr>
        <w:pStyle w:val="Tabladeilustraciones"/>
        <w:tabs>
          <w:tab w:val="right" w:leader="dot" w:pos="8828"/>
        </w:tabs>
        <w:rPr>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ipervnculo"/>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14:paraId="0B887C5A" w14:textId="77777777" w:rsidR="006A2A51" w:rsidRPr="00B107CA" w:rsidRDefault="005B7A22">
      <w:pPr>
        <w:pStyle w:val="Tabladeilustraciones"/>
        <w:tabs>
          <w:tab w:val="right" w:leader="dot" w:pos="8828"/>
        </w:tabs>
        <w:rPr>
          <w:lang w:val="es-ES_tradnl"/>
        </w:rPr>
      </w:pPr>
      <w:hyperlink w:anchor="_Toc180071453" w:history="1">
        <w:r w:rsidR="006A2A51" w:rsidRPr="00B107CA">
          <w:rPr>
            <w:rStyle w:val="Hipervnculo"/>
            <w:lang w:val="es-ES_tradnl"/>
          </w:rPr>
          <w:t>Ilustración 2: Mapa de Diseño</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_Toc180071453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7</w:t>
        </w:r>
        <w:r w:rsidR="007D5804" w:rsidRPr="00B107CA">
          <w:rPr>
            <w:webHidden/>
            <w:lang w:val="es-ES_tradnl"/>
          </w:rPr>
          <w:fldChar w:fldCharType="end"/>
        </w:r>
      </w:hyperlink>
    </w:p>
    <w:p w14:paraId="0E173EF2" w14:textId="77777777" w:rsidR="006A2A51" w:rsidRPr="00B107CA" w:rsidRDefault="005B7A22">
      <w:pPr>
        <w:pStyle w:val="Tabladeilustraciones"/>
        <w:tabs>
          <w:tab w:val="right" w:leader="dot" w:pos="8828"/>
        </w:tabs>
        <w:rPr>
          <w:lang w:val="es-ES_tradnl"/>
        </w:rPr>
      </w:pPr>
      <w:hyperlink w:anchor="_Toc180071454" w:history="1">
        <w:r w:rsidR="006A2A51" w:rsidRPr="00B107CA">
          <w:rPr>
            <w:rStyle w:val="Hipervnculo"/>
            <w:lang w:val="es-ES_tradnl"/>
          </w:rPr>
          <w:t>Ilustración 3: Suposiciones generales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_Toc180071454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11</w:t>
        </w:r>
        <w:r w:rsidR="007D5804" w:rsidRPr="00B107CA">
          <w:rPr>
            <w:webHidden/>
            <w:lang w:val="es-ES_tradnl"/>
          </w:rPr>
          <w:fldChar w:fldCharType="end"/>
        </w:r>
      </w:hyperlink>
    </w:p>
    <w:p w14:paraId="2CD690DF" w14:textId="77777777" w:rsidR="006A2A51" w:rsidRPr="00B107CA" w:rsidRDefault="005B7A22">
      <w:pPr>
        <w:pStyle w:val="Tabladeilustraciones"/>
        <w:tabs>
          <w:tab w:val="right" w:leader="dot" w:pos="8828"/>
        </w:tabs>
        <w:rPr>
          <w:lang w:val="es-ES_tradnl"/>
        </w:rPr>
      </w:pPr>
      <w:hyperlink w:anchor="_Toc180071455" w:history="1">
        <w:r w:rsidR="006A2A51" w:rsidRPr="00B107CA">
          <w:rPr>
            <w:rStyle w:val="Hipervnculo"/>
            <w:lang w:val="es-ES_tradnl"/>
          </w:rPr>
          <w:t>Ilustración 4: Restricciones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_Toc180071455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12</w:t>
        </w:r>
        <w:r w:rsidR="007D5804" w:rsidRPr="00B107CA">
          <w:rPr>
            <w:webHidden/>
            <w:lang w:val="es-ES_tradnl"/>
          </w:rPr>
          <w:fldChar w:fldCharType="end"/>
        </w:r>
      </w:hyperlink>
    </w:p>
    <w:p w14:paraId="3E809560" w14:textId="77777777" w:rsidR="006A2A51" w:rsidRPr="00B107CA" w:rsidRDefault="005B7A22">
      <w:pPr>
        <w:pStyle w:val="Tabladeilustraciones"/>
        <w:tabs>
          <w:tab w:val="right" w:leader="dot" w:pos="8828"/>
        </w:tabs>
        <w:rPr>
          <w:lang w:val="es-ES_tradnl"/>
        </w:rPr>
      </w:pPr>
      <w:hyperlink w:anchor="_Toc180071456" w:history="1">
        <w:r w:rsidR="006A2A51" w:rsidRPr="00B107CA">
          <w:rPr>
            <w:rStyle w:val="Hipervnculo"/>
            <w:lang w:val="es-ES_tradnl"/>
          </w:rPr>
          <w:t>Ilustración 5: Entorno del Sistema</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_Toc180071456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13</w:t>
        </w:r>
        <w:r w:rsidR="007D5804" w:rsidRPr="00B107CA">
          <w:rPr>
            <w:webHidden/>
            <w:lang w:val="es-ES_tradnl"/>
          </w:rPr>
          <w:fldChar w:fldCharType="end"/>
        </w:r>
      </w:hyperlink>
    </w:p>
    <w:p w14:paraId="65EF5FF6" w14:textId="77777777" w:rsidR="006A2A51" w:rsidRPr="00B107CA" w:rsidRDefault="005B7A22">
      <w:pPr>
        <w:pStyle w:val="Tabladeilustraciones"/>
        <w:tabs>
          <w:tab w:val="right" w:leader="dot" w:pos="8828"/>
        </w:tabs>
        <w:rPr>
          <w:lang w:val="es-ES_tradnl"/>
        </w:rPr>
      </w:pPr>
      <w:hyperlink w:anchor="_Toc180071457" w:history="1">
        <w:r w:rsidR="006A2A51" w:rsidRPr="00B107CA">
          <w:rPr>
            <w:rStyle w:val="Hipervnculo"/>
            <w:lang w:val="es-ES_tradnl"/>
          </w:rPr>
          <w:t>Ilustración 6: Administración de Riesgos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_Toc180071457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14</w:t>
        </w:r>
        <w:r w:rsidR="007D5804" w:rsidRPr="00B107CA">
          <w:rPr>
            <w:webHidden/>
            <w:lang w:val="es-ES_tradnl"/>
          </w:rPr>
          <w:fldChar w:fldCharType="end"/>
        </w:r>
      </w:hyperlink>
    </w:p>
    <w:p w14:paraId="2B414346" w14:textId="77777777" w:rsidR="006A2A51" w:rsidRPr="00B107CA" w:rsidRDefault="005B7A22">
      <w:pPr>
        <w:pStyle w:val="Tabladeilustraciones"/>
        <w:tabs>
          <w:tab w:val="right" w:leader="dot" w:pos="8828"/>
        </w:tabs>
        <w:rPr>
          <w:lang w:val="es-ES_tradnl"/>
        </w:rPr>
      </w:pPr>
      <w:hyperlink w:anchor="_Toc180071458" w:history="1">
        <w:r w:rsidR="006A2A51" w:rsidRPr="00B107CA">
          <w:rPr>
            <w:rStyle w:val="Hipervnculo"/>
            <w:lang w:val="es-ES_tradnl"/>
          </w:rPr>
          <w:t>Ilustración 7: Apreciación Global</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_Toc180071458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16</w:t>
        </w:r>
        <w:r w:rsidR="007D5804" w:rsidRPr="00B107CA">
          <w:rPr>
            <w:webHidden/>
            <w:lang w:val="es-ES_tradnl"/>
          </w:rPr>
          <w:fldChar w:fldCharType="end"/>
        </w:r>
      </w:hyperlink>
    </w:p>
    <w:p w14:paraId="01BEA548" w14:textId="77777777" w:rsidR="006A2A51" w:rsidRPr="00B107CA" w:rsidRDefault="005B7A22">
      <w:pPr>
        <w:pStyle w:val="Tabladeilustraciones"/>
        <w:tabs>
          <w:tab w:val="right" w:leader="dot" w:pos="8828"/>
        </w:tabs>
        <w:rPr>
          <w:lang w:val="es-ES_tradnl"/>
        </w:rPr>
      </w:pPr>
      <w:hyperlink w:anchor="_Toc180071459" w:history="1">
        <w:r w:rsidR="006A2A51" w:rsidRPr="00B107CA">
          <w:rPr>
            <w:rStyle w:val="Hipervnculo"/>
            <w:lang w:val="es-ES_tradnl"/>
          </w:rPr>
          <w:t>Ilustración 8: Capas Arquitectónicas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_Toc180071459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17</w:t>
        </w:r>
        <w:r w:rsidR="007D5804" w:rsidRPr="00B107CA">
          <w:rPr>
            <w:webHidden/>
            <w:lang w:val="es-ES_tradnl"/>
          </w:rPr>
          <w:fldChar w:fldCharType="end"/>
        </w:r>
      </w:hyperlink>
    </w:p>
    <w:p w14:paraId="09D76E43" w14:textId="77777777" w:rsidR="006A2A51" w:rsidRPr="00B107CA" w:rsidRDefault="005B7A22">
      <w:pPr>
        <w:pStyle w:val="Tabladeilustraciones"/>
        <w:tabs>
          <w:tab w:val="right" w:leader="dot" w:pos="8828"/>
        </w:tabs>
        <w:rPr>
          <w:lang w:val="es-ES_tradnl"/>
        </w:rPr>
      </w:pPr>
      <w:hyperlink w:anchor="_Toc180071460" w:history="1">
        <w:r w:rsidR="006A2A51" w:rsidRPr="00B107CA">
          <w:rPr>
            <w:rStyle w:val="Hipervnculo"/>
            <w:lang w:val="es-ES_tradnl"/>
          </w:rPr>
          <w:t>Ilustración 9: Diagrama de componentes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_Toc180071460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17</w:t>
        </w:r>
        <w:r w:rsidR="007D5804" w:rsidRPr="00B107CA">
          <w:rPr>
            <w:webHidden/>
            <w:lang w:val="es-ES_tradnl"/>
          </w:rPr>
          <w:fldChar w:fldCharType="end"/>
        </w:r>
      </w:hyperlink>
    </w:p>
    <w:p w14:paraId="28ADAF2D" w14:textId="77777777" w:rsidR="006A2A51" w:rsidRPr="00B107CA" w:rsidRDefault="005B7A22">
      <w:pPr>
        <w:pStyle w:val="Tabladeilustraciones"/>
        <w:tabs>
          <w:tab w:val="right" w:leader="dot" w:pos="8828"/>
        </w:tabs>
        <w:rPr>
          <w:lang w:val="es-ES_tradnl"/>
        </w:rPr>
      </w:pPr>
      <w:hyperlink w:anchor="_Toc180071461" w:history="1">
        <w:r w:rsidR="006A2A51" w:rsidRPr="00B107CA">
          <w:rPr>
            <w:rStyle w:val="Hipervnculo"/>
            <w:lang w:val="es-ES_tradnl"/>
          </w:rPr>
          <w:t>Ilustración 10: Subsistema Usuario 7 Texas Poker</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_Toc180071461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18</w:t>
        </w:r>
        <w:r w:rsidR="007D5804" w:rsidRPr="00B107CA">
          <w:rPr>
            <w:webHidden/>
            <w:lang w:val="es-ES_tradnl"/>
          </w:rPr>
          <w:fldChar w:fldCharType="end"/>
        </w:r>
      </w:hyperlink>
    </w:p>
    <w:p w14:paraId="2A26099C" w14:textId="77777777" w:rsidR="006A2A51" w:rsidRPr="00B107CA" w:rsidRDefault="005B7A22">
      <w:pPr>
        <w:pStyle w:val="Tabladeilustraciones"/>
        <w:tabs>
          <w:tab w:val="right" w:leader="dot" w:pos="8828"/>
        </w:tabs>
        <w:rPr>
          <w:lang w:val="es-ES_tradnl"/>
        </w:rPr>
      </w:pPr>
      <w:hyperlink w:anchor="_Toc180071462" w:history="1">
        <w:r w:rsidR="006A2A51" w:rsidRPr="00B107CA">
          <w:rPr>
            <w:rStyle w:val="Hipervnculo"/>
            <w:lang w:val="es-ES_tradnl"/>
          </w:rPr>
          <w:t>Ilustración 11: Estrategias de Diseño</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_Toc180071462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20</w:t>
        </w:r>
        <w:r w:rsidR="007D5804" w:rsidRPr="00B107CA">
          <w:rPr>
            <w:webHidden/>
            <w:lang w:val="es-ES_tradnl"/>
          </w:rPr>
          <w:fldChar w:fldCharType="end"/>
        </w:r>
      </w:hyperlink>
    </w:p>
    <w:p w14:paraId="104B8013" w14:textId="77777777" w:rsidR="006A2A51" w:rsidRPr="00B107CA" w:rsidRDefault="005B7A22">
      <w:pPr>
        <w:pStyle w:val="Tabladeilustraciones"/>
        <w:tabs>
          <w:tab w:val="right" w:leader="dot" w:pos="8828"/>
        </w:tabs>
        <w:rPr>
          <w:lang w:val="es-ES_tradnl"/>
        </w:rPr>
      </w:pPr>
      <w:hyperlink w:anchor="_Toc180071463" w:history="1">
        <w:r w:rsidR="006A2A51" w:rsidRPr="00B107CA">
          <w:rPr>
            <w:rStyle w:val="Hipervnculo"/>
            <w:lang w:val="es-ES_tradnl"/>
          </w:rPr>
          <w:t>Ilustración 12: Descripción de Nodos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_Toc180071463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21</w:t>
        </w:r>
        <w:r w:rsidR="007D5804" w:rsidRPr="00B107CA">
          <w:rPr>
            <w:webHidden/>
            <w:lang w:val="es-ES_tradnl"/>
          </w:rPr>
          <w:fldChar w:fldCharType="end"/>
        </w:r>
      </w:hyperlink>
    </w:p>
    <w:p w14:paraId="3B7D254B" w14:textId="77777777" w:rsidR="006A2A51" w:rsidRPr="00B107CA" w:rsidRDefault="005B7A22">
      <w:pPr>
        <w:pStyle w:val="Tabladeilustraciones"/>
        <w:tabs>
          <w:tab w:val="right" w:leader="dot" w:pos="8828"/>
        </w:tabs>
        <w:rPr>
          <w:lang w:val="es-ES_tradnl"/>
        </w:rPr>
      </w:pPr>
      <w:hyperlink w:anchor="_Toc180071464" w:history="1">
        <w:r w:rsidR="006A2A51" w:rsidRPr="00B107CA">
          <w:rPr>
            <w:rStyle w:val="Hipervnculo"/>
            <w:lang w:val="es-ES_tradnl"/>
          </w:rPr>
          <w:t>Ilustración 13: Descripción Conexiones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_Toc180071464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22</w:t>
        </w:r>
        <w:r w:rsidR="007D5804" w:rsidRPr="00B107CA">
          <w:rPr>
            <w:webHidden/>
            <w:lang w:val="es-ES_tradnl"/>
          </w:rPr>
          <w:fldChar w:fldCharType="end"/>
        </w:r>
      </w:hyperlink>
    </w:p>
    <w:p w14:paraId="4B0C7BE9" w14:textId="77777777" w:rsidR="006A2A51" w:rsidRPr="00B107CA" w:rsidRDefault="005B7A22">
      <w:pPr>
        <w:pStyle w:val="Tabladeilustraciones"/>
        <w:tabs>
          <w:tab w:val="right" w:leader="dot" w:pos="8828"/>
        </w:tabs>
        <w:rPr>
          <w:lang w:val="es-ES_tradnl"/>
        </w:rPr>
      </w:pPr>
      <w:hyperlink r:id="rId12" w:anchor="_Toc180071465" w:history="1">
        <w:r w:rsidR="006A2A51" w:rsidRPr="00B107CA">
          <w:rPr>
            <w:rStyle w:val="Hipervnculo"/>
            <w:lang w:val="es-ES_tradnl"/>
          </w:rPr>
          <w:t>Ilustración 14: Nodo Usuario 7 Texas Poker</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_Toc180071465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22</w:t>
        </w:r>
        <w:r w:rsidR="007D5804" w:rsidRPr="00B107CA">
          <w:rPr>
            <w:webHidden/>
            <w:lang w:val="es-ES_tradnl"/>
          </w:rPr>
          <w:fldChar w:fldCharType="end"/>
        </w:r>
      </w:hyperlink>
    </w:p>
    <w:p w14:paraId="38FA6AB8" w14:textId="77777777" w:rsidR="006A2A51" w:rsidRPr="00B107CA" w:rsidRDefault="005B7A22">
      <w:pPr>
        <w:pStyle w:val="Tabladeilustraciones"/>
        <w:tabs>
          <w:tab w:val="right" w:leader="dot" w:pos="8828"/>
        </w:tabs>
        <w:rPr>
          <w:lang w:val="es-ES_tradnl"/>
        </w:rPr>
      </w:pPr>
      <w:hyperlink w:anchor="_Toc180071466" w:history="1">
        <w:r w:rsidR="006A2A51" w:rsidRPr="00B107CA">
          <w:rPr>
            <w:rStyle w:val="Hipervnculo"/>
            <w:lang w:val="es-ES_tradnl"/>
          </w:rPr>
          <w:t>Ilustración 15: Diagrama de Actividad</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_Toc180071466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24</w:t>
        </w:r>
        <w:r w:rsidR="007D5804" w:rsidRPr="00B107CA">
          <w:rPr>
            <w:webHidden/>
            <w:lang w:val="es-ES_tradnl"/>
          </w:rPr>
          <w:fldChar w:fldCharType="end"/>
        </w:r>
      </w:hyperlink>
    </w:p>
    <w:p w14:paraId="79DCDCD9" w14:textId="77777777" w:rsidR="006A2A51" w:rsidRPr="00B107CA" w:rsidRDefault="005B7A22">
      <w:pPr>
        <w:pStyle w:val="Tabladeilustraciones"/>
        <w:tabs>
          <w:tab w:val="right" w:leader="dot" w:pos="8828"/>
        </w:tabs>
        <w:rPr>
          <w:lang w:val="es-ES_tradnl"/>
        </w:rPr>
      </w:pPr>
      <w:hyperlink w:anchor="_Toc180071467" w:history="1">
        <w:r w:rsidR="006A2A51" w:rsidRPr="00B107CA">
          <w:rPr>
            <w:rStyle w:val="Hipervnculo"/>
            <w:lang w:val="es-ES_tradnl"/>
          </w:rPr>
          <w:t>Ilustración 16: Diagrama de secuencia</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_Toc180071467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25</w:t>
        </w:r>
        <w:r w:rsidR="007D5804" w:rsidRPr="00B107CA">
          <w:rPr>
            <w:webHidden/>
            <w:lang w:val="es-ES_tradnl"/>
          </w:rPr>
          <w:fldChar w:fldCharType="end"/>
        </w:r>
      </w:hyperlink>
    </w:p>
    <w:p w14:paraId="29116007" w14:textId="77777777" w:rsidR="006A2A51" w:rsidRPr="00B107CA" w:rsidRDefault="005B7A22">
      <w:pPr>
        <w:pStyle w:val="Tabladeilustraciones"/>
        <w:tabs>
          <w:tab w:val="right" w:leader="dot" w:pos="8828"/>
        </w:tabs>
        <w:rPr>
          <w:lang w:val="es-ES_tradnl"/>
        </w:rPr>
      </w:pPr>
      <w:hyperlink w:anchor="_Toc180071468" w:history="1">
        <w:r w:rsidR="006A2A51" w:rsidRPr="00B107CA">
          <w:rPr>
            <w:rStyle w:val="Hipervnculo"/>
            <w:lang w:val="es-ES_tradnl"/>
          </w:rPr>
          <w:t>Ilustración 17: Diseño de bajo nivel</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_Toc180071468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26</w:t>
        </w:r>
        <w:r w:rsidR="007D5804" w:rsidRPr="00B107CA">
          <w:rPr>
            <w:webHidden/>
            <w:lang w:val="es-ES_tradnl"/>
          </w:rPr>
          <w:fldChar w:fldCharType="end"/>
        </w:r>
      </w:hyperlink>
    </w:p>
    <w:p w14:paraId="1A9DB54D" w14:textId="77777777" w:rsidR="006A2A51" w:rsidRPr="00B107CA" w:rsidRDefault="005B7A22">
      <w:pPr>
        <w:pStyle w:val="Tabladeilustraciones"/>
        <w:tabs>
          <w:tab w:val="right" w:leader="dot" w:pos="8828"/>
        </w:tabs>
        <w:rPr>
          <w:lang w:val="es-ES_tradnl"/>
        </w:rPr>
      </w:pPr>
      <w:hyperlink w:anchor="_Toc180071469" w:history="1">
        <w:r w:rsidR="006A2A51" w:rsidRPr="00B107CA">
          <w:rPr>
            <w:rStyle w:val="Hipervnculo"/>
            <w:lang w:val="es-ES_tradnl"/>
          </w:rPr>
          <w:t>Ilustración 18: Niveles de diseño</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_Toc180071469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27</w:t>
        </w:r>
        <w:r w:rsidR="007D5804" w:rsidRPr="00B107CA">
          <w:rPr>
            <w:webHidden/>
            <w:lang w:val="es-ES_tradnl"/>
          </w:rPr>
          <w:fldChar w:fldCharType="end"/>
        </w:r>
      </w:hyperlink>
    </w:p>
    <w:p w14:paraId="2F410CC3" w14:textId="77777777" w:rsidR="006A2A51" w:rsidRPr="00B107CA" w:rsidRDefault="005B7A22">
      <w:pPr>
        <w:pStyle w:val="Tabladeilustraciones"/>
        <w:tabs>
          <w:tab w:val="right" w:leader="dot" w:pos="8828"/>
        </w:tabs>
        <w:rPr>
          <w:lang w:val="es-ES_tradnl"/>
        </w:rPr>
      </w:pPr>
      <w:hyperlink w:anchor="_Toc180071470" w:history="1">
        <w:r w:rsidR="006A2A51" w:rsidRPr="00B107CA">
          <w:rPr>
            <w:rStyle w:val="Hipervnculo"/>
            <w:lang w:val="es-ES_tradnl"/>
          </w:rPr>
          <w:t>Ilustración 19: Ejemplo diseño de bajo nivel</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_Toc180071470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28</w:t>
        </w:r>
        <w:r w:rsidR="007D5804" w:rsidRPr="00B107CA">
          <w:rPr>
            <w:webHidden/>
            <w:lang w:val="es-ES_tradnl"/>
          </w:rPr>
          <w:fldChar w:fldCharType="end"/>
        </w:r>
      </w:hyperlink>
    </w:p>
    <w:p w14:paraId="6D935ABF" w14:textId="77777777" w:rsidR="006A2A51" w:rsidRPr="00B107CA" w:rsidRDefault="005B7A22">
      <w:pPr>
        <w:pStyle w:val="Tabladeilustraciones"/>
        <w:tabs>
          <w:tab w:val="right" w:leader="dot" w:pos="8828"/>
        </w:tabs>
        <w:rPr>
          <w:lang w:val="es-ES_tradnl"/>
        </w:rPr>
      </w:pPr>
      <w:hyperlink w:anchor="_Toc180071471" w:history="1">
        <w:r w:rsidR="006A2A51" w:rsidRPr="00B107CA">
          <w:rPr>
            <w:rStyle w:val="Hipervnculo"/>
            <w:lang w:val="es-ES_tradnl"/>
          </w:rPr>
          <w:t>Ilustración 20: Ejemplo Descripción de Clase</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_Toc180071471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29</w:t>
        </w:r>
        <w:r w:rsidR="007D5804" w:rsidRPr="00B107CA">
          <w:rPr>
            <w:webHidden/>
            <w:lang w:val="es-ES_tradnl"/>
          </w:rPr>
          <w:fldChar w:fldCharType="end"/>
        </w:r>
      </w:hyperlink>
    </w:p>
    <w:p w14:paraId="490D3D49" w14:textId="77777777" w:rsidR="006A2A51" w:rsidRPr="00B107CA" w:rsidRDefault="005B7A22">
      <w:pPr>
        <w:pStyle w:val="Tabladeilustraciones"/>
        <w:tabs>
          <w:tab w:val="right" w:leader="dot" w:pos="8828"/>
        </w:tabs>
        <w:rPr>
          <w:lang w:val="es-ES_tradnl"/>
        </w:rPr>
      </w:pPr>
      <w:hyperlink w:anchor="_Toc180071472" w:history="1">
        <w:r w:rsidR="006A2A51" w:rsidRPr="00B107CA">
          <w:rPr>
            <w:rStyle w:val="Hipervnculo"/>
            <w:lang w:val="es-ES_tradnl"/>
          </w:rPr>
          <w:t>Ilustración 21: Ejemplo Resumen de Métodos</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_Toc180071472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30</w:t>
        </w:r>
        <w:r w:rsidR="007D5804" w:rsidRPr="00B107CA">
          <w:rPr>
            <w:webHidden/>
            <w:lang w:val="es-ES_tradnl"/>
          </w:rPr>
          <w:fldChar w:fldCharType="end"/>
        </w:r>
      </w:hyperlink>
    </w:p>
    <w:p w14:paraId="1BF4E294" w14:textId="77777777" w:rsidR="006A2A51" w:rsidRPr="00B107CA" w:rsidRDefault="005B7A22">
      <w:pPr>
        <w:pStyle w:val="Tabladeilustraciones"/>
        <w:tabs>
          <w:tab w:val="right" w:leader="dot" w:pos="8828"/>
        </w:tabs>
        <w:rPr>
          <w:lang w:val="es-ES_tradnl"/>
        </w:rPr>
      </w:pPr>
      <w:hyperlink w:anchor="_Toc180071473" w:history="1">
        <w:r w:rsidR="006A2A51" w:rsidRPr="00B107CA">
          <w:rPr>
            <w:rStyle w:val="Hipervnculo"/>
            <w:lang w:val="es-ES_tradnl"/>
          </w:rPr>
          <w:t>Ilustración 22: Ejemplo descripción de método</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_Toc180071473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31</w:t>
        </w:r>
        <w:r w:rsidR="007D5804" w:rsidRPr="00B107CA">
          <w:rPr>
            <w:webHidden/>
            <w:lang w:val="es-ES_tradnl"/>
          </w:rPr>
          <w:fldChar w:fldCharType="end"/>
        </w:r>
      </w:hyperlink>
    </w:p>
    <w:p w14:paraId="1CA4FF11" w14:textId="77777777" w:rsidR="006A2A51" w:rsidRPr="00B107CA" w:rsidRDefault="005B7A22">
      <w:pPr>
        <w:pStyle w:val="Tabladeilustraciones"/>
        <w:tabs>
          <w:tab w:val="right" w:leader="dot" w:pos="8828"/>
        </w:tabs>
        <w:rPr>
          <w:lang w:val="es-ES_tradnl"/>
        </w:rPr>
      </w:pPr>
      <w:hyperlink w:anchor="_Toc180071474" w:history="1">
        <w:r w:rsidR="006A2A51" w:rsidRPr="00B107CA">
          <w:rPr>
            <w:rStyle w:val="Hipervnculo"/>
            <w:lang w:val="es-ES_tradnl"/>
          </w:rPr>
          <w:t>Ilustración 23: Diseño general de la aplicación</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_Toc180071474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32</w:t>
        </w:r>
        <w:r w:rsidR="007D5804" w:rsidRPr="00B107CA">
          <w:rPr>
            <w:webHidden/>
            <w:lang w:val="es-ES_tradnl"/>
          </w:rPr>
          <w:fldChar w:fldCharType="end"/>
        </w:r>
      </w:hyperlink>
    </w:p>
    <w:p w14:paraId="00D9E49B" w14:textId="77777777" w:rsidR="006A2A51" w:rsidRPr="00B107CA" w:rsidRDefault="005B7A22">
      <w:pPr>
        <w:pStyle w:val="Tabladeilustraciones"/>
        <w:tabs>
          <w:tab w:val="right" w:leader="dot" w:pos="8828"/>
        </w:tabs>
        <w:rPr>
          <w:lang w:val="es-ES_tradnl"/>
        </w:rPr>
      </w:pPr>
      <w:hyperlink r:id="rId13" w:anchor="_Toc180071475" w:history="1">
        <w:r w:rsidR="006A2A51" w:rsidRPr="00B107CA">
          <w:rPr>
            <w:rStyle w:val="Hipervnculo"/>
            <w:lang w:val="es-ES_tradnl"/>
          </w:rPr>
          <w:t>Ilustración 24: Ejemplo árbol de navegabilidad</w:t>
        </w:r>
        <w:r w:rsidR="006A2A51" w:rsidRPr="00B107CA">
          <w:rPr>
            <w:webHidden/>
            <w:lang w:val="es-ES_tradnl"/>
          </w:rPr>
          <w:tab/>
        </w:r>
        <w:r w:rsidR="007D5804" w:rsidRPr="00B107CA">
          <w:rPr>
            <w:webHidden/>
            <w:lang w:val="es-ES_tradnl"/>
          </w:rPr>
          <w:fldChar w:fldCharType="begin"/>
        </w:r>
        <w:r w:rsidR="006A2A51" w:rsidRPr="00B107CA">
          <w:rPr>
            <w:webHidden/>
            <w:lang w:val="es-ES_tradnl"/>
          </w:rPr>
          <w:instrText xml:space="preserve"> PAGEREF _Toc180071475 \h </w:instrText>
        </w:r>
        <w:r w:rsidR="007D5804" w:rsidRPr="00B107CA">
          <w:rPr>
            <w:webHidden/>
            <w:lang w:val="es-ES_tradnl"/>
          </w:rPr>
        </w:r>
        <w:r w:rsidR="007D5804" w:rsidRPr="00B107CA">
          <w:rPr>
            <w:webHidden/>
            <w:lang w:val="es-ES_tradnl"/>
          </w:rPr>
          <w:fldChar w:fldCharType="separate"/>
        </w:r>
        <w:r w:rsidR="006A2A51" w:rsidRPr="00B107CA">
          <w:rPr>
            <w:webHidden/>
            <w:lang w:val="es-ES_tradnl"/>
          </w:rPr>
          <w:t>33</w:t>
        </w:r>
        <w:r w:rsidR="007D5804" w:rsidRPr="00B107CA">
          <w:rPr>
            <w:webHidden/>
            <w:lang w:val="es-ES_tradnl"/>
          </w:rPr>
          <w:fldChar w:fldCharType="end"/>
        </w:r>
      </w:hyperlink>
    </w:p>
    <w:p w14:paraId="4223AEFA" w14:textId="77777777" w:rsidR="007B61E5" w:rsidRPr="00B107CA" w:rsidRDefault="007D5804">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14:paraId="6DFC8E27" w14:textId="77777777" w:rsidR="00F4532F" w:rsidRPr="00B107CA" w:rsidRDefault="007B61E5" w:rsidP="00D6753A">
      <w:pPr>
        <w:pStyle w:val="Ttulo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14:paraId="0CE6519A" w14:textId="77777777" w:rsidR="007B61E5" w:rsidRPr="00B107CA" w:rsidRDefault="007B61E5" w:rsidP="00D6753A">
      <w:pPr>
        <w:pStyle w:val="Ttulo3"/>
      </w:pPr>
      <w:bookmarkStart w:id="14" w:name="_1.1_Descripción_Del"/>
      <w:bookmarkStart w:id="15" w:name="_Toc260133509"/>
      <w:bookmarkStart w:id="16" w:name="_Toc165321536"/>
      <w:bookmarkStart w:id="17" w:name="_Toc517668539"/>
      <w:bookmarkStart w:id="18" w:name="_Toc163210050"/>
      <w:bookmarkStart w:id="19" w:name="_Toc163210199"/>
      <w:bookmarkEnd w:id="14"/>
      <w:r w:rsidRPr="00B107CA">
        <w:t>1.1 Descripción Del Sistema</w:t>
      </w:r>
      <w:bookmarkEnd w:id="15"/>
    </w:p>
    <w:p w14:paraId="7AD535EB" w14:textId="77777777"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7D5804"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7D5804" w:rsidRPr="00B107CA">
        <w:rPr>
          <w:rFonts w:cstheme="minorHAnsi"/>
          <w:lang w:val="es-ES_tradnl" w:bidi="en-US"/>
        </w:rPr>
      </w:r>
      <w:r w:rsidR="007D5804" w:rsidRPr="00B107CA">
        <w:rPr>
          <w:rFonts w:cstheme="minorHAnsi"/>
          <w:lang w:val="es-ES_tradnl" w:bidi="en-US"/>
        </w:rPr>
        <w:fldChar w:fldCharType="separate"/>
      </w:r>
      <w:r w:rsidR="00537B33" w:rsidRPr="00B107CA">
        <w:rPr>
          <w:rFonts w:cstheme="minorHAnsi"/>
          <w:lang w:val="es-ES_tradnl" w:bidi="en-US"/>
        </w:rPr>
        <w:t>[1]</w:t>
      </w:r>
      <w:r w:rsidR="007D5804" w:rsidRPr="00B107CA">
        <w:rPr>
          <w:rFonts w:cstheme="minorHAnsi"/>
          <w:lang w:val="es-ES_tradnl" w:bidi="en-US"/>
        </w:rPr>
        <w:fldChar w:fldCharType="end"/>
      </w:r>
      <w:r w:rsidR="00EC4387" w:rsidRPr="00B107CA">
        <w:rPr>
          <w:rFonts w:cstheme="minorHAnsi"/>
          <w:lang w:val="es-ES_tradnl" w:bidi="en-US"/>
        </w:rPr>
        <w:t>.</w:t>
      </w:r>
    </w:p>
    <w:p w14:paraId="60826251" w14:textId="77777777"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14:paraId="0502B77D" w14:textId="77777777"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14:paraId="5445E5C4" w14:textId="77777777" w:rsidR="00F4532F" w:rsidRPr="00B107CA" w:rsidRDefault="00537B33" w:rsidP="00D6753A">
      <w:pPr>
        <w:pStyle w:val="Ttulo3"/>
      </w:pPr>
      <w:bookmarkStart w:id="20" w:name="_1.2_Mapa_del"/>
      <w:bookmarkStart w:id="21" w:name="_Toc165321537"/>
      <w:bookmarkStart w:id="22" w:name="_Toc260133510"/>
      <w:bookmarkStart w:id="23" w:name="_Toc163210051"/>
      <w:bookmarkStart w:id="24" w:name="_Toc163210200"/>
      <w:bookmarkStart w:id="25" w:name="_Toc517251108"/>
      <w:bookmarkEnd w:id="16"/>
      <w:bookmarkEnd w:id="17"/>
      <w:bookmarkEnd w:id="18"/>
      <w:bookmarkEnd w:id="19"/>
      <w:bookmarkEnd w:id="20"/>
      <w:r w:rsidRPr="00B107CA">
        <w:t xml:space="preserve">1.2 </w:t>
      </w:r>
      <w:r w:rsidR="00F4532F" w:rsidRPr="00B107CA">
        <w:t>Mapa del Diseño</w:t>
      </w:r>
      <w:bookmarkEnd w:id="21"/>
      <w:bookmarkEnd w:id="22"/>
      <w:r w:rsidR="00F4532F" w:rsidRPr="00B107CA">
        <w:t xml:space="preserve"> </w:t>
      </w:r>
      <w:bookmarkEnd w:id="23"/>
      <w:bookmarkEnd w:id="24"/>
    </w:p>
    <w:p w14:paraId="188C6241" w14:textId="77777777"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7D5804" w:rsidRPr="00B107CA">
        <w:rPr>
          <w:lang w:val="es-ES_tradnl" w:bidi="en-US"/>
        </w:rPr>
        <w:fldChar w:fldCharType="begin"/>
      </w:r>
      <w:r w:rsidRPr="00B107CA">
        <w:rPr>
          <w:lang w:val="es-ES_tradnl" w:bidi="en-US"/>
        </w:rPr>
        <w:instrText xml:space="preserve"> REF _Ref259891796 \r \h </w:instrText>
      </w:r>
      <w:r w:rsidR="007D5804" w:rsidRPr="00B107CA">
        <w:rPr>
          <w:lang w:val="es-ES_tradnl" w:bidi="en-US"/>
        </w:rPr>
      </w:r>
      <w:r w:rsidR="007D5804" w:rsidRPr="00B107CA">
        <w:rPr>
          <w:lang w:val="es-ES_tradnl" w:bidi="en-US"/>
        </w:rPr>
        <w:fldChar w:fldCharType="separate"/>
      </w:r>
      <w:r w:rsidRPr="00B107CA">
        <w:rPr>
          <w:lang w:val="es-ES_tradnl" w:bidi="en-US"/>
        </w:rPr>
        <w:t>[2]</w:t>
      </w:r>
      <w:r w:rsidR="007D5804" w:rsidRPr="00B107CA">
        <w:rPr>
          <w:lang w:val="es-ES_tradnl" w:bidi="en-US"/>
        </w:rPr>
        <w:fldChar w:fldCharType="end"/>
      </w:r>
      <w:r w:rsidRPr="00B107CA">
        <w:rPr>
          <w:lang w:val="es-ES_tradnl" w:bidi="en-US"/>
        </w:rPr>
        <w:t>. Existen 2 tipos de diseño:</w:t>
      </w:r>
    </w:p>
    <w:p w14:paraId="5CA2071E" w14:textId="77777777"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7D5804"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7D5804" w:rsidRPr="00B107CA">
        <w:rPr>
          <w:rFonts w:asciiTheme="minorHAnsi" w:hAnsiTheme="minorHAnsi" w:cstheme="minorHAnsi"/>
          <w:lang w:val="es-ES_tradnl" w:bidi="en-US"/>
        </w:rPr>
      </w:r>
      <w:r w:rsidR="007D5804"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7D5804"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14:paraId="4EF7E9E2" w14:textId="77777777"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14:paraId="17D450BB" w14:textId="77777777"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7D5804"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7D5804" w:rsidRPr="00B107CA">
        <w:rPr>
          <w:rFonts w:asciiTheme="minorHAnsi" w:hAnsiTheme="minorHAnsi" w:cstheme="minorHAnsi"/>
          <w:szCs w:val="22"/>
          <w:lang w:val="es-ES_tradnl"/>
        </w:rPr>
      </w:r>
      <w:r w:rsidR="007D5804"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7D5804"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14:paraId="4729D04D" w14:textId="77777777"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14:paraId="2A2906EC" w14:textId="77777777" w:rsidR="009027ED" w:rsidRPr="00B107CA" w:rsidRDefault="009027ED" w:rsidP="009027ED">
      <w:pPr>
        <w:pStyle w:val="Prrafodelista"/>
        <w:ind w:left="1440"/>
        <w:rPr>
          <w:rFonts w:asciiTheme="minorHAnsi" w:hAnsiTheme="minorHAnsi" w:cstheme="minorHAnsi"/>
          <w:lang w:val="es-ES_tradnl" w:bidi="en-US"/>
        </w:rPr>
      </w:pPr>
    </w:p>
    <w:p w14:paraId="02FB4343" w14:textId="77777777"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7D5804"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7D5804" w:rsidRPr="00B107CA">
        <w:rPr>
          <w:rFonts w:asciiTheme="minorHAnsi" w:hAnsiTheme="minorHAnsi" w:cstheme="minorHAnsi"/>
          <w:lang w:val="es-ES_tradnl" w:bidi="en-US"/>
        </w:rPr>
      </w:r>
      <w:r w:rsidR="007D5804"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7D5804"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14:paraId="7C50054D" w14:textId="77777777" w:rsidR="003A49A4" w:rsidRPr="00B107CA" w:rsidRDefault="003A49A4" w:rsidP="003A49A4">
      <w:pPr>
        <w:pStyle w:val="Prrafodelista"/>
        <w:rPr>
          <w:rFonts w:asciiTheme="minorHAnsi" w:hAnsiTheme="minorHAnsi" w:cstheme="minorHAnsi"/>
          <w:lang w:val="es-ES_tradnl" w:bidi="en-US"/>
        </w:rPr>
      </w:pPr>
    </w:p>
    <w:p w14:paraId="24E8625F" w14:textId="77777777" w:rsidR="00F4532F" w:rsidRPr="00B107CA" w:rsidRDefault="00E46981" w:rsidP="00D6753A">
      <w:pPr>
        <w:pStyle w:val="Ttulo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5"/>
      <w:bookmarkEnd w:id="27"/>
      <w:bookmarkEnd w:id="28"/>
      <w:bookmarkEnd w:id="29"/>
      <w:bookmarkEnd w:id="30"/>
      <w:r w:rsidR="00EC4387" w:rsidRPr="00B107CA">
        <w:t>Bibliográficas</w:t>
      </w:r>
      <w:bookmarkEnd w:id="31"/>
    </w:p>
    <w:p w14:paraId="0212A99C" w14:textId="77777777"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14:paraId="21018A02" w14:textId="77777777"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4"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14:paraId="53183B61" w14:textId="77777777" w:rsidR="009027ED" w:rsidRPr="00B107CA" w:rsidRDefault="009027ED" w:rsidP="009027ED">
      <w:pPr>
        <w:pStyle w:val="Comment"/>
        <w:numPr>
          <w:ilvl w:val="0"/>
          <w:numId w:val="25"/>
        </w:numPr>
        <w:rPr>
          <w:rStyle w:val="apple-style-span"/>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14:paraId="63AAE21C" w14:textId="77777777" w:rsidR="002406B2" w:rsidRPr="001A03FC" w:rsidRDefault="002406B2" w:rsidP="009027ED">
      <w:pPr>
        <w:pStyle w:val="Comment"/>
        <w:numPr>
          <w:ilvl w:val="0"/>
          <w:numId w:val="25"/>
        </w:numPr>
        <w:rPr>
          <w:rStyle w:val="apple-style-span"/>
          <w:lang w:val="en-US"/>
        </w:rPr>
      </w:pPr>
      <w:bookmarkStart w:id="35"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14:paraId="2DB13F43" w14:textId="77777777" w:rsidR="002406B2" w:rsidRPr="001A03FC" w:rsidRDefault="002406B2" w:rsidP="009027ED">
      <w:pPr>
        <w:pStyle w:val="Comment"/>
        <w:numPr>
          <w:ilvl w:val="0"/>
          <w:numId w:val="25"/>
        </w:numPr>
        <w:rPr>
          <w:rStyle w:val="apple-style-span"/>
          <w:lang w:val="en-US"/>
        </w:rPr>
      </w:pPr>
      <w:bookmarkStart w:id="36"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14:paraId="03D4C72F" w14:textId="77777777"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7"/>
    </w:p>
    <w:p w14:paraId="14EA0163" w14:textId="77777777"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5"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14:paraId="7043E5FD" w14:textId="77777777"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14:paraId="77DB0F7F" w14:textId="77777777"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6"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14:paraId="29EE6D41" w14:textId="77777777" w:rsid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hyperlink r:id="rId17"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14:paraId="3AE222AB" w14:textId="77777777"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2" w:name="_Ref260162223"/>
      <w:r>
        <w:rPr>
          <w:rFonts w:asciiTheme="minorHAnsi" w:hAnsiTheme="minorHAnsi" w:cstheme="minorHAnsi"/>
          <w:i w:val="0"/>
          <w:color w:val="auto"/>
        </w:rPr>
        <w:t xml:space="preserve">Patrón Observer. Disponible: </w:t>
      </w:r>
      <w:hyperlink r:id="rId18"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2"/>
    </w:p>
    <w:p w14:paraId="1058BB9D" w14:textId="77777777"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9"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14:paraId="37222012" w14:textId="77777777"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20"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14:paraId="3335288F" w14:textId="77777777" w:rsidR="001957F5" w:rsidRPr="0014764C" w:rsidRDefault="00BE709E" w:rsidP="00620B3C">
      <w:pPr>
        <w:pStyle w:val="Comment"/>
        <w:numPr>
          <w:ilvl w:val="0"/>
          <w:numId w:val="25"/>
        </w:numPr>
        <w:rPr>
          <w:rFonts w:asciiTheme="minorHAnsi" w:hAnsiTheme="minorHAnsi" w:cstheme="minorHAnsi"/>
          <w:i w:val="0"/>
          <w:color w:val="auto"/>
        </w:rPr>
      </w:pPr>
      <w:bookmarkStart w:id="43" w:name="_Ref260162232"/>
      <w:r>
        <w:rPr>
          <w:rFonts w:asciiTheme="minorHAnsi" w:hAnsiTheme="minorHAnsi" w:cstheme="minorHAnsi"/>
          <w:i w:val="0"/>
          <w:color w:val="auto"/>
        </w:rPr>
        <w:t xml:space="preserve">Patron state, patrón Bridge. Biel Massot Puigserver y Edu Herraiz Aparicio.  Disponible: </w:t>
      </w:r>
      <w:hyperlink r:id="rId21"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3"/>
    </w:p>
    <w:p w14:paraId="1961BD82" w14:textId="77777777"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22"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14:paraId="55AFE99C" w14:textId="77777777" w:rsidR="00620B3C" w:rsidRDefault="00073BAC" w:rsidP="00073BAC">
      <w:pPr>
        <w:pStyle w:val="Comment"/>
        <w:numPr>
          <w:ilvl w:val="0"/>
          <w:numId w:val="25"/>
        </w:numPr>
        <w:rPr>
          <w:rFonts w:asciiTheme="minorHAnsi" w:hAnsiTheme="minorHAnsi" w:cstheme="minorHAnsi"/>
          <w:i w:val="0"/>
          <w:color w:val="auto"/>
          <w:lang w:val="en-US"/>
        </w:rPr>
      </w:pPr>
      <w:bookmarkStart w:id="44" w:name="_Ref260240079"/>
      <w:r w:rsidRPr="00073BAC">
        <w:rPr>
          <w:rFonts w:asciiTheme="minorHAnsi" w:hAnsiTheme="minorHAnsi" w:cstheme="minorHAnsi"/>
          <w:i w:val="0"/>
          <w:color w:val="auto"/>
          <w:lang w:val="en-US"/>
        </w:rPr>
        <w:t>Garlan D. et al, An Introduction to Software Architecture, Enero 1994, Carnegie Mellon University</w:t>
      </w:r>
      <w:bookmarkEnd w:id="44"/>
    </w:p>
    <w:p w14:paraId="58A1E727" w14:textId="77777777"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lastRenderedPageBreak/>
        <w:t xml:space="preserve">Wapedia.Proxy patron de diseño. </w:t>
      </w:r>
      <w:r>
        <w:rPr>
          <w:rFonts w:asciiTheme="minorHAnsi" w:hAnsiTheme="minorHAnsi" w:cstheme="minorHAnsi"/>
          <w:i w:val="0"/>
          <w:color w:val="auto"/>
        </w:rPr>
        <w:t xml:space="preserve">Disponible: </w:t>
      </w:r>
      <w:hyperlink r:id="rId23" w:history="1">
        <w:r w:rsidRPr="00451A43">
          <w:rPr>
            <w:rStyle w:val="Hipervnculo"/>
            <w:rFonts w:asciiTheme="minorHAnsi" w:hAnsiTheme="minorHAnsi" w:cstheme="minorHAnsi"/>
            <w:i w:val="0"/>
            <w:color w:val="auto"/>
            <w:u w:val="none"/>
          </w:rPr>
          <w:t>http://wapedia.mobi/es/Proxy_(patr%C3%B3n_de_dise%C3%B1o)</w:t>
        </w:r>
      </w:hyperlink>
    </w:p>
    <w:p w14:paraId="562DA912" w14:textId="77777777" w:rsidR="00451A43" w:rsidRPr="00E331A0" w:rsidRDefault="001D6999" w:rsidP="001D6999">
      <w:pPr>
        <w:pStyle w:val="Comment"/>
        <w:numPr>
          <w:ilvl w:val="0"/>
          <w:numId w:val="25"/>
        </w:numPr>
        <w:rPr>
          <w:rFonts w:asciiTheme="minorHAnsi" w:hAnsiTheme="minorHAnsi" w:cstheme="minorHAnsi"/>
        </w:rPr>
      </w:pPr>
      <w:bookmarkStart w:id="45"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4"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5"/>
    </w:p>
    <w:p w14:paraId="30BBF294" w14:textId="77777777" w:rsidR="00E331A0" w:rsidRPr="00E331A0" w:rsidRDefault="00E331A0" w:rsidP="001D6999">
      <w:pPr>
        <w:pStyle w:val="Comment"/>
        <w:numPr>
          <w:ilvl w:val="0"/>
          <w:numId w:val="25"/>
        </w:numPr>
        <w:rPr>
          <w:rFonts w:asciiTheme="minorHAnsi" w:hAnsiTheme="minorHAnsi" w:cstheme="minorHAnsi"/>
          <w:i w:val="0"/>
          <w:color w:val="auto"/>
        </w:rPr>
      </w:pPr>
      <w:bookmarkStart w:id="46"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5"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6"/>
    </w:p>
    <w:p w14:paraId="3555E5D8" w14:textId="77777777" w:rsidR="001D6999" w:rsidRPr="001D6999" w:rsidRDefault="001D6999" w:rsidP="001D6999">
      <w:pPr>
        <w:pStyle w:val="Comment"/>
        <w:ind w:left="720"/>
        <w:rPr>
          <w:rFonts w:asciiTheme="minorHAnsi" w:hAnsiTheme="minorHAnsi" w:cstheme="minorHAnsi"/>
        </w:rPr>
      </w:pPr>
    </w:p>
    <w:p w14:paraId="3B5F4D49" w14:textId="77777777" w:rsidR="00FD5F7C" w:rsidRPr="00451A43" w:rsidRDefault="00FD5F7C" w:rsidP="00FD5F7C">
      <w:pPr>
        <w:pStyle w:val="Comment"/>
        <w:ind w:left="720"/>
        <w:rPr>
          <w:rFonts w:asciiTheme="minorHAnsi" w:hAnsiTheme="minorHAnsi" w:cstheme="minorHAnsi"/>
          <w:i w:val="0"/>
          <w:color w:val="auto"/>
        </w:rPr>
      </w:pPr>
    </w:p>
    <w:p w14:paraId="5224BDBD" w14:textId="77777777" w:rsidR="00F4532F" w:rsidRPr="00B107CA" w:rsidRDefault="00D82E29" w:rsidP="00D6753A">
      <w:pPr>
        <w:pStyle w:val="Ttulo3"/>
      </w:pPr>
      <w:bookmarkStart w:id="47" w:name="_Toc260133512"/>
      <w:r w:rsidRPr="00B107CA">
        <w:t xml:space="preserve">1.4 </w:t>
      </w:r>
      <w:r w:rsidR="00F4532F" w:rsidRPr="00B107CA">
        <w:t>Definiciones, Acrónimos y Abreviaciones</w:t>
      </w:r>
      <w:bookmarkEnd w:id="47"/>
    </w:p>
    <w:tbl>
      <w:tblPr>
        <w:tblStyle w:val="Listaoscura-nfasis2"/>
        <w:tblW w:w="0" w:type="auto"/>
        <w:tblLook w:val="04A0" w:firstRow="1" w:lastRow="0" w:firstColumn="1" w:lastColumn="0" w:noHBand="0" w:noVBand="1"/>
      </w:tblPr>
      <w:tblGrid>
        <w:gridCol w:w="817"/>
        <w:gridCol w:w="8161"/>
      </w:tblGrid>
      <w:tr w:rsidR="00D82E29" w:rsidRPr="00B107CA" w14:paraId="06FD6D3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68FDBCB" w14:textId="77777777"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14:paraId="37EFD64F" w14:textId="77777777" w:rsidR="00D82E29" w:rsidRPr="00B107CA" w:rsidRDefault="00D82E29" w:rsidP="00D82E29">
            <w:pPr>
              <w:jc w:val="center"/>
              <w:cnfStyle w:val="100000000000" w:firstRow="1" w:lastRow="0" w:firstColumn="0" w:lastColumn="0" w:oddVBand="0" w:evenVBand="0" w:oddHBand="0" w:evenHBand="0" w:firstRowFirstColumn="0" w:firstRowLastColumn="0" w:lastRowFirstColumn="0" w:lastRowLastColumn="0"/>
              <w:rPr>
                <w:rFonts w:cstheme="minorHAnsi"/>
                <w:b w:val="0"/>
                <w:lang w:val="es-ES_tradnl" w:bidi="en-US"/>
              </w:rPr>
            </w:pPr>
            <w:r w:rsidRPr="00B107CA">
              <w:rPr>
                <w:rFonts w:cstheme="minorHAnsi"/>
                <w:b w:val="0"/>
                <w:lang w:val="es-ES_tradnl" w:bidi="en-US"/>
              </w:rPr>
              <w:t>DEFINICIONES</w:t>
            </w:r>
          </w:p>
        </w:tc>
      </w:tr>
      <w:tr w:rsidR="00D82E29" w:rsidRPr="00B107CA" w14:paraId="4FDC90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4352B822"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576EC731" w14:textId="77777777" w:rsidR="00D82E29" w:rsidRPr="00B107CA" w:rsidRDefault="00D82E29" w:rsidP="00D82E29">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7D5804">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7D5804">
              <w:rPr>
                <w:rFonts w:asciiTheme="minorHAnsi" w:hAnsiTheme="minorHAnsi" w:cstheme="minorHAnsi"/>
                <w:color w:val="000000" w:themeColor="text1"/>
                <w:szCs w:val="22"/>
                <w:lang w:val="es-ES_tradnl" w:bidi="en-US"/>
              </w:rPr>
            </w:r>
            <w:r w:rsidR="007D5804">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7D5804">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14:paraId="029F70F2"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5BA5EEB8"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07C3EE73"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6D78F4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39BCAC1C"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2390DC" w14:textId="77777777" w:rsidR="00D82E29" w:rsidRPr="00B107CA" w:rsidRDefault="00B94A3C" w:rsidP="00B94A3C">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7D5804"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7D5804" w:rsidRPr="00B107CA">
              <w:rPr>
                <w:rFonts w:asciiTheme="minorHAnsi" w:hAnsiTheme="minorHAnsi" w:cstheme="minorHAnsi"/>
                <w:lang w:val="es-ES_tradnl" w:bidi="en-US"/>
              </w:rPr>
            </w:r>
            <w:r w:rsidR="007D5804"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7D5804"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14:paraId="4B9701F0"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5448D5A0"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09383006"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516F66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7B323105"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4F8F8F0B"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245A29BF"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39CF21D9"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5A525A2C"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676286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32003D1C"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4E3521E7"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31C2440E"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49D7E91C"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7B16B8F3"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678C34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04B997A5"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5EFB3E27"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046A3981"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08BDBCDE"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0351E9"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5D0298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7A2CC5E1"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22B03589"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597EEDE1"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47A99D6A"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5108CBCA"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398C95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7578C759"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848FC7" w14:textId="77777777" w:rsidR="00D82E29" w:rsidRPr="00B107CA" w:rsidRDefault="00B94A3C" w:rsidP="00B94A3C">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8" w:name="OLE_LINK1"/>
            <w:bookmarkStart w:id="49" w:name="OLE_LINK2"/>
            <w:r w:rsidR="007D5804"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7D5804" w:rsidRPr="00B107CA">
              <w:rPr>
                <w:rFonts w:asciiTheme="minorHAnsi" w:hAnsiTheme="minorHAnsi" w:cstheme="minorHAnsi"/>
                <w:lang w:val="es-ES_tradnl" w:bidi="en-US"/>
              </w:rPr>
            </w:r>
            <w:r w:rsidR="007D5804"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7D5804" w:rsidRPr="00B107CA">
              <w:rPr>
                <w:rFonts w:asciiTheme="minorHAnsi" w:hAnsiTheme="minorHAnsi" w:cstheme="minorHAnsi"/>
                <w:lang w:val="es-ES_tradnl" w:bidi="en-US"/>
              </w:rPr>
              <w:fldChar w:fldCharType="end"/>
            </w:r>
            <w:bookmarkEnd w:id="48"/>
            <w:bookmarkEnd w:id="49"/>
            <w:r w:rsidRPr="00B107CA">
              <w:rPr>
                <w:rFonts w:asciiTheme="minorHAnsi" w:hAnsiTheme="minorHAnsi" w:cstheme="minorHAnsi"/>
                <w:color w:val="auto"/>
                <w:lang w:val="es-ES_tradnl" w:bidi="en-US"/>
              </w:rPr>
              <w:t xml:space="preserve">. </w:t>
            </w:r>
          </w:p>
        </w:tc>
      </w:tr>
      <w:tr w:rsidR="00D82E29" w:rsidRPr="00B107CA" w14:paraId="5952EC18"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61407E5A"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3C2B39"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671A16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5D382C03"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4EFD5105"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360F76DB"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6ED131EE"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6A756E25"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3DD58E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0A4F7B3D"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37982C"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27B9AB1E"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44CD6445"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8C843C" w14:textId="77777777" w:rsidR="00D82E29" w:rsidRPr="00B107CA" w:rsidRDefault="00AE5174" w:rsidP="00AE5174">
            <w:pPr>
              <w:pStyle w:val="Prrafodelista"/>
              <w:numPr>
                <w:ilvl w:val="0"/>
                <w:numId w:val="27"/>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14:paraId="212505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18E67604"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5C4A424E" w14:textId="77777777" w:rsidR="00D82E29" w:rsidRPr="00B107CA" w:rsidRDefault="00AE5174" w:rsidP="00AE5174">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14:paraId="27DE95C9" w14:textId="77777777" w:rsidR="00736D43" w:rsidRPr="00B107CA" w:rsidRDefault="00736D43" w:rsidP="00736D43">
            <w:pPr>
              <w:pStyle w:val="Prrafodelista"/>
              <w:numPr>
                <w:ilvl w:val="0"/>
                <w:numId w:val="27"/>
              </w:num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14:paraId="1DF20627"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2455C184"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08ED9822"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7CDEA5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68E2C9AD"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5F5FE4F0"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1038ECBD"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046DCF38"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03B34A60"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1449D5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72DEDA69"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6A6DE07C"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445E112B"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6FA0DFFA"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lastRenderedPageBreak/>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09BD75D5"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r w:rsidR="00D82E29" w:rsidRPr="00B107CA" w14:paraId="33FA8B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67C57F94"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1EBC2C41" w14:textId="77777777" w:rsidR="00D82E29" w:rsidRPr="00B107CA" w:rsidRDefault="00D82E29" w:rsidP="00D82E2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s-ES_tradnl" w:bidi="en-US"/>
              </w:rPr>
            </w:pPr>
          </w:p>
        </w:tc>
      </w:tr>
      <w:tr w:rsidR="00D82E29" w:rsidRPr="00B107CA" w14:paraId="27C9F65C" w14:textId="77777777">
        <w:tc>
          <w:tcPr>
            <w:cnfStyle w:val="001000000000" w:firstRow="0" w:lastRow="0" w:firstColumn="1" w:lastColumn="0" w:oddVBand="0" w:evenVBand="0" w:oddHBand="0" w:evenHBand="0" w:firstRowFirstColumn="0" w:firstRowLastColumn="0" w:lastRowFirstColumn="0" w:lastRowLastColumn="0"/>
            <w:tcW w:w="817" w:type="dxa"/>
            <w:tcBorders>
              <w:right w:val="single" w:sz="4" w:space="0" w:color="auto"/>
            </w:tcBorders>
            <w:shd w:val="clear" w:color="auto" w:fill="FFC000"/>
          </w:tcPr>
          <w:p w14:paraId="2DB8892B" w14:textId="77777777"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730D17" w14:textId="77777777" w:rsidR="00D82E29" w:rsidRPr="00B107CA" w:rsidRDefault="00D82E29" w:rsidP="00D82E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bidi="en-US"/>
              </w:rPr>
            </w:pPr>
          </w:p>
        </w:tc>
      </w:tr>
    </w:tbl>
    <w:p w14:paraId="09FCFA72" w14:textId="77777777" w:rsidR="00D6753A" w:rsidRPr="00B107CA" w:rsidRDefault="007F0D0B" w:rsidP="007F0D0B">
      <w:pPr>
        <w:pStyle w:val="Ttulo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Pr="00B107CA">
        <w:rPr>
          <w:lang w:val="es-ES_tradnl"/>
        </w:rPr>
        <w:t>2</w:t>
      </w:r>
      <w:r w:rsidR="007D5804" w:rsidRPr="00B107CA">
        <w:rPr>
          <w:lang w:val="es-ES_tradnl"/>
        </w:rPr>
        <w:fldChar w:fldCharType="end"/>
      </w:r>
      <w:r w:rsidRPr="00B107CA">
        <w:rPr>
          <w:lang w:val="es-ES_tradnl"/>
        </w:rPr>
        <w:t>: Definiciones y Acrónimos</w:t>
      </w:r>
    </w:p>
    <w:p w14:paraId="4920A4C8" w14:textId="77777777" w:rsidR="007F0D0B" w:rsidRPr="00B107CA" w:rsidRDefault="007F0D0B" w:rsidP="007F0D0B">
      <w:pPr>
        <w:rPr>
          <w:lang w:val="es-ES_tradnl"/>
        </w:rPr>
      </w:pPr>
    </w:p>
    <w:p w14:paraId="045E5D6F" w14:textId="77777777" w:rsidR="00F4532F" w:rsidRPr="00B107CA" w:rsidRDefault="00D82E29" w:rsidP="00D6753A">
      <w:pPr>
        <w:pStyle w:val="Ttulo1"/>
      </w:pPr>
      <w:r w:rsidRPr="00B107CA">
        <w:t xml:space="preserve"> </w:t>
      </w:r>
      <w:bookmarkStart w:id="50" w:name="_Toc260133513"/>
      <w:r w:rsidR="00D6753A" w:rsidRPr="00B107CA">
        <w:t xml:space="preserve">2. </w:t>
      </w:r>
      <w:r w:rsidR="000406CE" w:rsidRPr="00B107CA">
        <w:t>Consideraciones de Diseño</w:t>
      </w:r>
      <w:bookmarkEnd w:id="50"/>
    </w:p>
    <w:p w14:paraId="33331775" w14:textId="77777777" w:rsidR="001D55A5" w:rsidRPr="00B107CA" w:rsidRDefault="007F0D0B" w:rsidP="001D55A5">
      <w:pPr>
        <w:pStyle w:val="Ttulo3"/>
      </w:pPr>
      <w:bookmarkStart w:id="51" w:name="_Toc165321541"/>
      <w:bookmarkStart w:id="52" w:name="_Toc260133514"/>
      <w:bookmarkStart w:id="53" w:name="_Toc517668546"/>
      <w:bookmarkStart w:id="54" w:name="_Toc163210054"/>
      <w:bookmarkStart w:id="55" w:name="_Toc163210204"/>
      <w:r w:rsidRPr="00B107CA">
        <w:t xml:space="preserve">2.1 </w:t>
      </w:r>
      <w:r w:rsidR="00BB7F48" w:rsidRPr="00B107CA">
        <w:t>Suposiciones</w:t>
      </w:r>
      <w:bookmarkEnd w:id="51"/>
      <w:bookmarkEnd w:id="52"/>
      <w:r w:rsidR="00BB7F48" w:rsidRPr="00B107CA">
        <w:t xml:space="preserve"> </w:t>
      </w:r>
      <w:bookmarkEnd w:id="53"/>
      <w:bookmarkEnd w:id="54"/>
      <w:bookmarkEnd w:id="55"/>
    </w:p>
    <w:p w14:paraId="4A17BCD1" w14:textId="77777777"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14:paraId="0BB38B8D" w14:textId="77777777"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14:paraId="01FD49BD" w14:textId="77777777"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14:paraId="6D027CE6" w14:textId="77777777"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14:paraId="137E67F7" w14:textId="77777777" w:rsidR="00BB7F48" w:rsidRPr="00B107CA" w:rsidRDefault="005E2E41" w:rsidP="005E2E41">
      <w:pPr>
        <w:pStyle w:val="Ttulo3"/>
      </w:pPr>
      <w:bookmarkStart w:id="56" w:name="_Toc165321542"/>
      <w:bookmarkStart w:id="57" w:name="_Toc260133515"/>
      <w:bookmarkStart w:id="58" w:name="_Toc517668547"/>
      <w:bookmarkStart w:id="59" w:name="_Toc163210055"/>
      <w:bookmarkStart w:id="60" w:name="_Toc163210205"/>
      <w:r w:rsidRPr="00B107CA">
        <w:t xml:space="preserve">2.2 </w:t>
      </w:r>
      <w:r w:rsidR="00BB7F48" w:rsidRPr="00B107CA">
        <w:t>Restricciones</w:t>
      </w:r>
      <w:bookmarkEnd w:id="56"/>
      <w:bookmarkEnd w:id="57"/>
      <w:r w:rsidR="00BB7F48" w:rsidRPr="00B107CA">
        <w:t xml:space="preserve"> </w:t>
      </w:r>
      <w:bookmarkEnd w:id="58"/>
      <w:bookmarkEnd w:id="59"/>
      <w:bookmarkEnd w:id="60"/>
    </w:p>
    <w:p w14:paraId="7367220E" w14:textId="77777777"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14:paraId="56925D2F" w14:textId="77777777"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14:paraId="480DB5B5" w14:textId="77777777"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14:paraId="5100AE3B" w14:textId="77777777"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14:paraId="2228E03B" w14:textId="77777777"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14:paraId="152F0643" w14:textId="77777777"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14:paraId="480FEF1D" w14:textId="77777777" w:rsidR="00814CAD" w:rsidRPr="00B107CA" w:rsidRDefault="00E23940" w:rsidP="00E23940">
      <w:pPr>
        <w:pStyle w:val="Ttulo3"/>
      </w:pPr>
      <w:bookmarkStart w:id="61" w:name="_Toc517668550"/>
      <w:bookmarkStart w:id="62" w:name="_Toc163210056"/>
      <w:bookmarkStart w:id="63" w:name="_Toc163210206"/>
      <w:bookmarkStart w:id="64" w:name="_Toc165321543"/>
      <w:bookmarkStart w:id="65" w:name="_Toc260133516"/>
      <w:r w:rsidRPr="00B107CA">
        <w:t xml:space="preserve">2.3 </w:t>
      </w:r>
      <w:r w:rsidR="00BB7F48" w:rsidRPr="00B107CA">
        <w:t>Entorno del Sistema</w:t>
      </w:r>
      <w:bookmarkEnd w:id="61"/>
      <w:bookmarkEnd w:id="62"/>
      <w:bookmarkEnd w:id="63"/>
      <w:bookmarkEnd w:id="64"/>
      <w:bookmarkEnd w:id="65"/>
    </w:p>
    <w:p w14:paraId="2654FCE9" w14:textId="77777777"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14:paraId="2577342A" w14:textId="77777777"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14:paraId="6918E79A" w14:textId="77777777"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14:paraId="7B79EF8F" w14:textId="77777777" w:rsidR="00BB7F48" w:rsidRPr="00B107CA" w:rsidRDefault="00BB7F48" w:rsidP="00BB7F48">
      <w:pPr>
        <w:pStyle w:val="Comment"/>
        <w:ind w:left="360"/>
        <w:rPr>
          <w:rFonts w:asciiTheme="minorHAnsi" w:hAnsiTheme="minorHAnsi"/>
          <w:b/>
          <w:i w:val="0"/>
          <w:color w:val="auto"/>
          <w:sz w:val="24"/>
          <w:szCs w:val="24"/>
          <w:lang w:val="es-ES_tradnl"/>
        </w:rPr>
      </w:pPr>
    </w:p>
    <w:p w14:paraId="0FE84161" w14:textId="77777777" w:rsidR="00BB7F48" w:rsidRPr="00B107CA" w:rsidRDefault="00E23940" w:rsidP="00E23940">
      <w:pPr>
        <w:pStyle w:val="Ttulo3"/>
      </w:pPr>
      <w:bookmarkStart w:id="66" w:name="_Toc517668549"/>
      <w:bookmarkStart w:id="67" w:name="_Toc163210057"/>
      <w:bookmarkStart w:id="68" w:name="_Toc163210207"/>
      <w:bookmarkStart w:id="69" w:name="_Toc165321544"/>
      <w:bookmarkStart w:id="70" w:name="_Toc260133517"/>
      <w:bookmarkStart w:id="71" w:name="_Toc517668552"/>
      <w:r w:rsidRPr="00B107CA">
        <w:t xml:space="preserve">2.4 </w:t>
      </w:r>
      <w:r w:rsidR="00BB7F48" w:rsidRPr="00B107CA">
        <w:t>Metodología de Diseño</w:t>
      </w:r>
      <w:bookmarkEnd w:id="66"/>
      <w:bookmarkEnd w:id="67"/>
      <w:bookmarkEnd w:id="68"/>
      <w:bookmarkEnd w:id="69"/>
      <w:bookmarkEnd w:id="70"/>
    </w:p>
    <w:p w14:paraId="5C20E673" w14:textId="77777777" w:rsidR="00BC6CB4" w:rsidRPr="00B107CA" w:rsidRDefault="00BC6CB4" w:rsidP="003F6647">
      <w:pPr>
        <w:jc w:val="both"/>
        <w:rPr>
          <w:lang w:val="es-ES_tradnl"/>
        </w:rPr>
      </w:pPr>
      <w:r w:rsidRPr="00B107CA">
        <w:rPr>
          <w:lang w:val="es-ES_tradnl"/>
        </w:rPr>
        <w:lastRenderedPageBreak/>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14:paraId="7535BD2A" w14:textId="77777777" w:rsidR="00997702" w:rsidRPr="00B107CA" w:rsidRDefault="00997702" w:rsidP="003F6647">
      <w:pPr>
        <w:jc w:val="both"/>
        <w:rPr>
          <w:lang w:val="es-ES_tradnl"/>
        </w:rPr>
      </w:pPr>
    </w:p>
    <w:p w14:paraId="29A6E9F9" w14:textId="77777777" w:rsidR="00997702" w:rsidRPr="00B107CA" w:rsidRDefault="00997702" w:rsidP="003F6647">
      <w:pPr>
        <w:jc w:val="both"/>
        <w:rPr>
          <w:lang w:val="es-ES_tradnl"/>
        </w:rPr>
      </w:pPr>
      <w:r w:rsidRPr="00B107CA">
        <w:rPr>
          <w:noProof/>
        </w:rPr>
        <w:drawing>
          <wp:anchor distT="0" distB="0" distL="114300" distR="114300" simplePos="0" relativeHeight="251667968" behindDoc="0" locked="0" layoutInCell="1" allowOverlap="1" wp14:editId="19DA3687">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6" cstate="print"/>
                    <a:srcRect t="8896" b="8896"/>
                    <a:stretch>
                      <a:fillRect/>
                    </a:stretch>
                  </pic:blipFill>
                  <pic:spPr>
                    <a:xfrm>
                      <a:off x="0" y="0"/>
                      <a:ext cx="7135495" cy="2628900"/>
                    </a:xfrm>
                    <a:prstGeom prst="rect">
                      <a:avLst/>
                    </a:prstGeom>
                  </pic:spPr>
                </pic:pic>
              </a:graphicData>
            </a:graphic>
          </wp:anchor>
        </w:drawing>
      </w:r>
    </w:p>
    <w:p w14:paraId="036AB6B9" w14:textId="77777777" w:rsidR="007864D6" w:rsidRPr="00B107CA" w:rsidRDefault="00997702" w:rsidP="007864D6">
      <w:pPr>
        <w:pStyle w:val="Ttulo8"/>
        <w:rPr>
          <w:lang w:val="es-ES_tradnl"/>
        </w:rPr>
      </w:pPr>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2</w:t>
      </w:r>
      <w:r w:rsidR="007D5804" w:rsidRPr="00B107CA">
        <w:rPr>
          <w:lang w:val="es-ES_tradnl"/>
        </w:rPr>
        <w:fldChar w:fldCharType="end"/>
      </w:r>
      <w:r w:rsidRPr="00B107CA">
        <w:rPr>
          <w:lang w:val="es-ES_tradnl"/>
        </w:rPr>
        <w:t xml:space="preserve">: Proceso para definición de diseño de alto nivel y bajo nivel. Adaptado de </w:t>
      </w:r>
      <w:r w:rsidR="007D5804" w:rsidRPr="00B107CA">
        <w:rPr>
          <w:lang w:val="es-ES_tradnl"/>
        </w:rPr>
        <w:fldChar w:fldCharType="begin"/>
      </w:r>
      <w:r w:rsidR="007864D6" w:rsidRPr="00B107CA">
        <w:rPr>
          <w:lang w:val="es-ES_tradnl"/>
        </w:rPr>
        <w:instrText xml:space="preserve"> REF _Ref259964008 \r \h </w:instrText>
      </w:r>
      <w:r w:rsidR="007D5804" w:rsidRPr="00B107CA">
        <w:rPr>
          <w:lang w:val="es-ES_tradnl"/>
        </w:rPr>
      </w:r>
      <w:r w:rsidR="007D5804" w:rsidRPr="00B107CA">
        <w:rPr>
          <w:lang w:val="es-ES_tradnl"/>
        </w:rPr>
        <w:fldChar w:fldCharType="separate"/>
      </w:r>
      <w:r w:rsidR="007864D6" w:rsidRPr="00B107CA">
        <w:rPr>
          <w:lang w:val="es-ES_tradnl"/>
        </w:rPr>
        <w:t>[4]</w:t>
      </w:r>
      <w:r w:rsidR="007D5804" w:rsidRPr="00B107CA">
        <w:rPr>
          <w:lang w:val="es-ES_tradnl"/>
        </w:rPr>
        <w:fldChar w:fldCharType="end"/>
      </w:r>
      <w:r w:rsidR="007864D6" w:rsidRPr="00B107CA">
        <w:rPr>
          <w:lang w:val="es-ES_tradnl"/>
        </w:rPr>
        <w:t>.</w:t>
      </w:r>
    </w:p>
    <w:p w14:paraId="2FF092B4" w14:textId="77777777" w:rsidR="00C276AD" w:rsidRPr="003C427E" w:rsidRDefault="00C276AD" w:rsidP="00C276AD">
      <w:pPr>
        <w:pStyle w:val="Comment"/>
        <w:ind w:left="360"/>
        <w:rPr>
          <w:rFonts w:asciiTheme="minorHAnsi" w:hAnsiTheme="minorHAnsi"/>
          <w:b/>
          <w:i w:val="0"/>
          <w:color w:val="auto"/>
          <w:sz w:val="24"/>
          <w:szCs w:val="24"/>
        </w:rPr>
      </w:pPr>
      <w:bookmarkStart w:id="72" w:name="_Toc165321545"/>
      <w:bookmarkStart w:id="73" w:name="_Toc163210058"/>
      <w:bookmarkStart w:id="74" w:name="_Toc163210208"/>
    </w:p>
    <w:p w14:paraId="3B38BF69" w14:textId="77777777" w:rsidR="00C276AD" w:rsidRPr="003C427E" w:rsidRDefault="00C276AD" w:rsidP="00C276AD">
      <w:pPr>
        <w:pStyle w:val="Ttulo3"/>
      </w:pPr>
      <w:bookmarkStart w:id="75" w:name="_Toc260133518"/>
      <w:r>
        <w:t xml:space="preserve">2.4 </w:t>
      </w:r>
      <w:r w:rsidRPr="003C427E">
        <w:t>Metodología de Diseño</w:t>
      </w:r>
      <w:bookmarkEnd w:id="75"/>
    </w:p>
    <w:p w14:paraId="0B13E595" w14:textId="77777777"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14:paraId="155B2EB8" w14:textId="77777777" w:rsidR="00C276AD" w:rsidRDefault="00C276AD" w:rsidP="00C276AD">
      <w:pPr>
        <w:jc w:val="both"/>
      </w:pPr>
    </w:p>
    <w:p w14:paraId="661BF50D" w14:textId="77777777" w:rsidR="00C276AD" w:rsidRDefault="00C276AD" w:rsidP="00C276AD">
      <w:pPr>
        <w:jc w:val="both"/>
      </w:pPr>
      <w:r>
        <w:rPr>
          <w:noProof/>
        </w:rPr>
        <w:lastRenderedPageBreak/>
        <w:drawing>
          <wp:anchor distT="0" distB="0" distL="114300" distR="114300" simplePos="0" relativeHeight="251670016" behindDoc="0" locked="0" layoutInCell="1" allowOverlap="1" wp14:editId="636A8879">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6" cstate="print"/>
                    <a:srcRect t="8896" b="8896"/>
                    <a:stretch>
                      <a:fillRect/>
                    </a:stretch>
                  </pic:blipFill>
                  <pic:spPr>
                    <a:xfrm>
                      <a:off x="0" y="0"/>
                      <a:ext cx="7135495" cy="2628900"/>
                    </a:xfrm>
                    <a:prstGeom prst="rect">
                      <a:avLst/>
                    </a:prstGeom>
                  </pic:spPr>
                </pic:pic>
              </a:graphicData>
            </a:graphic>
          </wp:anchor>
        </w:drawing>
      </w:r>
    </w:p>
    <w:p w14:paraId="5994D401" w14:textId="77777777" w:rsidR="00C276AD" w:rsidRPr="007864D6" w:rsidRDefault="00C276AD" w:rsidP="00C276AD">
      <w:pPr>
        <w:pStyle w:val="Ttulo8"/>
      </w:pPr>
      <w:r>
        <w:t xml:space="preserve">Ilustración </w:t>
      </w:r>
      <w:r w:rsidR="007D5804">
        <w:fldChar w:fldCharType="begin"/>
      </w:r>
      <w:r w:rsidR="00C94FCA">
        <w:instrText xml:space="preserve"> SEQ Ilustración \* ARABIC </w:instrText>
      </w:r>
      <w:r w:rsidR="007D5804">
        <w:fldChar w:fldCharType="separate"/>
      </w:r>
      <w:r>
        <w:rPr>
          <w:noProof/>
        </w:rPr>
        <w:t>2</w:t>
      </w:r>
      <w:r w:rsidR="007D5804">
        <w:fldChar w:fldCharType="end"/>
      </w:r>
      <w:r>
        <w:t xml:space="preserve">: Proceso para definición de diseño de alto nivel y bajo nivel. Adaptado de </w:t>
      </w:r>
      <w:r w:rsidR="007D5804">
        <w:fldChar w:fldCharType="begin"/>
      </w:r>
      <w:r>
        <w:instrText xml:space="preserve"> REF _Ref259964008 \r \h </w:instrText>
      </w:r>
      <w:r w:rsidR="007D5804">
        <w:fldChar w:fldCharType="separate"/>
      </w:r>
      <w:r>
        <w:t>[4]</w:t>
      </w:r>
      <w:r w:rsidR="007D5804">
        <w:fldChar w:fldCharType="end"/>
      </w:r>
      <w:r>
        <w:t>.</w:t>
      </w:r>
    </w:p>
    <w:p w14:paraId="3D9613DD" w14:textId="77777777" w:rsidR="00C276AD" w:rsidRDefault="00C276AD" w:rsidP="00C276AD">
      <w:pPr>
        <w:pStyle w:val="Ttulo5"/>
      </w:pPr>
      <w:r w:rsidRPr="007864D6">
        <w:t>2.4.1 Arquitectura</w:t>
      </w:r>
    </w:p>
    <w:p w14:paraId="4184D589" w14:textId="77777777" w:rsidR="00C276AD" w:rsidRDefault="00C276AD" w:rsidP="00C276AD">
      <w:pPr>
        <w:pStyle w:val="Ttulo7"/>
      </w:pPr>
      <w:r w:rsidRPr="007864D6">
        <w:t>2.4.1.1 Entendimiento del Problema</w:t>
      </w:r>
    </w:p>
    <w:p w14:paraId="2000B0DA" w14:textId="77777777" w:rsidR="00C276AD" w:rsidRDefault="00C276AD" w:rsidP="00C276AD">
      <w:pPr>
        <w:jc w:val="both"/>
        <w:rPr>
          <w:lang w:val="es-ES_tradnl" w:bidi="en-US"/>
        </w:rPr>
      </w:pPr>
      <w:r>
        <w:rPr>
          <w:lang w:val="es-ES_tradnl" w:bidi="en-US"/>
        </w:rPr>
        <w:t>Muchos proyectos de software fallan porque crean soluciones para un problema de negocio inválido</w:t>
      </w:r>
      <w:r w:rsidR="007D5804">
        <w:rPr>
          <w:lang w:val="es-ES_tradnl" w:bidi="en-US"/>
        </w:rPr>
        <w:fldChar w:fldCharType="begin"/>
      </w:r>
      <w:r>
        <w:rPr>
          <w:lang w:val="es-ES_tradnl" w:bidi="en-US"/>
        </w:rPr>
        <w:instrText xml:space="preserve"> REF _Ref259964008 \r \h </w:instrText>
      </w:r>
      <w:r w:rsidR="007D5804">
        <w:rPr>
          <w:lang w:val="es-ES_tradnl" w:bidi="en-US"/>
        </w:rPr>
      </w:r>
      <w:r w:rsidR="007D5804">
        <w:rPr>
          <w:lang w:val="es-ES_tradnl" w:bidi="en-US"/>
        </w:rPr>
        <w:fldChar w:fldCharType="separate"/>
      </w:r>
      <w:r>
        <w:rPr>
          <w:lang w:val="es-ES_tradnl" w:bidi="en-US"/>
        </w:rPr>
        <w:t>[4]</w:t>
      </w:r>
      <w:r w:rsidR="007D5804">
        <w:rPr>
          <w:lang w:val="es-ES_tradnl" w:bidi="en-US"/>
        </w:rPr>
        <w:fldChar w:fldCharType="end"/>
      </w:r>
      <w:r>
        <w:rPr>
          <w:lang w:val="es-ES_tradnl" w:bidi="en-US"/>
        </w:rPr>
        <w:t xml:space="preserve">. La tarea consiste en identificar el problema real que se desea solucionar. </w:t>
      </w:r>
    </w:p>
    <w:p w14:paraId="558D6AFE" w14:textId="77777777" w:rsidR="00C276AD" w:rsidRDefault="00C276AD" w:rsidP="00C276AD">
      <w:pPr>
        <w:jc w:val="both"/>
        <w:rPr>
          <w:lang w:val="es-ES_tradnl" w:bidi="en-US"/>
        </w:rPr>
      </w:pPr>
      <w:r>
        <w:rPr>
          <w:lang w:val="es-ES_tradnl" w:bidi="en-US"/>
        </w:rPr>
        <w:t xml:space="preserve">Comprender los requerimientos es una técnica bastante útil para esta etapa </w:t>
      </w:r>
      <w:r w:rsidR="007D5804">
        <w:rPr>
          <w:lang w:val="es-ES_tradnl" w:bidi="en-US"/>
        </w:rPr>
        <w:fldChar w:fldCharType="begin"/>
      </w:r>
      <w:r>
        <w:rPr>
          <w:lang w:val="es-ES_tradnl" w:bidi="en-US"/>
        </w:rPr>
        <w:instrText xml:space="preserve"> REF _Ref259964709 \r \h </w:instrText>
      </w:r>
      <w:r w:rsidR="007D5804">
        <w:rPr>
          <w:lang w:val="es-ES_tradnl" w:bidi="en-US"/>
        </w:rPr>
      </w:r>
      <w:r w:rsidR="007D5804">
        <w:rPr>
          <w:lang w:val="es-ES_tradnl" w:bidi="en-US"/>
        </w:rPr>
        <w:fldChar w:fldCharType="separate"/>
      </w:r>
      <w:r>
        <w:rPr>
          <w:lang w:val="es-ES_tradnl" w:bidi="en-US"/>
        </w:rPr>
        <w:t>[5]</w:t>
      </w:r>
      <w:r w:rsidR="007D5804">
        <w:rPr>
          <w:lang w:val="es-ES_tradnl" w:bidi="en-US"/>
        </w:rPr>
        <w:fldChar w:fldCharType="end"/>
      </w:r>
      <w:r>
        <w:rPr>
          <w:lang w:val="es-ES_tradnl" w:bidi="en-US"/>
        </w:rPr>
        <w:t xml:space="preserve">. Dado que estos ya fueron verificados con los casos de uso. Esta etapa fue realizada en el Hito 2 y especificada en el documento SRS ya que se </w:t>
      </w:r>
      <w:r w:rsidR="005B7A22">
        <w:rPr>
          <w:lang w:val="es-ES_tradnl" w:bidi="en-US"/>
        </w:rPr>
        <w:t>realizó</w:t>
      </w:r>
      <w:r>
        <w:rPr>
          <w:lang w:val="es-ES_tradnl" w:bidi="en-US"/>
        </w:rPr>
        <w:t xml:space="preserve">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7D5804">
        <w:rPr>
          <w:lang w:val="es-ES_tradnl" w:bidi="en-US"/>
        </w:rPr>
        <w:fldChar w:fldCharType="begin"/>
      </w:r>
      <w:r>
        <w:rPr>
          <w:lang w:val="es-ES_tradnl" w:bidi="en-US"/>
        </w:rPr>
        <w:instrText xml:space="preserve"> REF _Ref259964008 \r \h </w:instrText>
      </w:r>
      <w:r w:rsidR="007D5804">
        <w:rPr>
          <w:lang w:val="es-ES_tradnl" w:bidi="en-US"/>
        </w:rPr>
      </w:r>
      <w:r w:rsidR="007D5804">
        <w:rPr>
          <w:lang w:val="es-ES_tradnl" w:bidi="en-US"/>
        </w:rPr>
        <w:fldChar w:fldCharType="separate"/>
      </w:r>
      <w:r>
        <w:rPr>
          <w:lang w:val="es-ES_tradnl" w:bidi="en-US"/>
        </w:rPr>
        <w:t>[4]</w:t>
      </w:r>
      <w:r w:rsidR="007D5804">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14:paraId="2D4E7D46" w14:textId="77777777" w:rsidR="00C276AD" w:rsidRPr="00A82A17" w:rsidRDefault="00C276AD" w:rsidP="00C276AD">
      <w:pPr>
        <w:pStyle w:val="Ttulo7"/>
      </w:pPr>
      <w:r>
        <w:t>2.4.1.2 Identificar los Elementos de Diseño y las Relaciones</w:t>
      </w:r>
    </w:p>
    <w:p w14:paraId="3728A898" w14:textId="77777777"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7D5804">
        <w:fldChar w:fldCharType="begin"/>
      </w:r>
      <w:r>
        <w:instrText xml:space="preserve"> REF _Ref259964008 \r \h </w:instrText>
      </w:r>
      <w:r w:rsidR="007D5804">
        <w:fldChar w:fldCharType="separate"/>
      </w:r>
      <w:r>
        <w:t>[4]</w:t>
      </w:r>
      <w:r w:rsidR="007D5804">
        <w:fldChar w:fldCharType="end"/>
      </w:r>
      <w:r>
        <w:t>. Estos módulos son la construcción organizacional del código fuente en el momento de la implementación</w:t>
      </w:r>
      <w:r w:rsidR="007D5804">
        <w:fldChar w:fldCharType="begin"/>
      </w:r>
      <w:r>
        <w:instrText xml:space="preserve"> REF _Ref259964008 \r \h </w:instrText>
      </w:r>
      <w:r w:rsidR="007D5804">
        <w:fldChar w:fldCharType="separate"/>
      </w:r>
      <w:r>
        <w:t>[4]</w:t>
      </w:r>
      <w:r w:rsidR="007D5804">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14:paraId="2DD8919B" w14:textId="77777777" w:rsidR="00C276AD" w:rsidRDefault="00C276AD" w:rsidP="00C276AD">
      <w:pPr>
        <w:pStyle w:val="Ttulo9"/>
      </w:pPr>
      <w:r w:rsidRPr="00B733BD">
        <w:t xml:space="preserve">2.4.1.2.1 </w:t>
      </w:r>
      <w:r>
        <w:t>Definir el Contexto del Sistema</w:t>
      </w:r>
    </w:p>
    <w:p w14:paraId="6856BE99" w14:textId="77777777" w:rsidR="00C276AD" w:rsidRDefault="007237B7" w:rsidP="00C276AD">
      <w:pPr>
        <w:jc w:val="both"/>
        <w:rPr>
          <w:lang w:val="es-ES_tradnl" w:bidi="en-US"/>
        </w:rPr>
      </w:pPr>
      <w:r>
        <w:rPr>
          <w:noProof/>
        </w:rPr>
        <w:lastRenderedPageBreak/>
        <w:drawing>
          <wp:anchor distT="0" distB="0" distL="114300" distR="114300" simplePos="0" relativeHeight="251671040" behindDoc="0" locked="0" layoutInCell="1" allowOverlap="1" wp14:editId="090262FA">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7D5804">
        <w:rPr>
          <w:lang w:val="es-ES_tradnl" w:bidi="en-US"/>
        </w:rPr>
        <w:fldChar w:fldCharType="begin"/>
      </w:r>
      <w:r w:rsidR="00C276AD">
        <w:rPr>
          <w:lang w:val="es-ES_tradnl" w:bidi="en-US"/>
        </w:rPr>
        <w:instrText xml:space="preserve"> REF _Ref259964709 \r \h </w:instrText>
      </w:r>
      <w:r w:rsidR="007D5804">
        <w:rPr>
          <w:lang w:val="es-ES_tradnl" w:bidi="en-US"/>
        </w:rPr>
      </w:r>
      <w:r w:rsidR="007D5804">
        <w:rPr>
          <w:lang w:val="es-ES_tradnl" w:bidi="en-US"/>
        </w:rPr>
        <w:fldChar w:fldCharType="separate"/>
      </w:r>
      <w:r w:rsidR="00C276AD">
        <w:rPr>
          <w:lang w:val="es-ES_tradnl" w:bidi="en-US"/>
        </w:rPr>
        <w:t>[5]</w:t>
      </w:r>
      <w:r w:rsidR="007D5804">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14:paraId="62DAE4DF" w14:textId="77777777" w:rsidR="00C276AD" w:rsidRPr="007864D6" w:rsidRDefault="00C276AD" w:rsidP="00C276AD">
      <w:pPr>
        <w:pStyle w:val="Ttulo8"/>
      </w:pPr>
      <w:r>
        <w:t xml:space="preserve">Ilustración </w:t>
      </w:r>
      <w:r w:rsidR="007D5804">
        <w:fldChar w:fldCharType="begin"/>
      </w:r>
      <w:r w:rsidR="00C94FCA">
        <w:instrText xml:space="preserve"> SEQ Ilustración \* ARABIC </w:instrText>
      </w:r>
      <w:r w:rsidR="007D5804">
        <w:fldChar w:fldCharType="separate"/>
      </w:r>
      <w:r>
        <w:rPr>
          <w:noProof/>
        </w:rPr>
        <w:t>3</w:t>
      </w:r>
      <w:r w:rsidR="007D5804">
        <w:fldChar w:fldCharType="end"/>
      </w:r>
      <w:r>
        <w:t xml:space="preserve">: Influencias sobre el arquitecto para definir la arquitectura. Tomado de </w:t>
      </w:r>
      <w:r w:rsidR="007D5804">
        <w:fldChar w:fldCharType="begin"/>
      </w:r>
      <w:r>
        <w:instrText xml:space="preserve"> REF _Ref259964709 \r \h </w:instrText>
      </w:r>
      <w:r w:rsidR="007D5804">
        <w:fldChar w:fldCharType="separate"/>
      </w:r>
      <w:r>
        <w:t>[5]</w:t>
      </w:r>
      <w:r w:rsidR="007D5804">
        <w:fldChar w:fldCharType="end"/>
      </w:r>
      <w:r>
        <w:t>.</w:t>
      </w:r>
    </w:p>
    <w:p w14:paraId="028B316E" w14:textId="77777777" w:rsidR="00C276AD" w:rsidRPr="00A7037F" w:rsidRDefault="00C276AD" w:rsidP="00C276AD">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14:paraId="30F40A73" w14:textId="77777777" w:rsidR="00C276AD" w:rsidRDefault="00C276AD" w:rsidP="00C276AD">
      <w:pPr>
        <w:pStyle w:val="Ttulo9"/>
      </w:pPr>
      <w:r w:rsidRPr="00B733BD">
        <w:t>2.4.1.2</w:t>
      </w:r>
      <w:r>
        <w:t>.2</w:t>
      </w:r>
      <w:r w:rsidRPr="00B733BD">
        <w:t xml:space="preserve"> </w:t>
      </w:r>
      <w:r>
        <w:t>Identificar los Módulos</w:t>
      </w:r>
    </w:p>
    <w:p w14:paraId="1D41AE2E" w14:textId="77777777"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14:paraId="7BC3E15D" w14:textId="77777777"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7D5804">
        <w:rPr>
          <w:lang w:val="es-ES_tradnl" w:bidi="en-US"/>
        </w:rPr>
        <w:fldChar w:fldCharType="begin"/>
      </w:r>
      <w:r>
        <w:rPr>
          <w:lang w:val="es-ES_tradnl" w:bidi="en-US"/>
        </w:rPr>
        <w:instrText xml:space="preserve"> REF _Ref259964008 \r \h </w:instrText>
      </w:r>
      <w:r w:rsidR="007D5804">
        <w:rPr>
          <w:lang w:val="es-ES_tradnl" w:bidi="en-US"/>
        </w:rPr>
      </w:r>
      <w:r w:rsidR="007D5804">
        <w:rPr>
          <w:lang w:val="es-ES_tradnl" w:bidi="en-US"/>
        </w:rPr>
        <w:fldChar w:fldCharType="separate"/>
      </w:r>
      <w:r>
        <w:rPr>
          <w:lang w:val="es-ES_tradnl" w:bidi="en-US"/>
        </w:rPr>
        <w:t>[4]</w:t>
      </w:r>
      <w:r w:rsidR="007D5804">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14:paraId="24A9B801" w14:textId="77777777" w:rsidR="00C276AD" w:rsidRDefault="00C276AD" w:rsidP="00C276AD">
      <w:pPr>
        <w:jc w:val="both"/>
        <w:rPr>
          <w:lang w:val="es-ES_tradnl" w:bidi="en-US"/>
        </w:rPr>
      </w:pPr>
      <w:r w:rsidRPr="00755245">
        <w:rPr>
          <w:noProof/>
        </w:rPr>
        <w:drawing>
          <wp:inline distT="0" distB="0" distL="0" distR="0" wp14:editId="3B9BBC34">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14:paraId="1E04C493" w14:textId="77777777" w:rsidR="00C276AD" w:rsidRPr="00B94A3C" w:rsidRDefault="00C276AD" w:rsidP="00C276AD">
      <w:pPr>
        <w:pStyle w:val="Ttulo8"/>
        <w:rPr>
          <w:lang w:val="es-ES_tradnl" w:bidi="en-US"/>
        </w:rPr>
      </w:pPr>
      <w:r w:rsidRPr="006E2A06">
        <w:rPr>
          <w:lang w:bidi="en-US"/>
        </w:rPr>
        <w:lastRenderedPageBreak/>
        <w:t xml:space="preserve">Tabla </w:t>
      </w:r>
      <w:r w:rsidR="007D5804" w:rsidRPr="006E2A06">
        <w:rPr>
          <w:lang w:bidi="en-US"/>
        </w:rPr>
        <w:fldChar w:fldCharType="begin"/>
      </w:r>
      <w:r w:rsidRPr="006E2A06">
        <w:rPr>
          <w:lang w:bidi="en-US"/>
        </w:rPr>
        <w:instrText xml:space="preserve"> SEQ Tabla \* ARABIC </w:instrText>
      </w:r>
      <w:r w:rsidR="007D5804" w:rsidRPr="006E2A06">
        <w:rPr>
          <w:lang w:bidi="en-US"/>
        </w:rPr>
        <w:fldChar w:fldCharType="separate"/>
      </w:r>
      <w:r w:rsidR="00770C43">
        <w:rPr>
          <w:noProof/>
          <w:lang w:bidi="en-US"/>
        </w:rPr>
        <w:t>3</w:t>
      </w:r>
      <w:r w:rsidR="007D5804" w:rsidRPr="006E2A06">
        <w:rPr>
          <w:lang w:val="es-ES_tradnl" w:bidi="en-US"/>
        </w:rPr>
        <w:fldChar w:fldCharType="end"/>
      </w:r>
      <w:r w:rsidRPr="006E2A06">
        <w:rPr>
          <w:lang w:bidi="en-US"/>
        </w:rPr>
        <w:t>:</w:t>
      </w:r>
      <w:r>
        <w:rPr>
          <w:lang w:bidi="en-US"/>
        </w:rPr>
        <w:t xml:space="preserve"> Matriz de estructura de diseño.</w:t>
      </w:r>
    </w:p>
    <w:p w14:paraId="37F5F672" w14:textId="77777777" w:rsidR="00C276AD" w:rsidRDefault="00C276AD" w:rsidP="00C276AD">
      <w:pPr>
        <w:jc w:val="both"/>
        <w:rPr>
          <w:lang w:val="es-ES_tradnl" w:bidi="en-US"/>
        </w:rPr>
      </w:pPr>
    </w:p>
    <w:p w14:paraId="71FC5258" w14:textId="77777777"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14:paraId="77EFFF7D" w14:textId="77777777" w:rsidR="00C276AD" w:rsidRPr="00B733BD" w:rsidRDefault="00C276AD" w:rsidP="00C276AD">
      <w:pPr>
        <w:pStyle w:val="Ttulo7"/>
      </w:pPr>
      <w:r>
        <w:t>2.4.1.3 Evaluar la Arquitectura</w:t>
      </w:r>
    </w:p>
    <w:p w14:paraId="4D295279" w14:textId="77777777"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14:paraId="454DD3BC" w14:textId="77777777" w:rsidR="00C276AD" w:rsidRDefault="00C276AD" w:rsidP="00C276AD">
      <w:pPr>
        <w:jc w:val="both"/>
        <w:rPr>
          <w:lang w:val="es-ES_tradnl" w:bidi="en-US"/>
        </w:rPr>
      </w:pPr>
      <w:r>
        <w:rPr>
          <w:noProof/>
        </w:rPr>
        <w:drawing>
          <wp:inline distT="0" distB="0" distL="0" distR="0" wp14:editId="608FF73F">
            <wp:extent cx="4913435" cy="2092569"/>
            <wp:effectExtent l="57150" t="38100" r="58615" b="791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5C09CBA" w14:textId="77777777" w:rsidR="00C276AD" w:rsidRPr="007864D6" w:rsidRDefault="00C276AD" w:rsidP="00770C43">
      <w:pPr>
        <w:pStyle w:val="Ttulo8"/>
        <w:numPr>
          <w:ilvl w:val="0"/>
          <w:numId w:val="0"/>
        </w:numPr>
        <w:rPr>
          <w:rFonts w:eastAsiaTheme="minorHAnsi"/>
          <w:lang w:val="es-ES_tradnl" w:bidi="en-US"/>
        </w:rPr>
      </w:pPr>
      <w:r>
        <w:t xml:space="preserve">Ilustración </w:t>
      </w:r>
      <w:r w:rsidR="007D5804">
        <w:fldChar w:fldCharType="begin"/>
      </w:r>
      <w:r w:rsidR="00C94FCA">
        <w:instrText xml:space="preserve"> SEQ Ilustración \* ARABIC </w:instrText>
      </w:r>
      <w:r w:rsidR="007D5804">
        <w:fldChar w:fldCharType="separate"/>
      </w:r>
      <w:r>
        <w:rPr>
          <w:noProof/>
        </w:rPr>
        <w:t>4</w:t>
      </w:r>
      <w:r w:rsidR="007D5804">
        <w:fldChar w:fldCharType="end"/>
      </w:r>
      <w:r>
        <w:t>: Criterios de evaluación de la arquitectura.</w:t>
      </w:r>
    </w:p>
    <w:p w14:paraId="594965B5" w14:textId="77777777"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7D5804">
        <w:fldChar w:fldCharType="begin"/>
      </w:r>
      <w:r>
        <w:instrText xml:space="preserve"> REF _Ref259964008 \r \h </w:instrText>
      </w:r>
      <w:r w:rsidR="007D5804">
        <w:fldChar w:fldCharType="separate"/>
      </w:r>
      <w:r>
        <w:t>[4]</w:t>
      </w:r>
      <w:r w:rsidR="007D5804">
        <w:fldChar w:fldCharType="end"/>
      </w:r>
      <w:r>
        <w:t>.</w:t>
      </w:r>
    </w:p>
    <w:p w14:paraId="6FCFBE4C" w14:textId="77777777" w:rsidR="00C276AD" w:rsidRDefault="00C276AD" w:rsidP="00C276AD">
      <w:pPr>
        <w:jc w:val="both"/>
      </w:pPr>
      <w:r>
        <w:t>Una técnica que permite evaluar estos 3 criterios se denomina ATAM (Architecture Trade-off Analysis Method)</w:t>
      </w:r>
      <w:r w:rsidR="007D5804">
        <w:fldChar w:fldCharType="begin"/>
      </w:r>
      <w:r>
        <w:instrText xml:space="preserve"> REF _Ref259964008 \r \h </w:instrText>
      </w:r>
      <w:r w:rsidR="007D5804">
        <w:fldChar w:fldCharType="separate"/>
      </w:r>
      <w:r>
        <w:t>[4]</w:t>
      </w:r>
      <w:r w:rsidR="007D5804">
        <w:fldChar w:fldCharType="end"/>
      </w:r>
      <w:r>
        <w:t>.</w:t>
      </w:r>
    </w:p>
    <w:p w14:paraId="0FC458E2" w14:textId="77777777" w:rsidR="00C276AD" w:rsidRDefault="00C276AD" w:rsidP="00C276AD">
      <w:pPr>
        <w:pStyle w:val="Ttulo7"/>
      </w:pPr>
      <w:r>
        <w:t>2.4.1.4 Trasformar la Arquitectura</w:t>
      </w:r>
    </w:p>
    <w:p w14:paraId="7A927F89" w14:textId="77777777"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14:paraId="613395C4" w14:textId="77777777"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7D5804">
        <w:rPr>
          <w:lang w:val="es-ES_tradnl" w:bidi="en-US"/>
        </w:rPr>
        <w:fldChar w:fldCharType="begin"/>
      </w:r>
      <w:r>
        <w:rPr>
          <w:lang w:val="es-ES_tradnl" w:bidi="en-US"/>
        </w:rPr>
        <w:instrText xml:space="preserve"> REF _Ref259964008 \r \h </w:instrText>
      </w:r>
      <w:r w:rsidR="007D5804">
        <w:rPr>
          <w:lang w:val="es-ES_tradnl" w:bidi="en-US"/>
        </w:rPr>
      </w:r>
      <w:r w:rsidR="007D5804">
        <w:rPr>
          <w:lang w:val="es-ES_tradnl" w:bidi="en-US"/>
        </w:rPr>
        <w:fldChar w:fldCharType="separate"/>
      </w:r>
      <w:r>
        <w:rPr>
          <w:lang w:val="es-ES_tradnl" w:bidi="en-US"/>
        </w:rPr>
        <w:t>[4]</w:t>
      </w:r>
      <w:r w:rsidR="007D5804">
        <w:rPr>
          <w:lang w:val="es-ES_tradnl" w:bidi="en-US"/>
        </w:rPr>
        <w:fldChar w:fldCharType="end"/>
      </w:r>
      <w:r>
        <w:rPr>
          <w:lang w:val="es-ES_tradnl" w:bidi="en-US"/>
        </w:rPr>
        <w:t>:</w:t>
      </w:r>
    </w:p>
    <w:p w14:paraId="130568BB" w14:textId="77777777" w:rsidR="00C276AD" w:rsidRDefault="00C276AD" w:rsidP="00C276AD">
      <w:pPr>
        <w:jc w:val="both"/>
        <w:rPr>
          <w:lang w:val="es-ES_tradnl" w:bidi="en-US"/>
        </w:rPr>
      </w:pPr>
      <w:r>
        <w:rPr>
          <w:lang w:val="es-ES_tradnl" w:bidi="en-US"/>
        </w:rPr>
        <w:lastRenderedPageBreak/>
        <w:t>Modulares:</w:t>
      </w:r>
    </w:p>
    <w:p w14:paraId="518F9052"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14:paraId="0BA07116"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14:paraId="251EFD8F" w14:textId="77777777"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14:paraId="30F22301" w14:textId="77777777"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14:paraId="54359EDA"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14:paraId="281BE198"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14:paraId="50AA5A3C" w14:textId="77777777" w:rsidR="00C276AD" w:rsidRPr="00C3140D" w:rsidRDefault="00C276AD" w:rsidP="00C276AD">
      <w:pPr>
        <w:jc w:val="both"/>
        <w:rPr>
          <w:rFonts w:cstheme="minorHAnsi"/>
          <w:lang w:val="es-ES_tradnl" w:bidi="en-US"/>
        </w:rPr>
      </w:pPr>
      <w:r w:rsidRPr="00C3140D">
        <w:rPr>
          <w:rFonts w:cstheme="minorHAnsi"/>
          <w:lang w:val="es-ES_tradnl" w:bidi="en-US"/>
        </w:rPr>
        <w:t>Diseño:</w:t>
      </w:r>
    </w:p>
    <w:p w14:paraId="32549DB8"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14:paraId="73336139"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14:paraId="1525CF8E"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14:paraId="66983A33" w14:textId="77777777"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Abstracción de un componente para mejorar la adaptación a los cambios o la adaptabilidad.</w:t>
      </w:r>
    </w:p>
    <w:p w14:paraId="78FD9888" w14:textId="77777777" w:rsidR="00C276AD" w:rsidRDefault="00C276AD" w:rsidP="00C276AD">
      <w:pPr>
        <w:pStyle w:val="Ttulo5"/>
      </w:pPr>
      <w:r>
        <w:t>2.4.2 Diseño de Bajo Nivel</w:t>
      </w:r>
    </w:p>
    <w:p w14:paraId="33D189BA" w14:textId="77777777" w:rsidR="001F7D06" w:rsidRDefault="001F7D06" w:rsidP="0076471B">
      <w:pPr>
        <w:jc w:val="both"/>
      </w:pPr>
      <w:r w:rsidRPr="001F7D06">
        <w:t>Este diseño determinara la clase de interfaces que Alimnova</w:t>
      </w:r>
      <w:r>
        <w:rPr>
          <w:rFonts w:cstheme="minorHAnsi"/>
        </w:rPr>
        <w:t>®</w:t>
      </w:r>
      <w:r>
        <w:t xml:space="preserve"> podría usar</w:t>
      </w:r>
      <w:r w:rsidR="007D5804">
        <w:fldChar w:fldCharType="begin"/>
      </w:r>
      <w:r>
        <w:instrText xml:space="preserve"> REF _Ref259891796 \r \h </w:instrText>
      </w:r>
      <w:r w:rsidR="007D5804">
        <w:fldChar w:fldCharType="separate"/>
      </w:r>
      <w:r>
        <w:t>[2]</w:t>
      </w:r>
      <w:r w:rsidR="007D5804">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14:paraId="089D62D7" w14:textId="77777777" w:rsidR="00E578A8" w:rsidRDefault="00E578A8" w:rsidP="00E578A8">
      <w:pPr>
        <w:jc w:val="both"/>
      </w:pPr>
      <w:r>
        <w:t>Un diagrama de clases describe los tipos de objetos en el sistema y las relaciones que existen entre ellos</w:t>
      </w:r>
      <w:r w:rsidR="007D5804">
        <w:fldChar w:fldCharType="begin"/>
      </w:r>
      <w:r w:rsidR="005128EC">
        <w:instrText xml:space="preserve"> REF _Ref260082157 \r \h </w:instrText>
      </w:r>
      <w:r w:rsidR="007D5804">
        <w:fldChar w:fldCharType="separate"/>
      </w:r>
      <w:r w:rsidR="005128EC">
        <w:t>[6]</w:t>
      </w:r>
      <w:r w:rsidR="007D5804">
        <w:fldChar w:fldCharType="end"/>
      </w:r>
      <w:r>
        <w:t>.</w:t>
      </w:r>
      <w:r w:rsidR="005128EC">
        <w:t xml:space="preserve"> El diagrama de clases debe ser coherente con los diagramas de colaboración.</w:t>
      </w:r>
    </w:p>
    <w:p w14:paraId="18E58369" w14:textId="77777777" w:rsidR="00C276AD" w:rsidRDefault="00C276AD" w:rsidP="00C276AD">
      <w:pPr>
        <w:pStyle w:val="Ttulo7"/>
      </w:pPr>
      <w:r>
        <w:t>2.4.2.1 Identificación de Clases</w:t>
      </w:r>
    </w:p>
    <w:p w14:paraId="37EF1A8D" w14:textId="77777777"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7D5804">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7D5804">
        <w:rPr>
          <w:rFonts w:eastAsia="Times New Roman" w:cstheme="minorHAnsi"/>
          <w:lang w:eastAsia="es-CO"/>
        </w:rPr>
      </w:r>
      <w:r w:rsidR="007D5804">
        <w:rPr>
          <w:rFonts w:eastAsia="Times New Roman" w:cstheme="minorHAnsi"/>
          <w:lang w:eastAsia="es-CO"/>
        </w:rPr>
        <w:fldChar w:fldCharType="separate"/>
      </w:r>
      <w:r w:rsidR="006A0A67" w:rsidRPr="006A0A67">
        <w:rPr>
          <w:rFonts w:eastAsia="Times New Roman" w:cstheme="minorHAnsi"/>
          <w:lang w:eastAsia="es-CO"/>
        </w:rPr>
        <w:t>[7]</w:t>
      </w:r>
      <w:r w:rsidR="007D5804">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7D5804">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7D5804">
        <w:rPr>
          <w:rFonts w:eastAsia="Times New Roman" w:cstheme="minorHAnsi"/>
          <w:lang w:eastAsia="es-CO"/>
        </w:rPr>
      </w:r>
      <w:r w:rsidR="007D5804">
        <w:rPr>
          <w:rFonts w:eastAsia="Times New Roman" w:cstheme="minorHAnsi"/>
          <w:lang w:eastAsia="es-CO"/>
        </w:rPr>
        <w:fldChar w:fldCharType="separate"/>
      </w:r>
      <w:r w:rsidR="00F4442E">
        <w:rPr>
          <w:rFonts w:eastAsia="Times New Roman" w:cstheme="minorHAnsi"/>
          <w:lang w:eastAsia="es-CO"/>
        </w:rPr>
        <w:t>[6]</w:t>
      </w:r>
      <w:r w:rsidR="007D5804">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14:paraId="6ADA7108" w14:textId="77777777" w:rsidR="00C276AD" w:rsidRDefault="00C276AD" w:rsidP="00C276AD">
      <w:pPr>
        <w:pStyle w:val="Ttulo7"/>
      </w:pPr>
      <w:r>
        <w:t>2.4.2.2 Identificación de Relaciones</w:t>
      </w:r>
    </w:p>
    <w:p w14:paraId="592F29A1" w14:textId="77777777" w:rsidR="00474F6C" w:rsidRDefault="00474F6C" w:rsidP="00474F6C">
      <w:pPr>
        <w:rPr>
          <w:lang w:val="es-ES_tradnl" w:bidi="en-US"/>
        </w:rPr>
      </w:pPr>
      <w:r>
        <w:rPr>
          <w:lang w:val="es-ES_tradnl" w:bidi="en-US"/>
        </w:rPr>
        <w:t>Los objetos se relacionan de diferentes maneras:</w:t>
      </w:r>
    </w:p>
    <w:p w14:paraId="015CEAB8" w14:textId="77777777"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14:paraId="64A55787" w14:textId="77777777"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14:paraId="361BC936" w14:textId="77777777"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14:paraId="6302E286" w14:textId="77777777"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14:paraId="00B91A95" w14:textId="77777777" w:rsidR="00C276AD" w:rsidRDefault="00C276AD" w:rsidP="00C276AD">
      <w:pPr>
        <w:pStyle w:val="Ttulo7"/>
      </w:pPr>
      <w:r>
        <w:t>2.4.2.3 Aplicación de Patrones</w:t>
      </w:r>
    </w:p>
    <w:p w14:paraId="583D68D2" w14:textId="77777777" w:rsidR="00F6693A" w:rsidRPr="00F6693A" w:rsidRDefault="00F6693A" w:rsidP="00F6693A">
      <w:pPr>
        <w:jc w:val="both"/>
        <w:rPr>
          <w:lang w:val="es-ES_tradnl" w:bidi="en-US"/>
        </w:rPr>
      </w:pPr>
      <w:r>
        <w:rPr>
          <w:lang w:val="es-ES_tradnl" w:bidi="en-US"/>
        </w:rPr>
        <w:lastRenderedPageBreak/>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7D5804">
        <w:rPr>
          <w:lang w:val="es-ES_tradnl" w:bidi="en-US"/>
        </w:rPr>
        <w:fldChar w:fldCharType="begin"/>
      </w:r>
      <w:r w:rsidR="00593ADC">
        <w:rPr>
          <w:lang w:val="es-ES_tradnl" w:bidi="en-US"/>
        </w:rPr>
        <w:instrText xml:space="preserve"> REF _Ref260125008 \r \h </w:instrText>
      </w:r>
      <w:r w:rsidR="007D5804">
        <w:rPr>
          <w:lang w:val="es-ES_tradnl" w:bidi="en-US"/>
        </w:rPr>
      </w:r>
      <w:r w:rsidR="007D5804">
        <w:rPr>
          <w:lang w:val="es-ES_tradnl" w:bidi="en-US"/>
        </w:rPr>
        <w:fldChar w:fldCharType="separate"/>
      </w:r>
      <w:r w:rsidR="00593ADC">
        <w:rPr>
          <w:lang w:val="es-ES_tradnl" w:bidi="en-US"/>
        </w:rPr>
        <w:t>[8]</w:t>
      </w:r>
      <w:r w:rsidR="007D5804">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14:paraId="46EB1DF3" w14:textId="77777777" w:rsidR="00C276AD" w:rsidRDefault="00C276AD" w:rsidP="00C276AD">
      <w:pPr>
        <w:pStyle w:val="Ttulo9"/>
      </w:pPr>
      <w:r>
        <w:t>2.4.2.3.1 Observer</w:t>
      </w:r>
    </w:p>
    <w:p w14:paraId="44E8DA87" w14:textId="77777777"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7D5804">
        <w:rPr>
          <w:lang w:val="es-ES_tradnl" w:bidi="en-US"/>
        </w:rPr>
        <w:fldChar w:fldCharType="begin"/>
      </w:r>
      <w:r w:rsidR="00551867">
        <w:rPr>
          <w:lang w:val="es-ES_tradnl" w:bidi="en-US"/>
        </w:rPr>
        <w:instrText xml:space="preserve"> REF _Ref260125008 \r \h </w:instrText>
      </w:r>
      <w:r w:rsidR="007D5804">
        <w:rPr>
          <w:lang w:val="es-ES_tradnl" w:bidi="en-US"/>
        </w:rPr>
      </w:r>
      <w:r w:rsidR="007D5804">
        <w:rPr>
          <w:lang w:val="es-ES_tradnl" w:bidi="en-US"/>
        </w:rPr>
        <w:fldChar w:fldCharType="separate"/>
      </w:r>
      <w:r w:rsidR="00551867">
        <w:rPr>
          <w:lang w:val="es-ES_tradnl" w:bidi="en-US"/>
        </w:rPr>
        <w:t>[8]</w:t>
      </w:r>
      <w:r w:rsidR="007D5804">
        <w:rPr>
          <w:lang w:val="es-ES_tradnl" w:bidi="en-US"/>
        </w:rPr>
        <w:fldChar w:fldCharType="end"/>
      </w:r>
      <w:r>
        <w:rPr>
          <w:lang w:val="es-ES_tradnl" w:bidi="en-US"/>
        </w:rPr>
        <w:t xml:space="preserve">. </w:t>
      </w:r>
    </w:p>
    <w:p w14:paraId="3414526C" w14:textId="77777777" w:rsidR="00C276AD" w:rsidRDefault="00C276AD" w:rsidP="00C276AD">
      <w:pPr>
        <w:pStyle w:val="Ttulo9"/>
      </w:pPr>
      <w:r>
        <w:t xml:space="preserve">2.4.2.3.2 </w:t>
      </w:r>
      <w:r w:rsidR="001F7D06">
        <w:t>Proxy</w:t>
      </w:r>
    </w:p>
    <w:p w14:paraId="0AAAC9DC" w14:textId="77777777" w:rsidR="00593ADC" w:rsidRPr="00593ADC" w:rsidRDefault="00593ADC" w:rsidP="00593ADC">
      <w:pPr>
        <w:jc w:val="both"/>
        <w:rPr>
          <w:rFonts w:cstheme="minorHAnsi"/>
          <w:lang w:val="es-ES_tradnl" w:bidi="en-US"/>
        </w:rPr>
      </w:pPr>
      <w:r>
        <w:rPr>
          <w:rStyle w:val="apple-style-span"/>
          <w:rFonts w:cstheme="minorHAnsi"/>
          <w:color w:val="000000"/>
        </w:rPr>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7D5804">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7D5804">
        <w:rPr>
          <w:rStyle w:val="apple-style-span"/>
          <w:rFonts w:cstheme="minorHAnsi"/>
          <w:color w:val="000000"/>
        </w:rPr>
      </w:r>
      <w:r w:rsidR="007D5804">
        <w:rPr>
          <w:rStyle w:val="apple-style-span"/>
          <w:rFonts w:cstheme="minorHAnsi"/>
          <w:color w:val="000000"/>
        </w:rPr>
        <w:fldChar w:fldCharType="separate"/>
      </w:r>
      <w:r w:rsidR="00AB3C5F">
        <w:rPr>
          <w:rStyle w:val="apple-style-span"/>
          <w:rFonts w:cstheme="minorHAnsi"/>
          <w:color w:val="000000"/>
        </w:rPr>
        <w:t>[9]</w:t>
      </w:r>
      <w:r w:rsidR="007D5804">
        <w:rPr>
          <w:rStyle w:val="apple-style-span"/>
          <w:rFonts w:cstheme="minorHAnsi"/>
          <w:color w:val="000000"/>
        </w:rPr>
        <w:fldChar w:fldCharType="end"/>
      </w:r>
      <w:r w:rsidRPr="00593ADC">
        <w:rPr>
          <w:rStyle w:val="apple-style-span"/>
          <w:rFonts w:cstheme="minorHAnsi"/>
          <w:color w:val="000000"/>
        </w:rPr>
        <w:t>.</w:t>
      </w:r>
    </w:p>
    <w:p w14:paraId="550EC17B" w14:textId="77777777" w:rsidR="00C276AD" w:rsidRDefault="00C276AD" w:rsidP="00C276AD">
      <w:pPr>
        <w:pStyle w:val="Ttulo9"/>
      </w:pPr>
      <w:r>
        <w:t>2.4.2.3.1 State</w:t>
      </w:r>
    </w:p>
    <w:p w14:paraId="32216D3E" w14:textId="77777777"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7D5804">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7D5804">
        <w:rPr>
          <w:rStyle w:val="apple-style-span"/>
          <w:rFonts w:cstheme="minorHAnsi"/>
          <w:color w:val="000000"/>
        </w:rPr>
      </w:r>
      <w:r w:rsidR="007D5804">
        <w:rPr>
          <w:rStyle w:val="apple-style-span"/>
          <w:rFonts w:cstheme="minorHAnsi"/>
          <w:color w:val="000000"/>
        </w:rPr>
        <w:fldChar w:fldCharType="separate"/>
      </w:r>
      <w:r w:rsidR="00BD4649">
        <w:rPr>
          <w:rStyle w:val="apple-style-span"/>
          <w:rFonts w:cstheme="minorHAnsi"/>
          <w:color w:val="000000"/>
        </w:rPr>
        <w:t>[10]</w:t>
      </w:r>
      <w:r w:rsidR="007D5804">
        <w:rPr>
          <w:rStyle w:val="apple-style-span"/>
          <w:rFonts w:cstheme="minorHAnsi"/>
          <w:color w:val="000000"/>
        </w:rPr>
        <w:fldChar w:fldCharType="end"/>
      </w:r>
      <w:r>
        <w:rPr>
          <w:rStyle w:val="apple-style-span"/>
          <w:rFonts w:cstheme="minorHAnsi"/>
          <w:color w:val="000000"/>
        </w:rPr>
        <w:t>.</w:t>
      </w:r>
    </w:p>
    <w:p w14:paraId="4768AA08" w14:textId="77777777" w:rsidR="00814CAD" w:rsidRPr="00B107CA" w:rsidRDefault="00E23940" w:rsidP="00E23940">
      <w:pPr>
        <w:pStyle w:val="Ttulo3"/>
      </w:pPr>
      <w:bookmarkStart w:id="76" w:name="_Toc260133519"/>
      <w:r w:rsidRPr="00B107CA">
        <w:t xml:space="preserve">2.5 </w:t>
      </w:r>
      <w:r w:rsidR="00BB7F48" w:rsidRPr="00B107CA">
        <w:t>Riesgos</w:t>
      </w:r>
      <w:bookmarkEnd w:id="72"/>
      <w:bookmarkEnd w:id="76"/>
      <w:r w:rsidR="00BB7F48" w:rsidRPr="00B107CA">
        <w:t xml:space="preserve"> </w:t>
      </w:r>
      <w:bookmarkEnd w:id="71"/>
      <w:bookmarkEnd w:id="73"/>
      <w:bookmarkEnd w:id="74"/>
    </w:p>
    <w:p w14:paraId="154FCBD3" w14:textId="77777777"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14:paraId="314B2C1A" w14:textId="77777777" w:rsidR="00814CAD" w:rsidRPr="00B107CA" w:rsidRDefault="00814CAD" w:rsidP="00814CAD">
      <w:pPr>
        <w:jc w:val="both"/>
        <w:rPr>
          <w:lang w:val="es-ES_tradnl"/>
        </w:rPr>
      </w:pPr>
    </w:p>
    <w:p w14:paraId="2BE7C21B" w14:textId="77777777" w:rsidR="00814CAD" w:rsidRPr="00B107CA" w:rsidRDefault="00814CAD" w:rsidP="00814CAD">
      <w:pPr>
        <w:jc w:val="both"/>
        <w:rPr>
          <w:lang w:val="es-ES_tradnl"/>
        </w:rPr>
      </w:pPr>
      <w:r w:rsidRPr="00B107CA">
        <w:rPr>
          <w:noProof/>
        </w:rPr>
        <w:drawing>
          <wp:inline distT="0" distB="0" distL="0" distR="0" wp14:editId="0E0D1C5C">
            <wp:extent cx="4596911" cy="2514600"/>
            <wp:effectExtent l="0" t="38100" r="0"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50E456B" w14:textId="77777777" w:rsidR="00770C43" w:rsidRPr="007864D6" w:rsidRDefault="00770C43" w:rsidP="00770C43">
      <w:pPr>
        <w:pStyle w:val="Ttulo8"/>
        <w:numPr>
          <w:ilvl w:val="0"/>
          <w:numId w:val="0"/>
        </w:numPr>
        <w:rPr>
          <w:rFonts w:eastAsiaTheme="minorHAnsi"/>
          <w:lang w:val="es-ES_tradnl" w:bidi="en-US"/>
        </w:rPr>
      </w:pPr>
      <w:r>
        <w:t xml:space="preserve">Ilustración </w:t>
      </w:r>
      <w:r w:rsidR="007D5804">
        <w:fldChar w:fldCharType="begin"/>
      </w:r>
      <w:r w:rsidR="00C94FCA">
        <w:instrText xml:space="preserve"> SEQ Ilustración \* ARABIC </w:instrText>
      </w:r>
      <w:r w:rsidR="007D5804">
        <w:fldChar w:fldCharType="separate"/>
      </w:r>
      <w:r>
        <w:rPr>
          <w:noProof/>
        </w:rPr>
        <w:t>5</w:t>
      </w:r>
      <w:r w:rsidR="007D5804">
        <w:fldChar w:fldCharType="end"/>
      </w:r>
      <w:r>
        <w:t>: Riesgos del SDD</w:t>
      </w:r>
    </w:p>
    <w:p w14:paraId="3F8A223E" w14:textId="77777777" w:rsidR="00814CAD" w:rsidRPr="00B107CA" w:rsidRDefault="00814CAD" w:rsidP="00814CAD">
      <w:pPr>
        <w:jc w:val="both"/>
        <w:rPr>
          <w:lang w:val="es-ES_tradnl"/>
        </w:rPr>
      </w:pPr>
    </w:p>
    <w:tbl>
      <w:tblPr>
        <w:tblStyle w:val="Sombreadovistoso-nfasis2"/>
        <w:tblW w:w="0" w:type="auto"/>
        <w:tblLook w:val="0620" w:firstRow="1" w:lastRow="0" w:firstColumn="0" w:lastColumn="0" w:noHBand="1" w:noVBand="1"/>
      </w:tblPr>
      <w:tblGrid>
        <w:gridCol w:w="2943"/>
        <w:gridCol w:w="2390"/>
        <w:gridCol w:w="2390"/>
      </w:tblGrid>
      <w:tr w:rsidR="00814CAD" w:rsidRPr="00B107CA" w14:paraId="76ECF081" w14:textId="77777777">
        <w:trPr>
          <w:cnfStyle w:val="100000000000" w:firstRow="1" w:lastRow="0" w:firstColumn="0" w:lastColumn="0" w:oddVBand="0" w:evenVBand="0" w:oddHBand="0" w:evenHBand="0" w:firstRowFirstColumn="0" w:firstRowLastColumn="0" w:lastRowFirstColumn="0" w:lastRowLastColumn="0"/>
        </w:trPr>
        <w:tc>
          <w:tcPr>
            <w:tcW w:w="2943" w:type="dxa"/>
          </w:tcPr>
          <w:p w14:paraId="31506E7B" w14:textId="77777777" w:rsidR="00814CAD" w:rsidRPr="00B107CA" w:rsidRDefault="00814CAD" w:rsidP="00B107CA">
            <w:pPr>
              <w:jc w:val="center"/>
              <w:rPr>
                <w:rFonts w:cstheme="minorHAnsi"/>
                <w:lang w:val="es-ES_tradnl"/>
              </w:rPr>
            </w:pPr>
            <w:r w:rsidRPr="00B107CA">
              <w:rPr>
                <w:rFonts w:cstheme="minorHAnsi"/>
                <w:lang w:val="es-ES_tradnl"/>
              </w:rPr>
              <w:lastRenderedPageBreak/>
              <w:t>Riesgo</w:t>
            </w:r>
          </w:p>
        </w:tc>
        <w:tc>
          <w:tcPr>
            <w:tcW w:w="2390" w:type="dxa"/>
          </w:tcPr>
          <w:p w14:paraId="75AB22DF" w14:textId="77777777"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14:paraId="4165BC13" w14:textId="77777777"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14:paraId="2DB1C194" w14:textId="77777777">
        <w:tc>
          <w:tcPr>
            <w:tcW w:w="2943" w:type="dxa"/>
          </w:tcPr>
          <w:p w14:paraId="7AD36944" w14:textId="77777777"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14:paraId="1B7A3ED5"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14:paraId="3BC91EDC"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14:paraId="23B48547" w14:textId="77777777">
        <w:tc>
          <w:tcPr>
            <w:tcW w:w="2943" w:type="dxa"/>
          </w:tcPr>
          <w:p w14:paraId="175C1493" w14:textId="77777777"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14:paraId="428DFBA8" w14:textId="77777777"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14:paraId="5BFC34F8" w14:textId="77777777" w:rsidR="00814CAD" w:rsidRPr="00B107CA" w:rsidRDefault="00814CAD" w:rsidP="00B107CA">
            <w:pPr>
              <w:jc w:val="center"/>
              <w:rPr>
                <w:rFonts w:cstheme="minorHAnsi"/>
                <w:lang w:val="es-ES_tradnl"/>
              </w:rPr>
            </w:pPr>
            <w:r w:rsidRPr="00B107CA">
              <w:rPr>
                <w:rFonts w:cstheme="minorHAnsi"/>
                <w:lang w:val="es-ES_tradnl"/>
              </w:rPr>
              <w:t>Crítico</w:t>
            </w:r>
          </w:p>
          <w:p w14:paraId="7588FF3C" w14:textId="77777777" w:rsidR="00814CAD" w:rsidRPr="00B107CA" w:rsidRDefault="00814CAD" w:rsidP="00B107CA">
            <w:pPr>
              <w:jc w:val="center"/>
              <w:rPr>
                <w:rFonts w:cstheme="minorHAnsi"/>
                <w:lang w:val="es-ES_tradnl"/>
              </w:rPr>
            </w:pPr>
          </w:p>
        </w:tc>
      </w:tr>
      <w:tr w:rsidR="00814CAD" w:rsidRPr="00B107CA" w14:paraId="0267C974" w14:textId="77777777">
        <w:tc>
          <w:tcPr>
            <w:tcW w:w="2943" w:type="dxa"/>
          </w:tcPr>
          <w:p w14:paraId="5F69BE99" w14:textId="77777777"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14:paraId="76C1CA32"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14:paraId="0376DF79"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14:paraId="625AE0D1" w14:textId="77777777">
        <w:tc>
          <w:tcPr>
            <w:tcW w:w="2943" w:type="dxa"/>
          </w:tcPr>
          <w:p w14:paraId="62A805DC" w14:textId="77777777"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14:paraId="62F5B4E5"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14:paraId="07299C39" w14:textId="77777777"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14:paraId="536F8EE9" w14:textId="77777777" w:rsidR="00814CAD" w:rsidRPr="00B107CA" w:rsidRDefault="00770C43" w:rsidP="00770C43">
      <w:pPr>
        <w:pStyle w:val="Ttulo8"/>
        <w:rPr>
          <w:color w:val="558ED5" w:themeColor="text2" w:themeTint="99"/>
          <w:lang w:val="es-ES_tradnl"/>
        </w:rPr>
      </w:pPr>
      <w:r w:rsidRPr="006E2A06">
        <w:rPr>
          <w:lang w:bidi="en-US"/>
        </w:rPr>
        <w:t xml:space="preserve">Tabla </w:t>
      </w:r>
      <w:r w:rsidR="007D5804" w:rsidRPr="006E2A06">
        <w:rPr>
          <w:lang w:bidi="en-US"/>
        </w:rPr>
        <w:fldChar w:fldCharType="begin"/>
      </w:r>
      <w:r w:rsidRPr="006E2A06">
        <w:rPr>
          <w:lang w:bidi="en-US"/>
        </w:rPr>
        <w:instrText xml:space="preserve"> SEQ Tabla \* ARABIC </w:instrText>
      </w:r>
      <w:r w:rsidR="007D5804" w:rsidRPr="006E2A06">
        <w:rPr>
          <w:lang w:bidi="en-US"/>
        </w:rPr>
        <w:fldChar w:fldCharType="separate"/>
      </w:r>
      <w:r>
        <w:rPr>
          <w:noProof/>
          <w:lang w:bidi="en-US"/>
        </w:rPr>
        <w:t>4</w:t>
      </w:r>
      <w:r w:rsidR="007D5804" w:rsidRPr="006E2A06">
        <w:rPr>
          <w:lang w:val="es-ES_tradnl" w:bidi="en-US"/>
        </w:rPr>
        <w:fldChar w:fldCharType="end"/>
      </w:r>
      <w:r w:rsidRPr="006E2A06">
        <w:rPr>
          <w:lang w:bidi="en-US"/>
        </w:rPr>
        <w:t>:</w:t>
      </w:r>
      <w:r>
        <w:rPr>
          <w:lang w:bidi="en-US"/>
        </w:rPr>
        <w:t xml:space="preserve"> Probabilidad y efecto de los riesgos en el SDD</w:t>
      </w:r>
    </w:p>
    <w:p w14:paraId="79CA6A71" w14:textId="77777777" w:rsidR="00814CAD" w:rsidRPr="00B107CA" w:rsidRDefault="00814CAD" w:rsidP="00814CAD">
      <w:pPr>
        <w:jc w:val="both"/>
        <w:rPr>
          <w:i/>
          <w:color w:val="558ED5" w:themeColor="text2" w:themeTint="99"/>
          <w:lang w:val="es-ES_tradnl"/>
        </w:rPr>
      </w:pPr>
    </w:p>
    <w:tbl>
      <w:tblPr>
        <w:tblStyle w:val="Listamedia2-nfasis2"/>
        <w:tblW w:w="0" w:type="auto"/>
        <w:tblLook w:val="04A0" w:firstRow="1" w:lastRow="0" w:firstColumn="1" w:lastColumn="0" w:noHBand="0" w:noVBand="1"/>
      </w:tblPr>
      <w:tblGrid>
        <w:gridCol w:w="2554"/>
        <w:gridCol w:w="3045"/>
        <w:gridCol w:w="2554"/>
      </w:tblGrid>
      <w:tr w:rsidR="00814CAD" w:rsidRPr="00B107CA" w14:paraId="1889AD6C" w14:textId="77777777">
        <w:trPr>
          <w:cnfStyle w:val="100000000000" w:firstRow="1" w:lastRow="0" w:firstColumn="0" w:lastColumn="0" w:oddVBand="0" w:evenVBand="0" w:oddHBand="0" w:evenHBand="0" w:firstRowFirstColumn="0" w:firstRowLastColumn="0" w:lastRowFirstColumn="0" w:lastRowLastColumn="0"/>
          <w:trHeight w:val="147"/>
        </w:trPr>
        <w:tc>
          <w:tcPr>
            <w:cnfStyle w:val="001000000100" w:firstRow="0" w:lastRow="0" w:firstColumn="1" w:lastColumn="0" w:oddVBand="0" w:evenVBand="0" w:oddHBand="0" w:evenHBand="0" w:firstRowFirstColumn="1" w:firstRowLastColumn="0" w:lastRowFirstColumn="0" w:lastRowLastColumn="0"/>
            <w:tcW w:w="2554" w:type="dxa"/>
          </w:tcPr>
          <w:p w14:paraId="65625D2C" w14:textId="77777777"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14:paraId="099D3F06" w14:textId="77777777" w:rsidR="00814CAD" w:rsidRPr="00770C43" w:rsidRDefault="00814CAD" w:rsidP="00770C4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14:paraId="70877B14" w14:textId="77777777" w:rsidR="00814CAD" w:rsidRPr="00770C43" w:rsidRDefault="00814CAD" w:rsidP="00770C4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14:paraId="7F6E8FB3" w14:textId="77777777">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2554" w:type="dxa"/>
          </w:tcPr>
          <w:p w14:paraId="74CEC526" w14:textId="77777777"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14:paraId="3B6E367F" w14:textId="77777777" w:rsidR="00814CAD" w:rsidRPr="00B107CA" w:rsidRDefault="00814CAD" w:rsidP="00770C4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14:paraId="0E2D6B00" w14:textId="77777777" w:rsidR="00814CAD" w:rsidRPr="00B107CA" w:rsidRDefault="00814CAD" w:rsidP="00770C4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14:paraId="1BD0438A" w14:textId="77777777">
        <w:trPr>
          <w:trHeight w:val="1650"/>
        </w:trPr>
        <w:tc>
          <w:tcPr>
            <w:cnfStyle w:val="001000000000" w:firstRow="0" w:lastRow="0" w:firstColumn="1" w:lastColumn="0" w:oddVBand="0" w:evenVBand="0" w:oddHBand="0" w:evenHBand="0" w:firstRowFirstColumn="0" w:firstRowLastColumn="0" w:lastRowFirstColumn="0" w:lastRowLastColumn="0"/>
            <w:tcW w:w="2554" w:type="dxa"/>
          </w:tcPr>
          <w:p w14:paraId="4F8BC8C7" w14:textId="77777777"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14:paraId="40A252C9" w14:textId="77777777" w:rsidR="00814CAD" w:rsidRPr="00B107CA" w:rsidRDefault="00814CAD" w:rsidP="007237B7">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14:paraId="2E4EB05A" w14:textId="77777777" w:rsidR="00814CAD" w:rsidRPr="00B107CA" w:rsidRDefault="00814CAD" w:rsidP="00770C4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14:paraId="063D5CCB" w14:textId="77777777">
        <w:trPr>
          <w:cnfStyle w:val="000000100000" w:firstRow="0" w:lastRow="0" w:firstColumn="0" w:lastColumn="0" w:oddVBand="0" w:evenVBand="0" w:oddHBand="1" w:evenHBand="0" w:firstRowFirstColumn="0" w:firstRowLastColumn="0" w:lastRowFirstColumn="0" w:lastRowLastColumn="0"/>
          <w:trHeight w:val="1650"/>
        </w:trPr>
        <w:tc>
          <w:tcPr>
            <w:cnfStyle w:val="001000000000" w:firstRow="0" w:lastRow="0" w:firstColumn="1" w:lastColumn="0" w:oddVBand="0" w:evenVBand="0" w:oddHBand="0" w:evenHBand="0" w:firstRowFirstColumn="0" w:firstRowLastColumn="0" w:lastRowFirstColumn="0" w:lastRowLastColumn="0"/>
            <w:tcW w:w="2554" w:type="dxa"/>
          </w:tcPr>
          <w:p w14:paraId="1FBBCC9E" w14:textId="77777777"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14:paraId="02A587D1" w14:textId="77777777" w:rsidR="00814CAD" w:rsidRPr="00B107CA" w:rsidRDefault="00814CAD" w:rsidP="00770C4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14:paraId="23581C2B" w14:textId="77777777" w:rsidR="00814CAD" w:rsidRPr="00B107CA" w:rsidRDefault="00814CAD" w:rsidP="00770C4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14:paraId="6A2BFEEB" w14:textId="77777777">
        <w:trPr>
          <w:trHeight w:val="1650"/>
        </w:trPr>
        <w:tc>
          <w:tcPr>
            <w:cnfStyle w:val="001000000000" w:firstRow="0" w:lastRow="0" w:firstColumn="1" w:lastColumn="0" w:oddVBand="0" w:evenVBand="0" w:oddHBand="0" w:evenHBand="0" w:firstRowFirstColumn="0" w:firstRowLastColumn="0" w:lastRowFirstColumn="0" w:lastRowLastColumn="0"/>
            <w:tcW w:w="2554" w:type="dxa"/>
          </w:tcPr>
          <w:p w14:paraId="7B1D8094" w14:textId="77777777"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14:paraId="35DAADBE" w14:textId="77777777" w:rsidR="00814CAD" w:rsidRPr="00B107CA" w:rsidRDefault="00814CAD" w:rsidP="00770C4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14:paraId="21483528" w14:textId="77777777" w:rsidR="00814CAD" w:rsidRPr="00B107CA" w:rsidRDefault="00814CAD" w:rsidP="00770C4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14:paraId="34DF70D6" w14:textId="77777777" w:rsidR="00814CAD" w:rsidRPr="00B107CA" w:rsidRDefault="00770C43" w:rsidP="00770C43">
      <w:pPr>
        <w:pStyle w:val="Ttulo8"/>
        <w:rPr>
          <w:color w:val="558ED5" w:themeColor="text2" w:themeTint="99"/>
          <w:lang w:val="es-ES_tradnl"/>
        </w:rPr>
      </w:pPr>
      <w:r w:rsidRPr="006E2A06">
        <w:rPr>
          <w:lang w:bidi="en-US"/>
        </w:rPr>
        <w:t xml:space="preserve">Tabla </w:t>
      </w:r>
      <w:r w:rsidR="007D5804" w:rsidRPr="006E2A06">
        <w:rPr>
          <w:lang w:bidi="en-US"/>
        </w:rPr>
        <w:fldChar w:fldCharType="begin"/>
      </w:r>
      <w:r w:rsidRPr="006E2A06">
        <w:rPr>
          <w:lang w:bidi="en-US"/>
        </w:rPr>
        <w:instrText xml:space="preserve"> SEQ Tabla \* ARABIC </w:instrText>
      </w:r>
      <w:r w:rsidR="007D5804" w:rsidRPr="006E2A06">
        <w:rPr>
          <w:lang w:bidi="en-US"/>
        </w:rPr>
        <w:fldChar w:fldCharType="separate"/>
      </w:r>
      <w:r>
        <w:rPr>
          <w:noProof/>
          <w:lang w:bidi="en-US"/>
        </w:rPr>
        <w:t>4</w:t>
      </w:r>
      <w:r w:rsidR="007D5804" w:rsidRPr="006E2A06">
        <w:rPr>
          <w:lang w:val="es-ES_tradnl" w:bidi="en-US"/>
        </w:rPr>
        <w:fldChar w:fldCharType="end"/>
      </w:r>
      <w:r w:rsidRPr="006E2A06">
        <w:rPr>
          <w:lang w:bidi="en-US"/>
        </w:rPr>
        <w:t>:</w:t>
      </w:r>
      <w:r>
        <w:rPr>
          <w:lang w:bidi="en-US"/>
        </w:rPr>
        <w:t xml:space="preserve"> planes de mitigación y contingencia de los riesgos en el SDD</w:t>
      </w:r>
    </w:p>
    <w:p w14:paraId="7AF8980E" w14:textId="77777777" w:rsidR="00BB7F48" w:rsidRDefault="00BB7F48" w:rsidP="00814CAD">
      <w:pPr>
        <w:rPr>
          <w:lang w:val="es-ES_tradnl"/>
        </w:rPr>
      </w:pPr>
    </w:p>
    <w:p w14:paraId="2DEE5AE1" w14:textId="77777777" w:rsidR="00316FB6" w:rsidRPr="00B107CA" w:rsidRDefault="00316FB6" w:rsidP="00814CAD">
      <w:pPr>
        <w:rPr>
          <w:lang w:val="es-ES_tradnl"/>
        </w:rPr>
      </w:pPr>
    </w:p>
    <w:p w14:paraId="2C214514" w14:textId="77777777" w:rsidR="003C68DD" w:rsidRPr="00B107CA" w:rsidRDefault="003C68DD" w:rsidP="00953E5E">
      <w:pPr>
        <w:pStyle w:val="Ttulo1"/>
        <w:numPr>
          <w:ilvl w:val="0"/>
          <w:numId w:val="37"/>
        </w:numPr>
      </w:pPr>
      <w:bookmarkStart w:id="77" w:name="_Arquitectura"/>
      <w:bookmarkStart w:id="78" w:name="_Toc260133520"/>
      <w:bookmarkEnd w:id="77"/>
      <w:r w:rsidRPr="00B107CA">
        <w:t>Arquitectura</w:t>
      </w:r>
      <w:bookmarkEnd w:id="78"/>
    </w:p>
    <w:p w14:paraId="1363D3DB" w14:textId="77777777" w:rsidR="00953E5E" w:rsidRPr="00B107CA" w:rsidRDefault="00953E5E" w:rsidP="00953E5E">
      <w:pPr>
        <w:pStyle w:val="Ttulo4"/>
      </w:pPr>
      <w:bookmarkStart w:id="79" w:name="_Toc165321547"/>
      <w:bookmarkStart w:id="80" w:name="_Toc523123115"/>
      <w:bookmarkStart w:id="81" w:name="_Toc163210059"/>
      <w:bookmarkStart w:id="82" w:name="_Toc163210210"/>
      <w:r w:rsidRPr="00B107CA">
        <w:lastRenderedPageBreak/>
        <w:t>3.1 Apreciación Global</w:t>
      </w:r>
      <w:bookmarkEnd w:id="79"/>
      <w:r w:rsidRPr="00B107CA">
        <w:t xml:space="preserve"> </w:t>
      </w:r>
      <w:bookmarkEnd w:id="80"/>
      <w:bookmarkEnd w:id="81"/>
      <w:bookmarkEnd w:id="82"/>
    </w:p>
    <w:p w14:paraId="77C325E3" w14:textId="77777777"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14:paraId="1491718D" w14:textId="77777777"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14:paraId="2ABDD9E8" w14:textId="77777777" w:rsidR="00953E5E" w:rsidRPr="00B107CA" w:rsidRDefault="00953E5E" w:rsidP="00953E5E">
      <w:pPr>
        <w:jc w:val="both"/>
        <w:rPr>
          <w:b/>
          <w:color w:val="953735"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53735" w:themeColor="accent2" w:themeShade="BF"/>
          <w:u w:val="single"/>
          <w:lang w:val="es-ES_tradnl" w:bidi="en-US"/>
        </w:rPr>
        <w:t xml:space="preserve"> </w:t>
      </w:r>
      <w:r w:rsidR="007D5804">
        <w:rPr>
          <w:b/>
          <w:color w:val="953735" w:themeColor="accent2" w:themeShade="BF"/>
          <w:u w:val="single"/>
          <w:lang w:val="es-ES_tradnl" w:bidi="en-US"/>
        </w:rPr>
        <w:fldChar w:fldCharType="begin"/>
      </w:r>
      <w:r w:rsidR="00AE30CF">
        <w:rPr>
          <w:b/>
          <w:color w:val="953735" w:themeColor="accent2" w:themeShade="BF"/>
          <w:u w:val="single"/>
          <w:lang w:val="es-ES_tradnl" w:bidi="en-US"/>
        </w:rPr>
        <w:instrText xml:space="preserve"> REF _Ref260240079 \r \h </w:instrText>
      </w:r>
      <w:r w:rsidR="007D5804">
        <w:rPr>
          <w:b/>
          <w:color w:val="953735" w:themeColor="accent2" w:themeShade="BF"/>
          <w:u w:val="single"/>
          <w:lang w:val="es-ES_tradnl" w:bidi="en-US"/>
        </w:rPr>
      </w:r>
      <w:r w:rsidR="007D5804">
        <w:rPr>
          <w:b/>
          <w:color w:val="953735" w:themeColor="accent2" w:themeShade="BF"/>
          <w:u w:val="single"/>
          <w:lang w:val="es-ES_tradnl" w:bidi="en-US"/>
        </w:rPr>
        <w:fldChar w:fldCharType="separate"/>
      </w:r>
      <w:r w:rsidR="00AE30CF">
        <w:rPr>
          <w:b/>
          <w:color w:val="953735" w:themeColor="accent2" w:themeShade="BF"/>
          <w:u w:val="single"/>
          <w:lang w:val="es-ES_tradnl" w:bidi="en-US"/>
        </w:rPr>
        <w:t>[16]</w:t>
      </w:r>
      <w:r w:rsidR="007D5804">
        <w:rPr>
          <w:b/>
          <w:color w:val="953735" w:themeColor="accent2" w:themeShade="BF"/>
          <w:u w:val="single"/>
          <w:lang w:val="es-ES_tradnl" w:bidi="en-US"/>
        </w:rPr>
        <w:fldChar w:fldCharType="end"/>
      </w:r>
    </w:p>
    <w:p w14:paraId="505D6F26" w14:textId="77777777" w:rsidR="00316FB6" w:rsidRPr="007237B7" w:rsidRDefault="00953E5E" w:rsidP="00953E5E">
      <w:pPr>
        <w:jc w:val="both"/>
        <w:rPr>
          <w:b/>
          <w:color w:val="953735"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r w:rsidR="005B7A22">
        <w:fldChar w:fldCharType="begin"/>
      </w:r>
      <w:r w:rsidR="005B7A22">
        <w:instrText xml:space="preserve"> REF _Ref260240079 \r \h  \* MERGEFORMAT </w:instrText>
      </w:r>
      <w:r w:rsidR="005B7A22">
        <w:fldChar w:fldCharType="separate"/>
      </w:r>
      <w:r w:rsidR="00FD5F7C" w:rsidRPr="00FD5F7C">
        <w:rPr>
          <w:b/>
          <w:color w:val="C00000"/>
          <w:u w:val="single"/>
          <w:lang w:val="es-ES_tradnl" w:bidi="en-US"/>
        </w:rPr>
        <w:t>[16]</w:t>
      </w:r>
      <w:r w:rsidR="005B7A22">
        <w:fldChar w:fldCharType="end"/>
      </w:r>
      <w:r w:rsidR="00FD5F7C" w:rsidRPr="00B107CA">
        <w:rPr>
          <w:b/>
          <w:color w:val="953735" w:themeColor="accent2" w:themeShade="BF"/>
          <w:u w:val="single"/>
          <w:lang w:val="es-ES_tradnl" w:bidi="en-US"/>
        </w:rPr>
        <w:t xml:space="preserve"> </w:t>
      </w:r>
    </w:p>
    <w:p w14:paraId="2B7DE4CA" w14:textId="77777777"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14:paraId="17BEE703" w14:textId="77777777"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14:paraId="11B11876" w14:textId="77777777" w:rsidR="00953E5E" w:rsidRPr="00B107CA" w:rsidRDefault="00953E5E" w:rsidP="00953E5E">
      <w:pPr>
        <w:pStyle w:val="Prrafodelista"/>
        <w:rPr>
          <w:rFonts w:asciiTheme="minorHAnsi" w:hAnsiTheme="minorHAnsi" w:cstheme="minorHAnsi"/>
          <w:lang w:val="es-ES_tradnl"/>
        </w:rPr>
      </w:pPr>
    </w:p>
    <w:p w14:paraId="52042D73" w14:textId="77777777"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14:paraId="055072AB" w14:textId="77777777" w:rsidR="00953E5E" w:rsidRPr="00B107CA" w:rsidRDefault="00953E5E" w:rsidP="00953E5E">
      <w:pPr>
        <w:pStyle w:val="Prrafodelista"/>
        <w:rPr>
          <w:rFonts w:asciiTheme="minorHAnsi" w:hAnsiTheme="minorHAnsi" w:cstheme="minorHAnsi"/>
          <w:lang w:val="es-ES_tradnl"/>
        </w:rPr>
      </w:pPr>
    </w:p>
    <w:p w14:paraId="7A4BAE15" w14:textId="77777777" w:rsidR="00316FB6" w:rsidRDefault="00316FB6" w:rsidP="00953E5E">
      <w:pPr>
        <w:jc w:val="both"/>
        <w:rPr>
          <w:rFonts w:cstheme="minorHAnsi"/>
          <w:lang w:val="es-ES_tradnl"/>
        </w:rPr>
      </w:pPr>
    </w:p>
    <w:p w14:paraId="44626306" w14:textId="77777777" w:rsidR="00953E5E" w:rsidRPr="00B107CA" w:rsidRDefault="00953E5E" w:rsidP="00953E5E">
      <w:pPr>
        <w:jc w:val="both"/>
        <w:rPr>
          <w:rFonts w:cstheme="minorHAnsi"/>
          <w:lang w:val="es-ES_tradnl"/>
        </w:rPr>
      </w:pPr>
      <w:r w:rsidRPr="00B107CA">
        <w:rPr>
          <w:rFonts w:cstheme="minorHAnsi"/>
          <w:lang w:val="es-ES_tradnl"/>
        </w:rPr>
        <w:lastRenderedPageBreak/>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14:paraId="0D7DBFB7" w14:textId="77777777" w:rsidR="00953E5E" w:rsidRPr="00B107CA" w:rsidRDefault="00953E5E" w:rsidP="00953E5E">
      <w:pPr>
        <w:rPr>
          <w:rFonts w:cstheme="minorHAnsi"/>
          <w:lang w:val="es-ES_tradnl"/>
        </w:rPr>
      </w:pPr>
    </w:p>
    <w:p w14:paraId="2C307D7D" w14:textId="77777777" w:rsidR="00953E5E" w:rsidRPr="00B107CA" w:rsidRDefault="00953E5E" w:rsidP="00953E5E">
      <w:pPr>
        <w:pStyle w:val="Prrafodelista"/>
        <w:rPr>
          <w:rFonts w:asciiTheme="minorHAnsi" w:hAnsiTheme="minorHAnsi" w:cstheme="minorHAnsi"/>
          <w:lang w:val="es-ES_tradnl"/>
        </w:rPr>
      </w:pPr>
    </w:p>
    <w:p w14:paraId="5B4AEC1D" w14:textId="77777777" w:rsidR="00953E5E" w:rsidRPr="00B107CA" w:rsidRDefault="00953E5E" w:rsidP="00953E5E">
      <w:pPr>
        <w:rPr>
          <w:lang w:val="es-ES_tradnl" w:bidi="en-US"/>
        </w:rPr>
      </w:pPr>
    </w:p>
    <w:p w14:paraId="64510E38" w14:textId="77777777" w:rsidR="00953E5E" w:rsidRPr="00B107CA" w:rsidRDefault="00953E5E" w:rsidP="00953E5E">
      <w:pPr>
        <w:keepNext/>
        <w:spacing w:line="240" w:lineRule="auto"/>
        <w:jc w:val="both"/>
        <w:rPr>
          <w:lang w:val="es-ES_tradnl"/>
        </w:rPr>
      </w:pPr>
      <w:r w:rsidRPr="00B107CA">
        <w:rPr>
          <w:noProof/>
        </w:rPr>
        <w:drawing>
          <wp:inline distT="0" distB="0" distL="0" distR="0" wp14:editId="28059B30">
            <wp:extent cx="5498856" cy="2803281"/>
            <wp:effectExtent l="76200" t="57150" r="82794" b="1113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149B5396" w14:textId="77777777" w:rsidR="00953E5E" w:rsidRPr="00B107CA" w:rsidRDefault="00953E5E" w:rsidP="00953E5E">
      <w:pPr>
        <w:pStyle w:val="Ttulo8"/>
        <w:rPr>
          <w:lang w:val="es-ES_tradnl"/>
        </w:rPr>
      </w:pPr>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3</w:t>
      </w:r>
      <w:r w:rsidR="007D5804" w:rsidRPr="00B107CA">
        <w:rPr>
          <w:lang w:val="es-ES_tradnl"/>
        </w:rPr>
        <w:fldChar w:fldCharType="end"/>
      </w:r>
      <w:r w:rsidRPr="00B107CA">
        <w:rPr>
          <w:lang w:val="es-ES_tradnl"/>
        </w:rPr>
        <w:t xml:space="preserve">: Apreciación Global </w:t>
      </w:r>
    </w:p>
    <w:p w14:paraId="25E261C8" w14:textId="77777777" w:rsidR="00316FB6" w:rsidRDefault="00953E5E" w:rsidP="00953E5E">
      <w:pPr>
        <w:keepNext/>
        <w:spacing w:line="240" w:lineRule="auto"/>
        <w:jc w:val="both"/>
        <w:rPr>
          <w:lang w:val="es-ES_tradnl"/>
        </w:rPr>
      </w:pPr>
      <w:r w:rsidRPr="00B107CA">
        <w:rPr>
          <w:lang w:val="es-ES_tradnl"/>
        </w:rPr>
        <w:t xml:space="preserve">      </w:t>
      </w:r>
    </w:p>
    <w:p w14:paraId="78CE09A6" w14:textId="77777777" w:rsidR="00953E5E" w:rsidRPr="00B107CA" w:rsidRDefault="00953E5E" w:rsidP="00953E5E">
      <w:pPr>
        <w:keepNext/>
        <w:spacing w:line="240" w:lineRule="auto"/>
        <w:jc w:val="both"/>
        <w:rPr>
          <w:lang w:val="es-ES_tradnl"/>
        </w:rPr>
      </w:pPr>
      <w:r w:rsidRPr="00B107CA">
        <w:rPr>
          <w:lang w:val="es-ES_tradnl"/>
        </w:rPr>
        <w:t xml:space="preserve">             </w:t>
      </w:r>
    </w:p>
    <w:p w14:paraId="135516E6" w14:textId="77777777" w:rsidR="00953E5E" w:rsidRPr="00B107CA" w:rsidRDefault="00953E5E" w:rsidP="00953E5E">
      <w:pPr>
        <w:pStyle w:val="Ttulo3"/>
      </w:pPr>
      <w:bookmarkStart w:id="83" w:name="_Diagrama_de_Componentes"/>
      <w:bookmarkStart w:id="84" w:name="_Toc260133521"/>
      <w:bookmarkEnd w:id="83"/>
      <w:r w:rsidRPr="00B107CA">
        <w:t xml:space="preserve">3.2 </w:t>
      </w:r>
      <w:bookmarkStart w:id="85" w:name="_Toc165321548"/>
      <w:bookmarkStart w:id="86" w:name="_Toc523123116"/>
      <w:bookmarkStart w:id="87" w:name="_Toc163210060"/>
      <w:bookmarkStart w:id="88" w:name="_Toc163210211"/>
      <w:r w:rsidRPr="00B107CA">
        <w:t>Diagrama de Componentes</w:t>
      </w:r>
      <w:bookmarkEnd w:id="84"/>
      <w:bookmarkEnd w:id="85"/>
      <w:r w:rsidRPr="00B107CA">
        <w:t xml:space="preserve"> </w:t>
      </w:r>
      <w:bookmarkEnd w:id="86"/>
      <w:bookmarkEnd w:id="87"/>
      <w:bookmarkEnd w:id="88"/>
    </w:p>
    <w:p w14:paraId="425C371E" w14:textId="77777777"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14:paraId="66BB5143" w14:textId="77777777" w:rsidR="00953E5E" w:rsidRPr="00B107CA" w:rsidRDefault="00953E5E" w:rsidP="00953E5E">
      <w:pPr>
        <w:jc w:val="both"/>
        <w:rPr>
          <w:lang w:val="es-ES_tradnl" w:bidi="en-US"/>
        </w:rPr>
      </w:pPr>
      <w:r w:rsidRPr="00B107CA">
        <w:rPr>
          <w:lang w:val="es-ES_tradnl" w:bidi="en-US"/>
        </w:rPr>
        <w:lastRenderedPageBreak/>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14:paraId="3B296F9A" w14:textId="77777777" w:rsidR="00953E5E" w:rsidRPr="00B107CA" w:rsidRDefault="00953E5E" w:rsidP="00953E5E">
      <w:pPr>
        <w:jc w:val="both"/>
        <w:rPr>
          <w:lang w:val="es-ES_tradnl" w:bidi="en-US"/>
        </w:rPr>
      </w:pPr>
    </w:p>
    <w:tbl>
      <w:tblPr>
        <w:tblStyle w:val="Sombreadomedio1-nfasis6"/>
        <w:tblW w:w="0" w:type="auto"/>
        <w:tblLook w:val="04A0" w:firstRow="1" w:lastRow="0" w:firstColumn="1" w:lastColumn="0" w:noHBand="0" w:noVBand="1"/>
      </w:tblPr>
      <w:tblGrid>
        <w:gridCol w:w="1836"/>
        <w:gridCol w:w="6210"/>
      </w:tblGrid>
      <w:tr w:rsidR="00953E5E" w:rsidRPr="00B107CA" w14:paraId="1158F3D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3FAB2EE0" w14:textId="77777777"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14:paraId="25322F9A" w14:textId="77777777" w:rsidR="00953E5E" w:rsidRPr="00B107CA" w:rsidRDefault="00953E5E" w:rsidP="00B107CA">
            <w:pPr>
              <w:pStyle w:val="Prrafodelista"/>
              <w:keepNext/>
              <w:numPr>
                <w:ilvl w:val="0"/>
                <w:numId w:val="17"/>
              </w:numPr>
              <w:spacing w:after="0"/>
              <w:cnfStyle w:val="100000000000" w:firstRow="1" w:lastRow="0" w:firstColumn="0" w:lastColumn="0" w:oddVBand="0" w:evenVBand="0" w:oddHBand="0" w:evenHBand="0" w:firstRowFirstColumn="0" w:firstRowLastColumn="0" w:lastRowFirstColumn="0" w:lastRowLastColumn="0"/>
              <w:rPr>
                <w:color w:val="000000" w:themeColor="text1"/>
                <w:lang w:val="es-ES_tradnl"/>
              </w:rPr>
            </w:pPr>
            <w:r w:rsidRPr="00B107CA">
              <w:rPr>
                <w:i/>
                <w:color w:val="000000" w:themeColor="text1"/>
                <w:lang w:val="es-ES_tradnl"/>
              </w:rPr>
              <w:t xml:space="preserve">Componente N </w:t>
            </w:r>
          </w:p>
        </w:tc>
      </w:tr>
      <w:tr w:rsidR="00953E5E" w:rsidRPr="00B107CA" w14:paraId="0CA01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C8EA711" w14:textId="77777777"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14:paraId="27AC009B"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color w:val="000000" w:themeColor="text1"/>
                <w:lang w:val="es-ES_tradnl"/>
              </w:rPr>
            </w:pPr>
            <w:r w:rsidRPr="00B107CA">
              <w:rPr>
                <w:i/>
                <w:color w:val="000000" w:themeColor="text1"/>
                <w:lang w:val="es-ES_tradnl"/>
              </w:rPr>
              <w:t>Descripción del Propósito</w:t>
            </w:r>
          </w:p>
        </w:tc>
      </w:tr>
      <w:tr w:rsidR="00953E5E" w:rsidRPr="00B107CA" w14:paraId="0410D99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743D46F5" w14:textId="77777777"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14:paraId="6DD81445"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i/>
                <w:color w:val="000000" w:themeColor="text1"/>
                <w:lang w:val="es-ES_tradnl"/>
              </w:rPr>
            </w:pPr>
            <w:r w:rsidRPr="00B107CA">
              <w:rPr>
                <w:i/>
                <w:color w:val="000000" w:themeColor="text1"/>
                <w:lang w:val="es-ES_tradnl"/>
              </w:rPr>
              <w:t>Componente 1</w:t>
            </w:r>
          </w:p>
          <w:p w14:paraId="158E913B"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i/>
                <w:color w:val="000000" w:themeColor="text1"/>
                <w:lang w:val="es-ES_tradnl"/>
              </w:rPr>
            </w:pPr>
            <w:r w:rsidRPr="00B107CA">
              <w:rPr>
                <w:i/>
                <w:color w:val="000000" w:themeColor="text1"/>
                <w:lang w:val="es-ES_tradnl"/>
              </w:rPr>
              <w:t>Componente 2</w:t>
            </w:r>
          </w:p>
          <w:p w14:paraId="19664925" w14:textId="77777777" w:rsidR="00953E5E" w:rsidRPr="00B107CA" w:rsidRDefault="00953E5E" w:rsidP="00B107CA">
            <w:pPr>
              <w:pStyle w:val="Prrafodelista"/>
              <w:keepNext/>
              <w:numPr>
                <w:ilvl w:val="0"/>
                <w:numId w:val="17"/>
              </w:numPr>
              <w:spacing w:after="0"/>
              <w:cnfStyle w:val="000000010000" w:firstRow="0" w:lastRow="0" w:firstColumn="0" w:lastColumn="0" w:oddVBand="0" w:evenVBand="0" w:oddHBand="0" w:evenHBand="1" w:firstRowFirstColumn="0" w:firstRowLastColumn="0" w:lastRowFirstColumn="0" w:lastRowLastColumn="0"/>
              <w:rPr>
                <w:color w:val="000000" w:themeColor="text1"/>
                <w:lang w:val="es-ES_tradnl"/>
              </w:rPr>
            </w:pPr>
            <w:r w:rsidRPr="00B107CA">
              <w:rPr>
                <w:i/>
                <w:color w:val="000000" w:themeColor="text1"/>
                <w:lang w:val="es-ES_tradnl"/>
              </w:rPr>
              <w:t>Componente N</w:t>
            </w:r>
          </w:p>
        </w:tc>
      </w:tr>
    </w:tbl>
    <w:p w14:paraId="15779AAC" w14:textId="77777777" w:rsidR="00953E5E" w:rsidRPr="00B107CA" w:rsidRDefault="00953E5E" w:rsidP="00953E5E">
      <w:pPr>
        <w:pStyle w:val="Ttulo8"/>
        <w:rPr>
          <w:color w:val="auto"/>
          <w:sz w:val="24"/>
          <w:szCs w:val="24"/>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4</w:t>
      </w:r>
      <w:r w:rsidR="007D5804" w:rsidRPr="00B107CA">
        <w:rPr>
          <w:lang w:val="es-ES_tradnl"/>
        </w:rPr>
        <w:fldChar w:fldCharType="end"/>
      </w:r>
      <w:r w:rsidRPr="00B107CA">
        <w:rPr>
          <w:lang w:val="es-ES_tradnl"/>
        </w:rPr>
        <w:t>: Descripción Subsistemas</w:t>
      </w:r>
    </w:p>
    <w:p w14:paraId="287569CA" w14:textId="77777777" w:rsidR="00953E5E" w:rsidRPr="00B107CA" w:rsidRDefault="00953E5E" w:rsidP="00953E5E">
      <w:pPr>
        <w:rPr>
          <w:lang w:val="es-ES_tradnl"/>
        </w:rPr>
      </w:pP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30F7FB76"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3B6831CA"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274AF032"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p>
        </w:tc>
        <w:tc>
          <w:tcPr>
            <w:tcW w:w="1701" w:type="dxa"/>
          </w:tcPr>
          <w:p w14:paraId="00ED7187"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302906D6"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33FC09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3476BA4B" w14:textId="77777777" w:rsidR="00953E5E" w:rsidRPr="00B107CA" w:rsidRDefault="00953E5E" w:rsidP="00B107CA">
            <w:pPr>
              <w:contextualSpacing/>
              <w:jc w:val="center"/>
              <w:rPr>
                <w:b w:val="0"/>
                <w:lang w:val="es-ES_tradnl"/>
              </w:rPr>
            </w:pPr>
            <w:r w:rsidRPr="00B107CA">
              <w:rPr>
                <w:b w:val="0"/>
                <w:lang w:val="es-ES_tradnl"/>
              </w:rPr>
              <w:t>Propósito del</w:t>
            </w:r>
          </w:p>
          <w:p w14:paraId="49D597F7"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2233B038"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b/>
                <w:lang w:val="es-ES_tradnl"/>
              </w:rPr>
            </w:pPr>
            <w:r w:rsidRPr="00B107CA">
              <w:rPr>
                <w:i/>
                <w:lang w:val="es-ES_tradnl"/>
              </w:rPr>
              <w:t>Descripción del propósito</w:t>
            </w:r>
          </w:p>
        </w:tc>
      </w:tr>
      <w:tr w:rsidR="00953E5E" w:rsidRPr="00B107CA" w14:paraId="4D5A1EBC"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66F892A2"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691E2CC9"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45A9165A"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02CB53CA"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953E5E" w:rsidRPr="00B107CA" w14:paraId="633F4654"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1559EE8A" w14:textId="77777777" w:rsidR="00953E5E" w:rsidRPr="00B107CA" w:rsidRDefault="00953E5E" w:rsidP="00B107CA">
            <w:pPr>
              <w:contextualSpacing/>
              <w:jc w:val="center"/>
              <w:rPr>
                <w:b w:val="0"/>
                <w:lang w:val="es-ES_tradnl"/>
              </w:rPr>
            </w:pPr>
          </w:p>
        </w:tc>
        <w:tc>
          <w:tcPr>
            <w:tcW w:w="1805" w:type="dxa"/>
          </w:tcPr>
          <w:p w14:paraId="3620DF41"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Interfaz 1</w:t>
            </w:r>
          </w:p>
        </w:tc>
        <w:tc>
          <w:tcPr>
            <w:tcW w:w="1701" w:type="dxa"/>
          </w:tcPr>
          <w:p w14:paraId="26218028"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Componente 2</w:t>
            </w:r>
          </w:p>
        </w:tc>
        <w:tc>
          <w:tcPr>
            <w:tcW w:w="3260" w:type="dxa"/>
          </w:tcPr>
          <w:p w14:paraId="6E3E3334" w14:textId="77777777" w:rsidR="00953E5E" w:rsidRPr="00B107CA" w:rsidRDefault="00953E5E" w:rsidP="00B107CA">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Descripción de la utilidad o función de la interfaz mencionada. ¿Qué servicios presta a los componentes que la utilizan?</w:t>
            </w:r>
          </w:p>
        </w:tc>
      </w:tr>
      <w:tr w:rsidR="00953E5E" w:rsidRPr="00B107CA" w14:paraId="3CDD8CE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0D79E8B3"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18E0C8E3"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0287663D"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1F69E75D"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953E5E" w:rsidRPr="00B107CA" w14:paraId="7B2D6E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1A73CB58" w14:textId="77777777" w:rsidR="00953E5E" w:rsidRPr="00B107CA" w:rsidRDefault="00953E5E" w:rsidP="00B107CA">
            <w:pPr>
              <w:contextualSpacing/>
              <w:jc w:val="center"/>
              <w:rPr>
                <w:b w:val="0"/>
                <w:lang w:val="es-ES_tradnl"/>
              </w:rPr>
            </w:pPr>
          </w:p>
        </w:tc>
        <w:tc>
          <w:tcPr>
            <w:tcW w:w="1805" w:type="dxa"/>
          </w:tcPr>
          <w:p w14:paraId="674CBCBE"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Interfaz 2</w:t>
            </w:r>
          </w:p>
        </w:tc>
        <w:tc>
          <w:tcPr>
            <w:tcW w:w="1701" w:type="dxa"/>
          </w:tcPr>
          <w:p w14:paraId="05F1B3B2"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Componente 3</w:t>
            </w:r>
          </w:p>
        </w:tc>
        <w:tc>
          <w:tcPr>
            <w:tcW w:w="3260" w:type="dxa"/>
          </w:tcPr>
          <w:p w14:paraId="24877202" w14:textId="77777777" w:rsidR="00953E5E" w:rsidRPr="00B107CA" w:rsidRDefault="00953E5E" w:rsidP="00B107CA">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sidRPr="00B107CA">
              <w:rPr>
                <w:i/>
                <w:lang w:val="es-ES_tradnl"/>
              </w:rPr>
              <w:t>Descripción de la utilidad o función de la interfaz mencionada. ¿Qué servicios presta a este componente?</w:t>
            </w:r>
          </w:p>
        </w:tc>
      </w:tr>
    </w:tbl>
    <w:p w14:paraId="1908164A" w14:textId="77777777" w:rsidR="00953E5E" w:rsidRDefault="00953E5E" w:rsidP="00953E5E">
      <w:pPr>
        <w:pStyle w:val="Ttulo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5</w:t>
      </w:r>
      <w:r w:rsidR="007D5804" w:rsidRPr="00B107CA">
        <w:rPr>
          <w:lang w:val="es-ES_tradnl"/>
        </w:rPr>
        <w:fldChar w:fldCharType="end"/>
      </w:r>
      <w:r w:rsidRPr="00B107CA">
        <w:rPr>
          <w:lang w:val="es-ES_tradnl"/>
        </w:rPr>
        <w:t xml:space="preserve">: Descripción Componentes </w:t>
      </w:r>
    </w:p>
    <w:p w14:paraId="664BCCB4" w14:textId="77777777" w:rsidR="00316FB6" w:rsidRPr="00316FB6" w:rsidRDefault="00316FB6" w:rsidP="00316FB6">
      <w:pPr>
        <w:rPr>
          <w:lang w:val="es-ES_tradnl"/>
        </w:rPr>
      </w:pPr>
    </w:p>
    <w:p w14:paraId="04F8FB99" w14:textId="77777777"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14:paraId="5ED8C6C4" w14:textId="77777777" w:rsidR="00953E5E" w:rsidRPr="00B107CA" w:rsidRDefault="000E3D70" w:rsidP="00953E5E">
      <w:pPr>
        <w:rPr>
          <w:lang w:val="es-ES_tradnl"/>
        </w:rPr>
      </w:pPr>
      <w:r>
        <w:rPr>
          <w:noProof/>
        </w:rPr>
        <w:lastRenderedPageBreak/>
        <w:drawing>
          <wp:inline distT="0" distB="0" distL="0" distR="0" wp14:editId="7A1F48E4">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4"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14:paraId="3D4E3128" w14:textId="77777777" w:rsidR="00953E5E" w:rsidRDefault="00953E5E" w:rsidP="00953E5E">
      <w:pPr>
        <w:pStyle w:val="Ttulo8"/>
        <w:rPr>
          <w:lang w:val="es-ES_tradnl"/>
        </w:rPr>
      </w:pPr>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6</w:t>
      </w:r>
      <w:r w:rsidR="007D5804" w:rsidRPr="00B107CA">
        <w:rPr>
          <w:lang w:val="es-ES_tradnl"/>
        </w:rPr>
        <w:fldChar w:fldCharType="end"/>
      </w:r>
      <w:r w:rsidRPr="00B107CA">
        <w:rPr>
          <w:lang w:val="es-ES_tradnl"/>
        </w:rPr>
        <w:t>: Diagrama de Componentes T-Monopoly</w:t>
      </w:r>
    </w:p>
    <w:p w14:paraId="7BC0B135" w14:textId="77777777" w:rsidR="00316FB6" w:rsidRPr="00316FB6" w:rsidRDefault="00316FB6" w:rsidP="00316FB6">
      <w:pPr>
        <w:rPr>
          <w:lang w:val="es-ES_tradnl"/>
        </w:rPr>
      </w:pPr>
    </w:p>
    <w:tbl>
      <w:tblPr>
        <w:tblStyle w:val="Sombreadomedio1-nfasis6"/>
        <w:tblW w:w="0" w:type="auto"/>
        <w:jc w:val="center"/>
        <w:tblLook w:val="04A0" w:firstRow="1" w:lastRow="0" w:firstColumn="1" w:lastColumn="0" w:noHBand="0" w:noVBand="1"/>
      </w:tblPr>
      <w:tblGrid>
        <w:gridCol w:w="2244"/>
        <w:gridCol w:w="2245"/>
        <w:gridCol w:w="2245"/>
      </w:tblGrid>
      <w:tr w:rsidR="00953E5E" w:rsidRPr="00B107CA" w14:paraId="05C97690"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14:paraId="2A5B2AC0" w14:textId="77777777"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14:paraId="0683E231" w14:textId="77777777" w:rsidR="00953E5E" w:rsidRPr="00B107CA" w:rsidRDefault="00953E5E" w:rsidP="00B107CA">
            <w:pPr>
              <w:pStyle w:val="Epgrafe"/>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14:paraId="0C892E7F" w14:textId="77777777" w:rsidR="00953E5E" w:rsidRPr="00B107CA" w:rsidRDefault="00953E5E" w:rsidP="00B107CA">
            <w:pPr>
              <w:pStyle w:val="Epgrafe"/>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14:paraId="46B93AC6"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14:paraId="1CD61D2D" w14:textId="77777777"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14:paraId="5D29F6ED" w14:textId="77777777" w:rsidR="00953E5E" w:rsidRPr="00B107CA" w:rsidRDefault="00953E5E" w:rsidP="00B107CA">
            <w:pPr>
              <w:pStyle w:val="Epgrafe"/>
              <w:jc w:val="center"/>
              <w:cnfStyle w:val="000000100000" w:firstRow="0" w:lastRow="0" w:firstColumn="0" w:lastColumn="0" w:oddVBand="0" w:evenVBand="0" w:oddHBand="1" w:evenHBand="0" w:firstRowFirstColumn="0" w:firstRowLastColumn="0" w:lastRowFirstColumn="0" w:lastRowLastColumn="0"/>
              <w:rPr>
                <w:b w:val="0"/>
                <w:color w:val="auto"/>
                <w:sz w:val="22"/>
                <w:szCs w:val="22"/>
                <w:lang w:val="es-ES_tradnl"/>
              </w:rPr>
            </w:pPr>
            <w:r w:rsidRPr="00B107CA">
              <w:rPr>
                <w:b w:val="0"/>
                <w:color w:val="auto"/>
                <w:sz w:val="22"/>
                <w:szCs w:val="22"/>
                <w:lang w:val="es-ES_tradnl"/>
              </w:rPr>
              <w:t>Cliente y Servidor</w:t>
            </w:r>
          </w:p>
        </w:tc>
        <w:tc>
          <w:tcPr>
            <w:tcW w:w="2245" w:type="dxa"/>
          </w:tcPr>
          <w:p w14:paraId="2DF2C90D"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sz w:val="22"/>
                <w:szCs w:val="22"/>
                <w:lang w:val="es-ES_tradnl"/>
              </w:rPr>
            </w:pPr>
            <w:r w:rsidRPr="00B107CA">
              <w:rPr>
                <w:sz w:val="22"/>
                <w:szCs w:val="22"/>
                <w:lang w:val="es-ES_tradnl"/>
              </w:rPr>
              <w:t>Encargada de solicitar determinado  servicio al servidor por parte del Cliente.</w:t>
            </w:r>
          </w:p>
          <w:p w14:paraId="5617C13A"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sz w:val="22"/>
                <w:szCs w:val="22"/>
                <w:lang w:val="es-ES_tradnl"/>
              </w:rPr>
            </w:pPr>
            <w:r w:rsidRPr="00B107CA">
              <w:rPr>
                <w:sz w:val="22"/>
                <w:szCs w:val="22"/>
                <w:lang w:val="es-ES_tradnl"/>
              </w:rPr>
              <w:t>Esta interface conoce los servicios que presta el servidor y por ende están dispuestos para el Cliente</w:t>
            </w:r>
          </w:p>
          <w:p w14:paraId="685CAF2D" w14:textId="77777777" w:rsidR="00953E5E" w:rsidRPr="00B107CA" w:rsidRDefault="00953E5E" w:rsidP="00B107CA">
            <w:pPr>
              <w:pStyle w:val="Epgrafe"/>
              <w:cnfStyle w:val="000000100000" w:firstRow="0" w:lastRow="0" w:firstColumn="0" w:lastColumn="0" w:oddVBand="0" w:evenVBand="0" w:oddHBand="1" w:evenHBand="0" w:firstRowFirstColumn="0" w:firstRowLastColumn="0" w:lastRowFirstColumn="0" w:lastRowLastColumn="0"/>
              <w:rPr>
                <w:b w:val="0"/>
                <w:color w:val="auto"/>
                <w:sz w:val="22"/>
                <w:szCs w:val="22"/>
                <w:lang w:val="es-ES_tradnl"/>
              </w:rPr>
            </w:pPr>
          </w:p>
        </w:tc>
      </w:tr>
    </w:tbl>
    <w:p w14:paraId="4B108736" w14:textId="77777777" w:rsidR="00953E5E" w:rsidRPr="00B107CA" w:rsidRDefault="00953E5E" w:rsidP="00953E5E">
      <w:pPr>
        <w:pStyle w:val="Ttulo8"/>
        <w:rPr>
          <w:lang w:val="es-ES_tradnl"/>
        </w:rPr>
      </w:pPr>
      <w:r w:rsidRPr="00B107CA">
        <w:rPr>
          <w:lang w:val="es-ES_tradnl"/>
        </w:rPr>
        <w:b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7</w:t>
      </w:r>
      <w:r w:rsidR="007D5804" w:rsidRPr="00B107CA">
        <w:rPr>
          <w:lang w:val="es-ES_tradnl"/>
        </w:rPr>
        <w:fldChar w:fldCharType="end"/>
      </w:r>
      <w:r w:rsidRPr="00B107CA">
        <w:rPr>
          <w:lang w:val="es-ES_tradnl"/>
        </w:rPr>
        <w:t>: Interfaces en el diagrama de componentes T-Monopoly</w:t>
      </w:r>
    </w:p>
    <w:p w14:paraId="541FEED2" w14:textId="77777777" w:rsidR="00953E5E" w:rsidRPr="00B107CA" w:rsidRDefault="00953E5E" w:rsidP="00953E5E">
      <w:pPr>
        <w:rPr>
          <w:lang w:val="es-ES_tradnl"/>
        </w:rPr>
      </w:pPr>
    </w:p>
    <w:p w14:paraId="6819BDB6" w14:textId="77777777" w:rsidR="00953E5E" w:rsidRPr="00210B1C" w:rsidRDefault="00953E5E" w:rsidP="00210B1C">
      <w:pPr>
        <w:pStyle w:val="Ttulo1"/>
        <w:keepNext/>
        <w:keepLines/>
        <w:spacing w:after="120"/>
        <w:ind w:left="1080"/>
        <w:jc w:val="left"/>
        <w:rPr>
          <w:color w:val="E36C0A"/>
          <w:sz w:val="26"/>
          <w:szCs w:val="26"/>
        </w:rPr>
      </w:pPr>
      <w:bookmarkStart w:id="89" w:name="_Ref197139115"/>
      <w:bookmarkStart w:id="90" w:name="_Toc197230373"/>
      <w:bookmarkStart w:id="91" w:name="_Toc260133522"/>
      <w:r w:rsidRPr="00B107CA">
        <w:rPr>
          <w:color w:val="E36C0A"/>
          <w:sz w:val="26"/>
          <w:szCs w:val="26"/>
        </w:rPr>
        <w:lastRenderedPageBreak/>
        <w:t>3.2.1Subsistema Cliente</w:t>
      </w:r>
      <w:bookmarkEnd w:id="89"/>
      <w:bookmarkEnd w:id="90"/>
      <w:bookmarkEnd w:id="91"/>
    </w:p>
    <w:tbl>
      <w:tblPr>
        <w:tblStyle w:val="Sombreadomedio1-nfasis6"/>
        <w:tblW w:w="0" w:type="auto"/>
        <w:tblLook w:val="04A0" w:firstRow="1" w:lastRow="0" w:firstColumn="1" w:lastColumn="0" w:noHBand="0" w:noVBand="1"/>
      </w:tblPr>
      <w:tblGrid>
        <w:gridCol w:w="1836"/>
        <w:gridCol w:w="6210"/>
      </w:tblGrid>
      <w:tr w:rsidR="00953E5E" w:rsidRPr="00B107CA" w14:paraId="37CB601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3E8FDDA3" w14:textId="77777777"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14:paraId="30368CFC" w14:textId="77777777" w:rsidR="00953E5E" w:rsidRPr="00B107CA" w:rsidRDefault="00953E5E" w:rsidP="00B107CA">
            <w:pPr>
              <w:pStyle w:val="Prrafodelista"/>
              <w:keepNext/>
              <w:numPr>
                <w:ilvl w:val="0"/>
                <w:numId w:val="17"/>
              </w:num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14:paraId="70CCE2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031085A" w14:textId="77777777"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14:paraId="441A238F" w14:textId="77777777" w:rsidR="00953E5E" w:rsidRPr="00B107CA" w:rsidRDefault="00953E5E" w:rsidP="00953E5E">
            <w:pPr>
              <w:pStyle w:val="Prrafodelista"/>
              <w:numPr>
                <w:ilvl w:val="0"/>
                <w:numId w:val="34"/>
              </w:numPr>
              <w:spacing w:after="0"/>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s-ES_tradnl"/>
              </w:rPr>
            </w:pPr>
            <w:bookmarkStart w:id="9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92"/>
          </w:p>
          <w:p w14:paraId="39D30E00" w14:textId="77777777" w:rsidR="00953E5E" w:rsidRPr="00B107CA" w:rsidRDefault="00953E5E" w:rsidP="00953E5E">
            <w:pPr>
              <w:pStyle w:val="Prrafodelista"/>
              <w:numPr>
                <w:ilvl w:val="0"/>
                <w:numId w:val="34"/>
              </w:numPr>
              <w:spacing w:after="0"/>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s-ES_tradnl"/>
              </w:rPr>
            </w:pPr>
            <w:bookmarkStart w:id="9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93"/>
          </w:p>
        </w:tc>
      </w:tr>
      <w:tr w:rsidR="00953E5E" w:rsidRPr="00B107CA" w14:paraId="1F1ED33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7F25B347" w14:textId="77777777"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14:paraId="645B9EB5"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14:paraId="29E45F98"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14:paraId="39341BE4" w14:textId="77777777" w:rsidR="00953E5E" w:rsidRPr="00B107CA" w:rsidRDefault="00953E5E" w:rsidP="00B107CA">
            <w:pPr>
              <w:pStyle w:val="Prrafodelista"/>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14:paraId="7C99D991" w14:textId="77777777" w:rsidR="00953E5E" w:rsidRPr="00210B1C" w:rsidRDefault="00953E5E" w:rsidP="00953E5E">
      <w:pPr>
        <w:pStyle w:val="Ttulo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8</w:t>
      </w:r>
      <w:r w:rsidR="007D5804" w:rsidRPr="00B107CA">
        <w:rPr>
          <w:lang w:val="es-ES_tradnl"/>
        </w:rPr>
        <w:fldChar w:fldCharType="end"/>
      </w:r>
      <w:r w:rsidRPr="00B107CA">
        <w:rPr>
          <w:lang w:val="es-ES_tradnl"/>
        </w:rPr>
        <w:t xml:space="preserve">: Descripción Subsistema Cliente </w:t>
      </w:r>
    </w:p>
    <w:p w14:paraId="353C81CB" w14:textId="77777777" w:rsidR="00953E5E" w:rsidRPr="00B107CA" w:rsidRDefault="00953E5E" w:rsidP="00953E5E">
      <w:pPr>
        <w:pStyle w:val="Ttulo3"/>
      </w:pPr>
      <w:bookmarkStart w:id="94" w:name="_3.2.1.1_COMPONENTE_COMUNICACIÓN"/>
      <w:bookmarkStart w:id="95" w:name="_Toc260133525"/>
      <w:bookmarkEnd w:id="94"/>
      <w:r w:rsidRPr="00B107CA">
        <w:t>3.2.1.1 COMPONENTE COMUNICACIÓN CLIENTE</w:t>
      </w:r>
      <w:bookmarkEnd w:id="95"/>
      <w:r w:rsidRPr="00B107CA">
        <w:t xml:space="preserve"> </w:t>
      </w: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678C1943"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6D4C14CC"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1AC6BDF6"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 xml:space="preserve">Comunicación Cliente </w:t>
            </w:r>
          </w:p>
        </w:tc>
        <w:tc>
          <w:tcPr>
            <w:tcW w:w="1701" w:type="dxa"/>
          </w:tcPr>
          <w:p w14:paraId="557256C4"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1E777339"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157BE9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04B20B17" w14:textId="77777777" w:rsidR="00953E5E" w:rsidRPr="00B107CA" w:rsidRDefault="00953E5E" w:rsidP="00B107CA">
            <w:pPr>
              <w:contextualSpacing/>
              <w:jc w:val="center"/>
              <w:rPr>
                <w:b w:val="0"/>
                <w:lang w:val="es-ES_tradnl"/>
              </w:rPr>
            </w:pPr>
            <w:r w:rsidRPr="00B107CA">
              <w:rPr>
                <w:b w:val="0"/>
                <w:lang w:val="es-ES_tradnl"/>
              </w:rPr>
              <w:t>Propósito del</w:t>
            </w:r>
          </w:p>
          <w:p w14:paraId="3D602C79"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2D9703DC"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14:paraId="7DEFD408"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4DCB5071"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0BD9E33C"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40EF22A7"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311140CD"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DF37D7" w:rsidRPr="00B107CA" w14:paraId="47F72602"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74A635C2" w14:textId="77777777" w:rsidR="00DF37D7" w:rsidRPr="00B107CA" w:rsidRDefault="00DF37D7" w:rsidP="00B107CA">
            <w:pPr>
              <w:contextualSpacing/>
              <w:jc w:val="center"/>
              <w:rPr>
                <w:b w:val="0"/>
                <w:lang w:val="es-ES_tradnl"/>
              </w:rPr>
            </w:pPr>
          </w:p>
        </w:tc>
        <w:tc>
          <w:tcPr>
            <w:tcW w:w="1805" w:type="dxa"/>
          </w:tcPr>
          <w:p w14:paraId="27694140" w14:textId="77777777" w:rsidR="00DF37D7" w:rsidRDefault="00DC5DB2"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N/A</w:t>
            </w:r>
          </w:p>
        </w:tc>
        <w:tc>
          <w:tcPr>
            <w:tcW w:w="1701" w:type="dxa"/>
          </w:tcPr>
          <w:p w14:paraId="0BF8EBC6" w14:textId="77777777" w:rsidR="00DF37D7" w:rsidRPr="00B107CA" w:rsidRDefault="00DF37D7"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p>
        </w:tc>
        <w:tc>
          <w:tcPr>
            <w:tcW w:w="3260" w:type="dxa"/>
          </w:tcPr>
          <w:p w14:paraId="6779D542" w14:textId="77777777" w:rsidR="00DF37D7" w:rsidRPr="00B107CA" w:rsidRDefault="00DF37D7" w:rsidP="00447782">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953E5E" w:rsidRPr="00B107CA" w14:paraId="0F72796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6F79FD2E"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35F2C17A"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3CF53139"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256E319F"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953E5E" w:rsidRPr="00B107CA" w14:paraId="24A85F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35A839B0" w14:textId="77777777" w:rsidR="00953E5E" w:rsidRPr="00B107CA" w:rsidRDefault="00953E5E" w:rsidP="00B107CA">
            <w:pPr>
              <w:contextualSpacing/>
              <w:jc w:val="center"/>
              <w:rPr>
                <w:b w:val="0"/>
                <w:lang w:val="es-ES_tradnl"/>
              </w:rPr>
            </w:pPr>
          </w:p>
        </w:tc>
        <w:tc>
          <w:tcPr>
            <w:tcW w:w="1805" w:type="dxa"/>
          </w:tcPr>
          <w:p w14:paraId="11B9E38A" w14:textId="77777777" w:rsidR="00953E5E" w:rsidRPr="00B107CA" w:rsidRDefault="00970694"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ComunicaciónRMI</w:t>
            </w:r>
          </w:p>
        </w:tc>
        <w:tc>
          <w:tcPr>
            <w:tcW w:w="1701" w:type="dxa"/>
          </w:tcPr>
          <w:p w14:paraId="235AED5E" w14:textId="77777777" w:rsidR="00953E5E" w:rsidRPr="00B107CA" w:rsidRDefault="00970694"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T-Monopoly </w:t>
            </w:r>
          </w:p>
        </w:tc>
        <w:tc>
          <w:tcPr>
            <w:tcW w:w="3260" w:type="dxa"/>
          </w:tcPr>
          <w:p w14:paraId="7250E685" w14:textId="77777777" w:rsidR="00953E5E" w:rsidRPr="00B107CA" w:rsidRDefault="00970694" w:rsidP="00B107CA">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14:paraId="6A541ED0" w14:textId="77777777" w:rsidR="00953E5E" w:rsidRPr="00B107CA" w:rsidRDefault="00953E5E" w:rsidP="00953E5E">
      <w:pPr>
        <w:pStyle w:val="Ttulo8"/>
        <w:rPr>
          <w:lang w:val="es-ES_tradnl"/>
        </w:rPr>
      </w:pPr>
      <w:bookmarkStart w:id="96" w:name="_Tabla__"/>
      <w:bookmarkEnd w:id="96"/>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9</w:t>
      </w:r>
      <w:r w:rsidR="007D5804" w:rsidRPr="00B107CA">
        <w:rPr>
          <w:lang w:val="es-ES_tradnl"/>
        </w:rPr>
        <w:fldChar w:fldCharType="end"/>
      </w:r>
      <w:r w:rsidRPr="00B107CA">
        <w:rPr>
          <w:lang w:val="es-ES_tradnl"/>
        </w:rPr>
        <w:t>: Descripción Componente Comunicación Cliente</w:t>
      </w:r>
    </w:p>
    <w:p w14:paraId="382EF345" w14:textId="77777777" w:rsidR="00210B1C" w:rsidRPr="00DC5DB2" w:rsidRDefault="00210B1C" w:rsidP="00210B1C">
      <w:pPr>
        <w:pStyle w:val="Ttulo8"/>
        <w:rPr>
          <w:lang w:val="es-ES_tradnl"/>
        </w:rPr>
      </w:pPr>
    </w:p>
    <w:p w14:paraId="7C377282" w14:textId="77777777" w:rsidR="00953E5E" w:rsidRDefault="00953E5E" w:rsidP="00953E5E">
      <w:pPr>
        <w:pStyle w:val="Ttulo3"/>
      </w:pPr>
      <w:bookmarkStart w:id="97" w:name="_Toc260133526"/>
      <w:r w:rsidRPr="00B107CA">
        <w:t>3.2.1.2 COMPONENTE  COORDINADOR</w:t>
      </w:r>
      <w:bookmarkEnd w:id="97"/>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DC5DB2" w:rsidRPr="00B107CA" w14:paraId="11F7EF6A"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7630DA43" w14:textId="77777777"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14:paraId="4B3231E7" w14:textId="77777777" w:rsidR="00DC5DB2" w:rsidRPr="00B107CA" w:rsidRDefault="00DC5DB2" w:rsidP="0069137F">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 xml:space="preserve">Coordinador </w:t>
            </w:r>
          </w:p>
        </w:tc>
        <w:tc>
          <w:tcPr>
            <w:tcW w:w="1701" w:type="dxa"/>
          </w:tcPr>
          <w:p w14:paraId="5FB1449B" w14:textId="77777777" w:rsidR="00DC5DB2" w:rsidRPr="00B107CA" w:rsidRDefault="00DC5DB2" w:rsidP="0069137F">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2EA1D869" w14:textId="77777777" w:rsidR="00DC5DB2" w:rsidRPr="00B107CA" w:rsidRDefault="00DC5DB2" w:rsidP="0069137F">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DC5DB2" w:rsidRPr="00B107CA" w14:paraId="32D9BF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6FA882FB" w14:textId="77777777" w:rsidR="00DC5DB2" w:rsidRPr="00B107CA" w:rsidRDefault="00DC5DB2" w:rsidP="0069137F">
            <w:pPr>
              <w:contextualSpacing/>
              <w:jc w:val="center"/>
              <w:rPr>
                <w:b w:val="0"/>
                <w:lang w:val="es-ES_tradnl"/>
              </w:rPr>
            </w:pPr>
            <w:r w:rsidRPr="00B107CA">
              <w:rPr>
                <w:b w:val="0"/>
                <w:lang w:val="es-ES_tradnl"/>
              </w:rPr>
              <w:t>Propósito del</w:t>
            </w:r>
          </w:p>
          <w:p w14:paraId="2EB5D058" w14:textId="77777777"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14:paraId="10068EDF" w14:textId="77777777" w:rsidR="00DC5DB2" w:rsidRPr="007237B7" w:rsidRDefault="00DC5DB2" w:rsidP="0069137F">
            <w:pPr>
              <w:cnfStyle w:val="000000100000" w:firstRow="0" w:lastRow="0" w:firstColumn="0" w:lastColumn="0" w:oddVBand="0" w:evenVBand="0" w:oddHBand="1" w:evenHBand="0" w:firstRowFirstColumn="0" w:firstRowLastColumn="0" w:lastRowFirstColumn="0" w:lastRowLastColumn="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14:paraId="66A3BEC0" w14:textId="77777777" w:rsidR="00DC5DB2" w:rsidRPr="007237B7" w:rsidRDefault="00DC5DB2" w:rsidP="0069137F">
            <w:pPr>
              <w:jc w:val="both"/>
              <w:cnfStyle w:val="000000100000" w:firstRow="0" w:lastRow="0" w:firstColumn="0" w:lastColumn="0" w:oddVBand="0" w:evenVBand="0" w:oddHBand="1" w:evenHBand="0" w:firstRowFirstColumn="0" w:firstRowLastColumn="0" w:lastRowFirstColumn="0" w:lastRowLastColumn="0"/>
              <w:rPr>
                <w:b/>
                <w:lang w:val="es-ES_tradnl"/>
              </w:rPr>
            </w:pPr>
          </w:p>
        </w:tc>
      </w:tr>
      <w:tr w:rsidR="00DC5DB2" w:rsidRPr="00B107CA" w14:paraId="73810D9C"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668F370A" w14:textId="77777777"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14:paraId="1F3F55D3"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5BCC354D"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4425A6E9"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DC5DB2" w:rsidRPr="00B107CA" w14:paraId="033AA3B0"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38F41920" w14:textId="77777777" w:rsidR="00DC5DB2" w:rsidRPr="00B107CA" w:rsidRDefault="00DC5DB2" w:rsidP="0069137F">
            <w:pPr>
              <w:contextualSpacing/>
              <w:jc w:val="center"/>
              <w:rPr>
                <w:b w:val="0"/>
                <w:lang w:val="es-ES_tradnl"/>
              </w:rPr>
            </w:pPr>
          </w:p>
        </w:tc>
        <w:tc>
          <w:tcPr>
            <w:tcW w:w="1805" w:type="dxa"/>
          </w:tcPr>
          <w:p w14:paraId="0774B96B" w14:textId="77777777" w:rsidR="00DC5DB2" w:rsidRDefault="00DC5DB2"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Solicita</w:t>
            </w:r>
          </w:p>
        </w:tc>
        <w:tc>
          <w:tcPr>
            <w:tcW w:w="1701" w:type="dxa"/>
          </w:tcPr>
          <w:p w14:paraId="23F9FAB7" w14:textId="77777777" w:rsidR="00DC5DB2" w:rsidRDefault="00DC5DB2"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Comunicación cliente</w:t>
            </w:r>
          </w:p>
          <w:p w14:paraId="481404D7" w14:textId="77777777" w:rsidR="00DC5DB2" w:rsidRPr="00B107CA" w:rsidRDefault="00DC5DB2"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Coordinador </w:t>
            </w:r>
          </w:p>
        </w:tc>
        <w:tc>
          <w:tcPr>
            <w:tcW w:w="3260" w:type="dxa"/>
          </w:tcPr>
          <w:p w14:paraId="430A7516" w14:textId="77777777" w:rsidR="00DC5DB2" w:rsidRPr="00B107CA" w:rsidRDefault="00DC5DB2" w:rsidP="0069137F">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Permite al Coordinador solicitar determinados servicios al servidor </w:t>
            </w:r>
          </w:p>
        </w:tc>
      </w:tr>
      <w:tr w:rsidR="00DC5DB2" w:rsidRPr="00B107CA" w14:paraId="4FE00ACF" w14:textId="77777777">
        <w:trPr>
          <w:cnfStyle w:val="000000010000" w:firstRow="0" w:lastRow="0" w:firstColumn="0" w:lastColumn="0" w:oddVBand="0" w:evenVBand="0" w:oddHBand="0" w:evenHBand="1"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7BA6507B" w14:textId="77777777" w:rsidR="00DC5DB2" w:rsidRPr="00B107CA" w:rsidRDefault="00DC5DB2" w:rsidP="0069137F">
            <w:pPr>
              <w:contextualSpacing/>
              <w:jc w:val="center"/>
              <w:rPr>
                <w:b w:val="0"/>
                <w:lang w:val="es-ES_tradnl"/>
              </w:rPr>
            </w:pPr>
          </w:p>
        </w:tc>
        <w:tc>
          <w:tcPr>
            <w:tcW w:w="1805" w:type="dxa"/>
          </w:tcPr>
          <w:p w14:paraId="366A6BB5"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 xml:space="preserve">Actualiza </w:t>
            </w:r>
          </w:p>
        </w:tc>
        <w:tc>
          <w:tcPr>
            <w:tcW w:w="1701" w:type="dxa"/>
          </w:tcPr>
          <w:p w14:paraId="2BB2D440" w14:textId="77777777" w:rsidR="00DC5DB2"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Coordinador</w:t>
            </w:r>
          </w:p>
          <w:p w14:paraId="06855865"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GUI</w:t>
            </w:r>
          </w:p>
        </w:tc>
        <w:tc>
          <w:tcPr>
            <w:tcW w:w="3260" w:type="dxa"/>
          </w:tcPr>
          <w:p w14:paraId="449CD68F" w14:textId="77777777" w:rsidR="00DC5DB2" w:rsidRPr="00B107CA" w:rsidRDefault="00DC5DB2" w:rsidP="0069137F">
            <w:pPr>
              <w:contextualSpacing/>
              <w:jc w:val="both"/>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14:paraId="00112B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610B7F63" w14:textId="77777777"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14:paraId="1122F127" w14:textId="77777777" w:rsidR="00DC5DB2" w:rsidRPr="00B107CA" w:rsidRDefault="00DC5DB2" w:rsidP="0069137F">
            <w:pPr>
              <w:contextualSpacing/>
              <w:cnfStyle w:val="000000100000" w:firstRow="0" w:lastRow="0" w:firstColumn="0" w:lastColumn="0" w:oddVBand="0" w:evenVBand="0" w:oddHBand="1" w:evenHBand="0" w:firstRowFirstColumn="0" w:firstRowLastColumn="0" w:lastRowFirstColumn="0" w:lastRowLastColumn="0"/>
              <w:rPr>
                <w:b/>
                <w:i/>
                <w:lang w:val="es-ES_tradnl"/>
              </w:rPr>
            </w:pPr>
            <w:r w:rsidRPr="00B107CA">
              <w:rPr>
                <w:b/>
                <w:i/>
                <w:lang w:val="es-ES_tradnl"/>
              </w:rPr>
              <w:t>Nombre de la Interfaz</w:t>
            </w:r>
          </w:p>
        </w:tc>
        <w:tc>
          <w:tcPr>
            <w:tcW w:w="1701" w:type="dxa"/>
          </w:tcPr>
          <w:p w14:paraId="048A2622" w14:textId="77777777" w:rsidR="00DC5DB2" w:rsidRPr="00B107CA" w:rsidRDefault="00DC5DB2" w:rsidP="0069137F">
            <w:pPr>
              <w:contextualSpacing/>
              <w:cnfStyle w:val="000000100000" w:firstRow="0" w:lastRow="0" w:firstColumn="0" w:lastColumn="0" w:oddVBand="0" w:evenVBand="0" w:oddHBand="1" w:evenHBand="0" w:firstRowFirstColumn="0" w:firstRowLastColumn="0" w:lastRowFirstColumn="0" w:lastRowLastColumn="0"/>
              <w:rPr>
                <w:b/>
                <w:i/>
                <w:lang w:val="es-ES_tradnl"/>
              </w:rPr>
            </w:pPr>
            <w:r w:rsidRPr="00B107CA">
              <w:rPr>
                <w:b/>
                <w:i/>
                <w:lang w:val="es-ES_tradnl"/>
              </w:rPr>
              <w:t>Componente que la ofrece</w:t>
            </w:r>
          </w:p>
        </w:tc>
        <w:tc>
          <w:tcPr>
            <w:tcW w:w="3260" w:type="dxa"/>
          </w:tcPr>
          <w:p w14:paraId="42E5AC56" w14:textId="77777777" w:rsidR="00DC5DB2" w:rsidRPr="00B107CA" w:rsidRDefault="00DC5DB2" w:rsidP="0069137F">
            <w:pPr>
              <w:contextualSpacing/>
              <w:cnfStyle w:val="000000100000" w:firstRow="0" w:lastRow="0" w:firstColumn="0" w:lastColumn="0" w:oddVBand="0" w:evenVBand="0" w:oddHBand="1" w:evenHBand="0" w:firstRowFirstColumn="0" w:firstRowLastColumn="0" w:lastRowFirstColumn="0" w:lastRowLastColumn="0"/>
              <w:rPr>
                <w:b/>
                <w:i/>
                <w:lang w:val="es-ES_tradnl"/>
              </w:rPr>
            </w:pPr>
            <w:r w:rsidRPr="00B107CA">
              <w:rPr>
                <w:b/>
                <w:i/>
                <w:lang w:val="es-ES_tradnl"/>
              </w:rPr>
              <w:t>Descripción de la dependencia</w:t>
            </w:r>
          </w:p>
        </w:tc>
      </w:tr>
      <w:tr w:rsidR="00DC5DB2" w:rsidRPr="00B107CA" w14:paraId="4373FC3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2DC80352" w14:textId="77777777" w:rsidR="00DC5DB2" w:rsidRPr="00B107CA" w:rsidRDefault="00DC5DB2" w:rsidP="0069137F">
            <w:pPr>
              <w:contextualSpacing/>
              <w:jc w:val="center"/>
              <w:rPr>
                <w:b w:val="0"/>
                <w:lang w:val="es-ES_tradnl"/>
              </w:rPr>
            </w:pPr>
          </w:p>
        </w:tc>
        <w:tc>
          <w:tcPr>
            <w:tcW w:w="1805" w:type="dxa"/>
          </w:tcPr>
          <w:p w14:paraId="6D343ED3"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ComunicaciónRMI</w:t>
            </w:r>
          </w:p>
        </w:tc>
        <w:tc>
          <w:tcPr>
            <w:tcW w:w="1701" w:type="dxa"/>
          </w:tcPr>
          <w:p w14:paraId="085B0A8F" w14:textId="77777777" w:rsidR="00DC5DB2" w:rsidRPr="00B107CA" w:rsidRDefault="00DC5DB2" w:rsidP="0069137F">
            <w:pPr>
              <w:contextualSpacing/>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 xml:space="preserve">T-Monopoly </w:t>
            </w:r>
          </w:p>
        </w:tc>
        <w:tc>
          <w:tcPr>
            <w:tcW w:w="3260" w:type="dxa"/>
          </w:tcPr>
          <w:p w14:paraId="27B0C4A0" w14:textId="77777777" w:rsidR="00DC5DB2" w:rsidRPr="00B107CA" w:rsidRDefault="00DC5DB2" w:rsidP="0069137F">
            <w:pPr>
              <w:keepNext/>
              <w:contextualSpacing/>
              <w:jc w:val="both"/>
              <w:cnfStyle w:val="000000010000" w:firstRow="0" w:lastRow="0" w:firstColumn="0" w:lastColumn="0" w:oddVBand="0" w:evenVBand="0" w:oddHBand="0" w:evenHBand="1" w:firstRowFirstColumn="0" w:firstRowLastColumn="0" w:lastRowFirstColumn="0" w:lastRowLastColumn="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14:paraId="539F14B5" w14:textId="77777777" w:rsidR="00953E5E" w:rsidRDefault="00953E5E" w:rsidP="00953E5E">
      <w:pPr>
        <w:pStyle w:val="Ttulo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10</w:t>
      </w:r>
      <w:r w:rsidR="007D5804" w:rsidRPr="00B107CA">
        <w:rPr>
          <w:lang w:val="es-ES_tradnl"/>
        </w:rPr>
        <w:fldChar w:fldCharType="end"/>
      </w:r>
      <w:r w:rsidRPr="00B107CA">
        <w:rPr>
          <w:lang w:val="es-ES_tradnl"/>
        </w:rPr>
        <w:t>: Descripción Componente Coordinador</w:t>
      </w:r>
    </w:p>
    <w:p w14:paraId="18EA37FA" w14:textId="77777777" w:rsidR="00BD52A2" w:rsidRPr="00BD52A2" w:rsidRDefault="00BD52A2" w:rsidP="00BD52A2">
      <w:pPr>
        <w:rPr>
          <w:lang w:val="es-ES_tradnl"/>
        </w:rPr>
      </w:pPr>
    </w:p>
    <w:p w14:paraId="6C722B96" w14:textId="77777777" w:rsidR="00953E5E" w:rsidRDefault="00953E5E" w:rsidP="00953E5E">
      <w:pPr>
        <w:pStyle w:val="Ttulo3"/>
      </w:pPr>
      <w:bookmarkStart w:id="98" w:name="_Toc260133527"/>
      <w:r w:rsidRPr="00B107CA">
        <w:t>3.2.1.3 COMPONENTE GUI</w:t>
      </w:r>
      <w:bookmarkEnd w:id="98"/>
      <w:r w:rsidRPr="00B107CA">
        <w:t xml:space="preserve">  </w:t>
      </w: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E331CC" w:rsidRPr="00B107CA" w14:paraId="6BE8AA65"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72FF1B6A" w14:textId="77777777"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14:paraId="3FCBB05D" w14:textId="77777777" w:rsidR="00E331CC" w:rsidRPr="00B107CA" w:rsidRDefault="00E331CC" w:rsidP="0069137F">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GUI</w:t>
            </w:r>
          </w:p>
        </w:tc>
        <w:tc>
          <w:tcPr>
            <w:tcW w:w="1701" w:type="dxa"/>
          </w:tcPr>
          <w:p w14:paraId="0439A732" w14:textId="77777777" w:rsidR="00E331CC" w:rsidRPr="00B107CA" w:rsidRDefault="00E331CC" w:rsidP="0069137F">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32CFE09D" w14:textId="77777777" w:rsidR="00E331CC" w:rsidRPr="00B107CA" w:rsidRDefault="00E331CC" w:rsidP="0069137F">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E331CC" w:rsidRPr="00B107CA" w14:paraId="267782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57DDC9D8" w14:textId="77777777" w:rsidR="00E331CC" w:rsidRPr="00B107CA" w:rsidRDefault="00E331CC" w:rsidP="0069137F">
            <w:pPr>
              <w:contextualSpacing/>
              <w:jc w:val="center"/>
              <w:rPr>
                <w:b w:val="0"/>
                <w:lang w:val="es-ES_tradnl"/>
              </w:rPr>
            </w:pPr>
            <w:r w:rsidRPr="00B107CA">
              <w:rPr>
                <w:b w:val="0"/>
                <w:lang w:val="es-ES_tradnl"/>
              </w:rPr>
              <w:t>Propósito del</w:t>
            </w:r>
          </w:p>
          <w:p w14:paraId="7295458C" w14:textId="77777777"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14:paraId="639A0325" w14:textId="77777777" w:rsidR="00E331CC" w:rsidRPr="00B107CA" w:rsidRDefault="00E331CC" w:rsidP="0069137F">
            <w:pPr>
              <w:cnfStyle w:val="000000100000" w:firstRow="0" w:lastRow="0" w:firstColumn="0" w:lastColumn="0" w:oddVBand="0" w:evenVBand="0" w:oddHBand="1" w:evenHBand="0" w:firstRowFirstColumn="0" w:firstRowLastColumn="0" w:lastRowFirstColumn="0" w:lastRowLastColumn="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14:paraId="5D55E36D"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51E49C72" w14:textId="77777777"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14:paraId="4A52AFC8"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612E7AD9"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4F2BC5F3"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E331CC" w:rsidRPr="00B107CA" w14:paraId="4B0434E8"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4302B8DF" w14:textId="77777777" w:rsidR="00E331CC" w:rsidRPr="00B107CA" w:rsidRDefault="00E331CC" w:rsidP="0069137F">
            <w:pPr>
              <w:contextualSpacing/>
              <w:jc w:val="center"/>
              <w:rPr>
                <w:b w:val="0"/>
                <w:lang w:val="es-ES_tradnl"/>
              </w:rPr>
            </w:pPr>
          </w:p>
        </w:tc>
        <w:tc>
          <w:tcPr>
            <w:tcW w:w="1805" w:type="dxa"/>
          </w:tcPr>
          <w:p w14:paraId="5A7B088B" w14:textId="77777777" w:rsidR="00E331CC" w:rsidRDefault="00D74671"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N/A</w:t>
            </w:r>
          </w:p>
        </w:tc>
        <w:tc>
          <w:tcPr>
            <w:tcW w:w="1701" w:type="dxa"/>
          </w:tcPr>
          <w:p w14:paraId="3D03ABEA" w14:textId="77777777" w:rsidR="00E331CC" w:rsidRPr="00B107CA" w:rsidRDefault="00E331CC"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p>
        </w:tc>
        <w:tc>
          <w:tcPr>
            <w:tcW w:w="3260" w:type="dxa"/>
          </w:tcPr>
          <w:p w14:paraId="50E70DAB" w14:textId="77777777" w:rsidR="00E331CC" w:rsidRPr="00B107CA" w:rsidRDefault="00E331CC" w:rsidP="0069137F">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E331CC" w:rsidRPr="00B107CA" w14:paraId="4789003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7B6E95AC" w14:textId="77777777"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14:paraId="5C70EF2E"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73948FC0"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255BA300" w14:textId="77777777" w:rsidR="00E331CC" w:rsidRPr="00B107CA" w:rsidRDefault="00E331CC" w:rsidP="0069137F">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E331CC" w:rsidRPr="00B107CA" w14:paraId="6E58D4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6DD9B67C" w14:textId="77777777" w:rsidR="00E331CC" w:rsidRPr="00B107CA" w:rsidRDefault="00E331CC" w:rsidP="0069137F">
            <w:pPr>
              <w:contextualSpacing/>
              <w:jc w:val="center"/>
              <w:rPr>
                <w:b w:val="0"/>
                <w:lang w:val="es-ES_tradnl"/>
              </w:rPr>
            </w:pPr>
          </w:p>
        </w:tc>
        <w:tc>
          <w:tcPr>
            <w:tcW w:w="1805" w:type="dxa"/>
          </w:tcPr>
          <w:p w14:paraId="543AACF4" w14:textId="77777777" w:rsidR="00E331CC" w:rsidRPr="00B107CA" w:rsidRDefault="00D74671"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Actualiza </w:t>
            </w:r>
          </w:p>
        </w:tc>
        <w:tc>
          <w:tcPr>
            <w:tcW w:w="1701" w:type="dxa"/>
          </w:tcPr>
          <w:p w14:paraId="6A09FADC" w14:textId="77777777" w:rsidR="00E331CC" w:rsidRPr="00B107CA" w:rsidRDefault="00D74671"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Coordinador </w:t>
            </w:r>
          </w:p>
        </w:tc>
        <w:tc>
          <w:tcPr>
            <w:tcW w:w="3260" w:type="dxa"/>
          </w:tcPr>
          <w:p w14:paraId="1BE9AB2E" w14:textId="77777777" w:rsidR="00E331CC" w:rsidRPr="00B107CA" w:rsidRDefault="00D74671" w:rsidP="0069137F">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14:paraId="60E50B27" w14:textId="77777777" w:rsidR="00210B1C" w:rsidRDefault="00953E5E" w:rsidP="00210B1C">
      <w:pPr>
        <w:pStyle w:val="Ttulo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11</w:t>
      </w:r>
      <w:r w:rsidR="007D5804" w:rsidRPr="00B107CA">
        <w:rPr>
          <w:lang w:val="es-ES_tradnl"/>
        </w:rPr>
        <w:fldChar w:fldCharType="end"/>
      </w:r>
      <w:r w:rsidRPr="00B107CA">
        <w:rPr>
          <w:lang w:val="es-ES_tradnl"/>
        </w:rPr>
        <w:t>: Descripción Componente GUI</w:t>
      </w:r>
    </w:p>
    <w:p w14:paraId="4DE9CA7B" w14:textId="77777777" w:rsidR="00210B1C" w:rsidRPr="00210B1C" w:rsidRDefault="00210B1C" w:rsidP="00210B1C">
      <w:pPr>
        <w:rPr>
          <w:lang w:val="es-ES_tradnl"/>
        </w:rPr>
      </w:pPr>
    </w:p>
    <w:p w14:paraId="1D09BF6E" w14:textId="77777777" w:rsidR="00953E5E" w:rsidRPr="00210B1C" w:rsidRDefault="00953E5E" w:rsidP="00953E5E">
      <w:pPr>
        <w:pStyle w:val="Ttulo1"/>
        <w:keepNext/>
        <w:keepLines/>
        <w:numPr>
          <w:ilvl w:val="2"/>
          <w:numId w:val="38"/>
        </w:numPr>
        <w:spacing w:after="120"/>
        <w:jc w:val="left"/>
        <w:rPr>
          <w:color w:val="E36C0A"/>
          <w:sz w:val="26"/>
          <w:szCs w:val="26"/>
        </w:rPr>
      </w:pPr>
      <w:bookmarkStart w:id="99" w:name="_Ref197130747"/>
      <w:bookmarkStart w:id="100" w:name="_Toc197230378"/>
      <w:bookmarkStart w:id="101" w:name="_Toc260133528"/>
      <w:r w:rsidRPr="00B107CA">
        <w:rPr>
          <w:color w:val="E36C0A"/>
          <w:sz w:val="26"/>
          <w:szCs w:val="26"/>
        </w:rPr>
        <w:t>Subsistema Servidor</w:t>
      </w:r>
      <w:bookmarkEnd w:id="99"/>
      <w:bookmarkEnd w:id="100"/>
      <w:bookmarkEnd w:id="101"/>
    </w:p>
    <w:tbl>
      <w:tblPr>
        <w:tblStyle w:val="Sombreadomedio1-nfasis6"/>
        <w:tblW w:w="0" w:type="auto"/>
        <w:tblLook w:val="04A0" w:firstRow="1" w:lastRow="0" w:firstColumn="1" w:lastColumn="0" w:noHBand="0" w:noVBand="1"/>
      </w:tblPr>
      <w:tblGrid>
        <w:gridCol w:w="1836"/>
        <w:gridCol w:w="6210"/>
      </w:tblGrid>
      <w:tr w:rsidR="00953E5E" w:rsidRPr="00B107CA" w14:paraId="6133A8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A01A446" w14:textId="77777777"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14:paraId="4C07C594" w14:textId="77777777" w:rsidR="00953E5E" w:rsidRPr="00B107CA" w:rsidRDefault="00953E5E" w:rsidP="00B107CA">
            <w:pPr>
              <w:pStyle w:val="Prrafodelista"/>
              <w:keepNext/>
              <w:numPr>
                <w:ilvl w:val="0"/>
                <w:numId w:val="17"/>
              </w:num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14:paraId="5F8CFA6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5DF280D" w14:textId="77777777"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14:paraId="2D1025F5" w14:textId="77777777" w:rsidR="00953E5E" w:rsidRPr="00B107CA" w:rsidRDefault="00953E5E" w:rsidP="00B107CA">
            <w:pPr>
              <w:jc w:val="both"/>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es-ES_tradnl"/>
              </w:rPr>
            </w:pPr>
            <w:bookmarkStart w:id="102"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02"/>
          </w:p>
        </w:tc>
      </w:tr>
      <w:tr w:rsidR="00953E5E" w:rsidRPr="00B107CA" w14:paraId="79856A3C" w14:textId="77777777">
        <w:trPr>
          <w:cnfStyle w:val="000000010000" w:firstRow="0" w:lastRow="0" w:firstColumn="0" w:lastColumn="0" w:oddVBand="0" w:evenVBand="0" w:oddHBand="0" w:evenHBand="1" w:firstRowFirstColumn="0" w:firstRowLastColumn="0" w:lastRowFirstColumn="0" w:lastRowLastColumn="0"/>
          <w:trHeight w:val="55"/>
        </w:trPr>
        <w:tc>
          <w:tcPr>
            <w:cnfStyle w:val="001000000000" w:firstRow="0" w:lastRow="0" w:firstColumn="1" w:lastColumn="0" w:oddVBand="0" w:evenVBand="0" w:oddHBand="0" w:evenHBand="0" w:firstRowFirstColumn="0" w:firstRowLastColumn="0" w:lastRowFirstColumn="0" w:lastRowLastColumn="0"/>
            <w:tcW w:w="1836" w:type="dxa"/>
          </w:tcPr>
          <w:p w14:paraId="3E6FF9F2" w14:textId="77777777"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14:paraId="68D4844A" w14:textId="77777777" w:rsidR="00953E5E" w:rsidRPr="00B107CA" w:rsidRDefault="00953E5E" w:rsidP="00B107CA">
            <w:pPr>
              <w:pStyle w:val="Prrafodelista"/>
              <w:keepNext/>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14:paraId="3BE400BF" w14:textId="77777777" w:rsidR="00953E5E" w:rsidRPr="00B107CA" w:rsidRDefault="00953E5E" w:rsidP="00B107CA">
            <w:pPr>
              <w:pStyle w:val="Prrafodelista"/>
              <w:keepNext/>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14:paraId="34FD6E83" w14:textId="77777777" w:rsidR="00953E5E" w:rsidRPr="00B107CA" w:rsidRDefault="00953E5E" w:rsidP="00B107CA">
            <w:pPr>
              <w:pStyle w:val="Prrafodelista"/>
              <w:keepNext/>
              <w:numPr>
                <w:ilvl w:val="0"/>
                <w:numId w:val="17"/>
              </w:num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14:paraId="0E49670D" w14:textId="77777777" w:rsidR="00953E5E" w:rsidRPr="00B107CA" w:rsidRDefault="00953E5E" w:rsidP="00953E5E">
      <w:pPr>
        <w:pStyle w:val="Ttulo8"/>
        <w:rPr>
          <w:color w:val="auto"/>
          <w:sz w:val="24"/>
          <w:szCs w:val="24"/>
          <w:lang w:val="es-ES_tradnl"/>
        </w:rPr>
      </w:pPr>
      <w:r w:rsidRPr="00B107CA">
        <w:rPr>
          <w:lang w:val="es-ES_tradnl"/>
        </w:rPr>
        <w:lastRenderedPageBreak/>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12</w:t>
      </w:r>
      <w:r w:rsidR="007D5804" w:rsidRPr="00B107CA">
        <w:rPr>
          <w:lang w:val="es-ES_tradnl"/>
        </w:rPr>
        <w:fldChar w:fldCharType="end"/>
      </w:r>
      <w:r w:rsidRPr="00B107CA">
        <w:rPr>
          <w:lang w:val="es-ES_tradnl"/>
        </w:rPr>
        <w:t xml:space="preserve">: Descripción Subsistema Servidor </w:t>
      </w:r>
    </w:p>
    <w:p w14:paraId="31031CBD" w14:textId="77777777" w:rsidR="00953E5E" w:rsidRPr="00B107CA" w:rsidRDefault="00953E5E" w:rsidP="00953E5E">
      <w:pPr>
        <w:rPr>
          <w:lang w:val="es-ES_tradnl"/>
        </w:rPr>
      </w:pPr>
    </w:p>
    <w:p w14:paraId="5F724F48" w14:textId="77777777" w:rsidR="00953E5E" w:rsidRPr="00B107CA" w:rsidRDefault="00953E5E" w:rsidP="00953E5E">
      <w:pPr>
        <w:pStyle w:val="Ttulo3"/>
      </w:pPr>
      <w:bookmarkStart w:id="103" w:name="_Toc260133530"/>
      <w:r w:rsidRPr="00B107CA">
        <w:t>3.2.2.1 COMPONENTE COMUNICACIÓN SERVIDOR</w:t>
      </w:r>
      <w:bookmarkEnd w:id="103"/>
      <w:r w:rsidRPr="00B107CA">
        <w:t xml:space="preserve"> </w:t>
      </w: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1113BE04"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3F586814"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3D9DA8D3"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 xml:space="preserve">Comunicación Servidor </w:t>
            </w:r>
          </w:p>
        </w:tc>
        <w:tc>
          <w:tcPr>
            <w:tcW w:w="1701" w:type="dxa"/>
          </w:tcPr>
          <w:p w14:paraId="64626D28"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2F0294D0"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20644C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3D6D59BF" w14:textId="77777777" w:rsidR="00953E5E" w:rsidRPr="00B107CA" w:rsidRDefault="00953E5E" w:rsidP="00B107CA">
            <w:pPr>
              <w:contextualSpacing/>
              <w:jc w:val="center"/>
              <w:rPr>
                <w:b w:val="0"/>
                <w:lang w:val="es-ES_tradnl"/>
              </w:rPr>
            </w:pPr>
            <w:r w:rsidRPr="00B107CA">
              <w:rPr>
                <w:b w:val="0"/>
                <w:lang w:val="es-ES_tradnl"/>
              </w:rPr>
              <w:t>Propósito del</w:t>
            </w:r>
          </w:p>
          <w:p w14:paraId="2718DA5E"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7F7E03CA"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b/>
                <w:lang w:val="es-ES_tradnl"/>
              </w:rPr>
            </w:pPr>
            <w:r w:rsidRPr="00B107CA">
              <w:rPr>
                <w:lang w:val="es-ES_tradnl"/>
              </w:rPr>
              <w:t>Encargado  de mostrarle al cliente, por medio del RMI, los servicios que él puede brindarle al cliente</w:t>
            </w:r>
          </w:p>
        </w:tc>
      </w:tr>
      <w:tr w:rsidR="00953E5E" w:rsidRPr="00B107CA" w14:paraId="24294314"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42DF53A8"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0C992BB3"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6B2E396F"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675E3522"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953E5E" w:rsidRPr="00B107CA" w14:paraId="4A15BD9C"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5DFF150E" w14:textId="77777777" w:rsidR="00953E5E" w:rsidRPr="00B107CA" w:rsidRDefault="00953E5E" w:rsidP="00B107CA">
            <w:pPr>
              <w:contextualSpacing/>
              <w:jc w:val="center"/>
              <w:rPr>
                <w:b w:val="0"/>
                <w:lang w:val="es-ES_tradnl"/>
              </w:rPr>
            </w:pPr>
          </w:p>
        </w:tc>
        <w:tc>
          <w:tcPr>
            <w:tcW w:w="1805" w:type="dxa"/>
          </w:tcPr>
          <w:p w14:paraId="1DD79C2B" w14:textId="77777777" w:rsidR="00953E5E" w:rsidRPr="00B107CA" w:rsidRDefault="00B51D63"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N/A</w:t>
            </w:r>
          </w:p>
        </w:tc>
        <w:tc>
          <w:tcPr>
            <w:tcW w:w="1701" w:type="dxa"/>
          </w:tcPr>
          <w:p w14:paraId="738EEE8A"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p>
        </w:tc>
        <w:tc>
          <w:tcPr>
            <w:tcW w:w="3260" w:type="dxa"/>
          </w:tcPr>
          <w:p w14:paraId="4D622AEE" w14:textId="77777777" w:rsidR="00953E5E" w:rsidRPr="00B107CA" w:rsidRDefault="00953E5E" w:rsidP="00B107CA">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953E5E" w:rsidRPr="00B107CA" w14:paraId="7824C52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3F17D8A6"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10DF1D04"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5A68EB95"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062297C3"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B51D63" w:rsidRPr="00B107CA" w14:paraId="738CB2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35ABE3D9" w14:textId="77777777" w:rsidR="00B51D63" w:rsidRPr="00B107CA" w:rsidRDefault="00B51D63" w:rsidP="00B107CA">
            <w:pPr>
              <w:contextualSpacing/>
              <w:jc w:val="center"/>
              <w:rPr>
                <w:b w:val="0"/>
                <w:lang w:val="es-ES_tradnl"/>
              </w:rPr>
            </w:pPr>
          </w:p>
        </w:tc>
        <w:tc>
          <w:tcPr>
            <w:tcW w:w="1805" w:type="dxa"/>
          </w:tcPr>
          <w:p w14:paraId="1E50D9B8" w14:textId="77777777" w:rsidR="00B51D63" w:rsidRPr="00B107CA" w:rsidRDefault="00B51D63"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ComunicaciónRMI</w:t>
            </w:r>
          </w:p>
        </w:tc>
        <w:tc>
          <w:tcPr>
            <w:tcW w:w="1701" w:type="dxa"/>
          </w:tcPr>
          <w:p w14:paraId="1EBD322D" w14:textId="77777777" w:rsidR="00B51D63" w:rsidRPr="00B107CA" w:rsidRDefault="00B51D63" w:rsidP="0069137F">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T-Monopoly </w:t>
            </w:r>
          </w:p>
        </w:tc>
        <w:tc>
          <w:tcPr>
            <w:tcW w:w="3260" w:type="dxa"/>
          </w:tcPr>
          <w:p w14:paraId="5B3AA304" w14:textId="77777777" w:rsidR="00B51D63" w:rsidRPr="00B107CA" w:rsidRDefault="00B51D63" w:rsidP="0069137F">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14:paraId="77B8620B" w14:textId="77777777" w:rsidR="00953E5E" w:rsidRPr="00B107CA" w:rsidRDefault="00953E5E" w:rsidP="00953E5E">
      <w:pPr>
        <w:pStyle w:val="Ttulo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13</w:t>
      </w:r>
      <w:r w:rsidR="007D5804" w:rsidRPr="00B107CA">
        <w:rPr>
          <w:lang w:val="es-ES_tradnl"/>
        </w:rPr>
        <w:fldChar w:fldCharType="end"/>
      </w:r>
      <w:r w:rsidRPr="00B107CA">
        <w:rPr>
          <w:lang w:val="es-ES_tradnl"/>
        </w:rPr>
        <w:t>: Descripción Componente Comunicación Servidor</w:t>
      </w:r>
    </w:p>
    <w:p w14:paraId="77963242" w14:textId="77777777" w:rsidR="00953E5E" w:rsidRPr="00B107CA" w:rsidRDefault="00953E5E" w:rsidP="00953E5E">
      <w:pPr>
        <w:rPr>
          <w:lang w:val="es-ES_tradnl"/>
        </w:rPr>
      </w:pPr>
    </w:p>
    <w:p w14:paraId="58130E54" w14:textId="77777777" w:rsidR="00953E5E" w:rsidRPr="00B107CA" w:rsidRDefault="00953E5E" w:rsidP="00953E5E">
      <w:pPr>
        <w:pStyle w:val="Ttulo3"/>
      </w:pPr>
      <w:bookmarkStart w:id="104" w:name="_Toc260133531"/>
      <w:r w:rsidRPr="00B107CA">
        <w:t>3.2.2.2 COMPONENTE  LÓGICA</w:t>
      </w:r>
      <w:bookmarkEnd w:id="104"/>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4E1B3AC6"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6E198C32"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652458A4"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Lógica</w:t>
            </w:r>
          </w:p>
        </w:tc>
        <w:tc>
          <w:tcPr>
            <w:tcW w:w="1701" w:type="dxa"/>
          </w:tcPr>
          <w:p w14:paraId="3E697CCC"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6FE56331"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5FB260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05AA8E08" w14:textId="77777777" w:rsidR="00953E5E" w:rsidRPr="00B107CA" w:rsidRDefault="00953E5E" w:rsidP="00B107CA">
            <w:pPr>
              <w:contextualSpacing/>
              <w:jc w:val="center"/>
              <w:rPr>
                <w:b w:val="0"/>
                <w:lang w:val="es-ES_tradnl"/>
              </w:rPr>
            </w:pPr>
            <w:r w:rsidRPr="00B107CA">
              <w:rPr>
                <w:b w:val="0"/>
                <w:lang w:val="es-ES_tradnl"/>
              </w:rPr>
              <w:t>Propósito del</w:t>
            </w:r>
          </w:p>
          <w:p w14:paraId="7B17830C"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500B61C3" w14:textId="77777777" w:rsidR="00953E5E" w:rsidRPr="00B107CA" w:rsidRDefault="00953E5E" w:rsidP="00B107CA">
            <w:pPr>
              <w:jc w:val="both"/>
              <w:cnfStyle w:val="000000100000" w:firstRow="0" w:lastRow="0" w:firstColumn="0" w:lastColumn="0" w:oddVBand="0" w:evenVBand="0" w:oddHBand="1" w:evenHBand="0" w:firstRowFirstColumn="0" w:firstRowLastColumn="0" w:lastRowFirstColumn="0" w:lastRowLastColumn="0"/>
              <w:rPr>
                <w:b/>
                <w:lang w:val="es-ES_tradnl"/>
              </w:rPr>
            </w:pPr>
            <w:r w:rsidRPr="00B107CA">
              <w:rPr>
                <w:lang w:val="es-ES_tradnl"/>
              </w:rPr>
              <w:t>Representa  el juego, donde se llevan a cabo todas las acciones del juego y demás actividades correspondientes a este.</w:t>
            </w:r>
          </w:p>
        </w:tc>
      </w:tr>
      <w:tr w:rsidR="00953E5E" w:rsidRPr="00B107CA" w14:paraId="76190081"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591FFB6E"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3AFD9270"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2CE7A69C"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4DEF72EE"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953E5E" w:rsidRPr="00B107CA" w14:paraId="4324F0C2"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38355238" w14:textId="77777777" w:rsidR="00953E5E" w:rsidRPr="00B107CA" w:rsidRDefault="00953E5E" w:rsidP="00B107CA">
            <w:pPr>
              <w:contextualSpacing/>
              <w:jc w:val="center"/>
              <w:rPr>
                <w:b w:val="0"/>
                <w:lang w:val="es-ES_tradnl"/>
              </w:rPr>
            </w:pPr>
          </w:p>
        </w:tc>
        <w:tc>
          <w:tcPr>
            <w:tcW w:w="1805" w:type="dxa"/>
          </w:tcPr>
          <w:p w14:paraId="70A003D6" w14:textId="77777777" w:rsidR="00953E5E" w:rsidRPr="00B107CA" w:rsidRDefault="00B261E5" w:rsidP="00B261E5">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Ejecuta </w:t>
            </w:r>
          </w:p>
        </w:tc>
        <w:tc>
          <w:tcPr>
            <w:tcW w:w="1701" w:type="dxa"/>
          </w:tcPr>
          <w:p w14:paraId="45C00C3F" w14:textId="77777777" w:rsidR="00953E5E" w:rsidRPr="00B107CA" w:rsidRDefault="00B261E5"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Comunicación Servidor </w:t>
            </w:r>
          </w:p>
        </w:tc>
        <w:tc>
          <w:tcPr>
            <w:tcW w:w="3260" w:type="dxa"/>
          </w:tcPr>
          <w:p w14:paraId="73A2AF1D" w14:textId="77777777" w:rsidR="00953E5E" w:rsidRPr="00B107CA" w:rsidRDefault="00B261E5" w:rsidP="00B107CA">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Permite a la lógica iniciar operaciones acorde a la información que le envía por medio de esa interfaz</w:t>
            </w:r>
          </w:p>
        </w:tc>
      </w:tr>
      <w:tr w:rsidR="00953E5E" w:rsidRPr="00B107CA" w14:paraId="4DE281B5"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7B351AAA"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3F4CE3F1"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03D17BE2"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168A2CB9"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953E5E" w:rsidRPr="00B107CA" w14:paraId="4834AD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0596E80E" w14:textId="77777777" w:rsidR="00953E5E" w:rsidRPr="00B107CA" w:rsidRDefault="00953E5E" w:rsidP="00B107CA">
            <w:pPr>
              <w:contextualSpacing/>
              <w:jc w:val="center"/>
              <w:rPr>
                <w:b w:val="0"/>
                <w:lang w:val="es-ES_tradnl"/>
              </w:rPr>
            </w:pPr>
          </w:p>
        </w:tc>
        <w:tc>
          <w:tcPr>
            <w:tcW w:w="1805" w:type="dxa"/>
          </w:tcPr>
          <w:p w14:paraId="095118C3" w14:textId="77777777" w:rsidR="00953E5E" w:rsidRPr="00B107CA" w:rsidRDefault="00F76D02"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N/A</w:t>
            </w:r>
          </w:p>
        </w:tc>
        <w:tc>
          <w:tcPr>
            <w:tcW w:w="1701" w:type="dxa"/>
          </w:tcPr>
          <w:p w14:paraId="072FA2BF" w14:textId="77777777" w:rsidR="00953E5E" w:rsidRPr="00B107CA" w:rsidRDefault="00953E5E"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p>
        </w:tc>
        <w:tc>
          <w:tcPr>
            <w:tcW w:w="3260" w:type="dxa"/>
          </w:tcPr>
          <w:p w14:paraId="49832BD0" w14:textId="77777777" w:rsidR="00953E5E" w:rsidRPr="00B107CA" w:rsidRDefault="00953E5E" w:rsidP="00B107CA">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p>
        </w:tc>
      </w:tr>
    </w:tbl>
    <w:p w14:paraId="27FB24ED" w14:textId="77777777" w:rsidR="00953E5E" w:rsidRPr="00B107CA" w:rsidRDefault="00953E5E" w:rsidP="00953E5E">
      <w:pPr>
        <w:pStyle w:val="Ttulo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14</w:t>
      </w:r>
      <w:r w:rsidR="007D5804" w:rsidRPr="00B107CA">
        <w:rPr>
          <w:lang w:val="es-ES_tradnl"/>
        </w:rPr>
        <w:fldChar w:fldCharType="end"/>
      </w:r>
      <w:r w:rsidRPr="00B107CA">
        <w:rPr>
          <w:lang w:val="es-ES_tradnl"/>
        </w:rPr>
        <w:t xml:space="preserve">: Descripción Componente Lógica </w:t>
      </w:r>
    </w:p>
    <w:p w14:paraId="68C46113" w14:textId="77777777" w:rsidR="00953E5E" w:rsidRDefault="00953E5E" w:rsidP="00953E5E">
      <w:pPr>
        <w:rPr>
          <w:lang w:val="es-ES_tradnl" w:bidi="en-US"/>
        </w:rPr>
      </w:pPr>
    </w:p>
    <w:p w14:paraId="50CD12F5" w14:textId="77777777" w:rsidR="00F76D02" w:rsidRPr="00B107CA" w:rsidRDefault="00F76D02" w:rsidP="00953E5E">
      <w:pPr>
        <w:rPr>
          <w:lang w:val="es-ES_tradnl" w:bidi="en-US"/>
        </w:rPr>
      </w:pPr>
    </w:p>
    <w:p w14:paraId="665D20E9" w14:textId="77777777" w:rsidR="00953E5E" w:rsidRPr="00B107CA" w:rsidRDefault="00953E5E" w:rsidP="00953E5E">
      <w:pPr>
        <w:pStyle w:val="Ttulo3"/>
      </w:pPr>
      <w:bookmarkStart w:id="105" w:name="_Toc260133532"/>
      <w:r w:rsidRPr="00B107CA">
        <w:lastRenderedPageBreak/>
        <w:t>3.2.2.3 COMPONENTE PERSISTENCIA</w:t>
      </w:r>
      <w:bookmarkEnd w:id="105"/>
      <w:r w:rsidRPr="00B107CA">
        <w:t xml:space="preserve"> </w:t>
      </w:r>
    </w:p>
    <w:tbl>
      <w:tblPr>
        <w:tblStyle w:val="Sombreadomedio1-nfasis6"/>
        <w:tblW w:w="0" w:type="auto"/>
        <w:tblLayout w:type="fixed"/>
        <w:tblLook w:val="04A0" w:firstRow="1" w:lastRow="0" w:firstColumn="1" w:lastColumn="0" w:noHBand="0" w:noVBand="1"/>
      </w:tblPr>
      <w:tblGrid>
        <w:gridCol w:w="1847"/>
        <w:gridCol w:w="1805"/>
        <w:gridCol w:w="1701"/>
        <w:gridCol w:w="3260"/>
      </w:tblGrid>
      <w:tr w:rsidR="00953E5E" w:rsidRPr="00B107CA" w14:paraId="006F9A66" w14:textId="7777777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tcPr>
          <w:p w14:paraId="1DC477AB" w14:textId="77777777"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14:paraId="152F999D"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color w:val="auto"/>
                <w:lang w:val="es-ES_tradnl"/>
              </w:rPr>
            </w:pPr>
            <w:r w:rsidRPr="00B107CA">
              <w:rPr>
                <w:b w:val="0"/>
                <w:i/>
                <w:color w:val="auto"/>
                <w:lang w:val="es-ES_tradnl"/>
              </w:rPr>
              <w:t xml:space="preserve">Persistencia </w:t>
            </w:r>
          </w:p>
        </w:tc>
        <w:tc>
          <w:tcPr>
            <w:tcW w:w="1701" w:type="dxa"/>
          </w:tcPr>
          <w:p w14:paraId="5E24E23E"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c>
          <w:tcPr>
            <w:tcW w:w="3260" w:type="dxa"/>
          </w:tcPr>
          <w:p w14:paraId="480845EE" w14:textId="77777777" w:rsidR="00953E5E" w:rsidRPr="00B107CA" w:rsidRDefault="00953E5E" w:rsidP="00B107CA">
            <w:pPr>
              <w:contextualSpacing/>
              <w:cnfStyle w:val="100000000000" w:firstRow="1" w:lastRow="0" w:firstColumn="0" w:lastColumn="0" w:oddVBand="0" w:evenVBand="0" w:oddHBand="0" w:evenHBand="0" w:firstRowFirstColumn="0" w:firstRowLastColumn="0" w:lastRowFirstColumn="0" w:lastRowLastColumn="0"/>
              <w:rPr>
                <w:b w:val="0"/>
                <w:i/>
                <w:lang w:val="es-ES_tradnl"/>
              </w:rPr>
            </w:pPr>
          </w:p>
        </w:tc>
      </w:tr>
      <w:tr w:rsidR="00953E5E" w:rsidRPr="00B107CA" w14:paraId="33F4D5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5482F3D9" w14:textId="77777777" w:rsidR="00953E5E" w:rsidRPr="00B107CA" w:rsidRDefault="00953E5E" w:rsidP="00B107CA">
            <w:pPr>
              <w:contextualSpacing/>
              <w:jc w:val="center"/>
              <w:rPr>
                <w:b w:val="0"/>
                <w:lang w:val="es-ES_tradnl"/>
              </w:rPr>
            </w:pPr>
            <w:r w:rsidRPr="00B107CA">
              <w:rPr>
                <w:b w:val="0"/>
                <w:lang w:val="es-ES_tradnl"/>
              </w:rPr>
              <w:t>Propósito del</w:t>
            </w:r>
          </w:p>
          <w:p w14:paraId="3ED1BFE6" w14:textId="77777777"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14:paraId="0FBBA75C"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lang w:val="es-ES_tradnl"/>
              </w:rPr>
            </w:pPr>
            <w:r w:rsidRPr="00B107CA">
              <w:rPr>
                <w:lang w:val="es-ES_tradnl"/>
              </w:rPr>
              <w:t>Encargado de almacenar  en archivos planos la información correspondiente a:</w:t>
            </w:r>
          </w:p>
          <w:p w14:paraId="2D102EDE"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lang w:val="es-ES_tradnl"/>
              </w:rPr>
            </w:pPr>
            <w:r w:rsidRPr="00B107CA">
              <w:rPr>
                <w:lang w:val="es-ES_tradnl"/>
              </w:rPr>
              <w:t>Ranking</w:t>
            </w:r>
          </w:p>
          <w:p w14:paraId="60E2C833"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lang w:val="es-ES_tradnl"/>
              </w:rPr>
            </w:pPr>
            <w:r w:rsidRPr="00B107CA">
              <w:rPr>
                <w:lang w:val="es-ES_tradnl"/>
              </w:rPr>
              <w:t xml:space="preserve">Perfiles </w:t>
            </w:r>
          </w:p>
          <w:p w14:paraId="7727264A" w14:textId="77777777" w:rsidR="00953E5E" w:rsidRPr="00B107CA" w:rsidRDefault="00953E5E" w:rsidP="00B107CA">
            <w:pPr>
              <w:cnfStyle w:val="000000100000" w:firstRow="0" w:lastRow="0" w:firstColumn="0" w:lastColumn="0" w:oddVBand="0" w:evenVBand="0" w:oddHBand="1" w:evenHBand="0" w:firstRowFirstColumn="0" w:firstRowLastColumn="0" w:lastRowFirstColumn="0" w:lastRowLastColumn="0"/>
              <w:rPr>
                <w:lang w:val="es-ES_tradnl"/>
              </w:rPr>
            </w:pPr>
            <w:r w:rsidRPr="00B107CA">
              <w:rPr>
                <w:lang w:val="es-ES_tradnl"/>
              </w:rPr>
              <w:t xml:space="preserve">Historial  del juego </w:t>
            </w:r>
          </w:p>
        </w:tc>
      </w:tr>
      <w:tr w:rsidR="00953E5E" w:rsidRPr="00B107CA" w14:paraId="00343EA5" w14:textId="77777777">
        <w:trPr>
          <w:cnfStyle w:val="000000010000" w:firstRow="0" w:lastRow="0" w:firstColumn="0" w:lastColumn="0" w:oddVBand="0" w:evenVBand="0" w:oddHBand="0" w:evenHBand="1"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52C0A8DD" w14:textId="77777777"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14:paraId="441AFB1B"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5A2005F6"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Componentes que la utilizan</w:t>
            </w:r>
          </w:p>
        </w:tc>
        <w:tc>
          <w:tcPr>
            <w:tcW w:w="3260" w:type="dxa"/>
          </w:tcPr>
          <w:p w14:paraId="19918F54"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Servicios prestados</w:t>
            </w:r>
          </w:p>
        </w:tc>
      </w:tr>
      <w:tr w:rsidR="00953E5E" w:rsidRPr="00B107CA" w14:paraId="5C79C0B6"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847" w:type="dxa"/>
            <w:vMerge/>
          </w:tcPr>
          <w:p w14:paraId="6F53EB19" w14:textId="77777777" w:rsidR="00953E5E" w:rsidRPr="00B107CA" w:rsidRDefault="00953E5E" w:rsidP="00B107CA">
            <w:pPr>
              <w:contextualSpacing/>
              <w:jc w:val="center"/>
              <w:rPr>
                <w:b w:val="0"/>
                <w:lang w:val="es-ES_tradnl"/>
              </w:rPr>
            </w:pPr>
          </w:p>
        </w:tc>
        <w:tc>
          <w:tcPr>
            <w:tcW w:w="1805" w:type="dxa"/>
          </w:tcPr>
          <w:p w14:paraId="016F0FE7" w14:textId="77777777" w:rsidR="00953E5E" w:rsidRPr="00B107CA" w:rsidRDefault="007B1658"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Guarda </w:t>
            </w:r>
          </w:p>
        </w:tc>
        <w:tc>
          <w:tcPr>
            <w:tcW w:w="1701" w:type="dxa"/>
          </w:tcPr>
          <w:p w14:paraId="1CC1CF56" w14:textId="77777777" w:rsidR="00953E5E" w:rsidRPr="00B107CA" w:rsidRDefault="00B84EDF"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Lógica </w:t>
            </w:r>
          </w:p>
        </w:tc>
        <w:tc>
          <w:tcPr>
            <w:tcW w:w="3260" w:type="dxa"/>
          </w:tcPr>
          <w:p w14:paraId="523BD57B" w14:textId="77777777" w:rsidR="00953E5E" w:rsidRPr="00B107CA" w:rsidRDefault="00DF7D15" w:rsidP="00B107CA">
            <w:pPr>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14:paraId="1C829D4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val="restart"/>
          </w:tcPr>
          <w:p w14:paraId="45E2F35D" w14:textId="77777777"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14:paraId="2E9F0A2F"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Nombre de la Interfaz</w:t>
            </w:r>
          </w:p>
        </w:tc>
        <w:tc>
          <w:tcPr>
            <w:tcW w:w="1701" w:type="dxa"/>
          </w:tcPr>
          <w:p w14:paraId="265666EC"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Componente que la ofrece</w:t>
            </w:r>
          </w:p>
        </w:tc>
        <w:tc>
          <w:tcPr>
            <w:tcW w:w="3260" w:type="dxa"/>
          </w:tcPr>
          <w:p w14:paraId="5BB727E7" w14:textId="77777777" w:rsidR="00953E5E" w:rsidRPr="00B107CA" w:rsidRDefault="00953E5E" w:rsidP="00B107CA">
            <w:pPr>
              <w:contextualSpacing/>
              <w:cnfStyle w:val="000000010000" w:firstRow="0" w:lastRow="0" w:firstColumn="0" w:lastColumn="0" w:oddVBand="0" w:evenVBand="0" w:oddHBand="0" w:evenHBand="1" w:firstRowFirstColumn="0" w:firstRowLastColumn="0" w:lastRowFirstColumn="0" w:lastRowLastColumn="0"/>
              <w:rPr>
                <w:b/>
                <w:i/>
                <w:lang w:val="es-ES_tradnl"/>
              </w:rPr>
            </w:pPr>
            <w:r w:rsidRPr="00B107CA">
              <w:rPr>
                <w:b/>
                <w:i/>
                <w:lang w:val="es-ES_tradnl"/>
              </w:rPr>
              <w:t>Descripción de la dependencia</w:t>
            </w:r>
          </w:p>
        </w:tc>
      </w:tr>
      <w:tr w:rsidR="00953E5E" w:rsidRPr="00B107CA" w14:paraId="6E88E6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vMerge/>
          </w:tcPr>
          <w:p w14:paraId="59D8E797" w14:textId="77777777" w:rsidR="00953E5E" w:rsidRPr="00B107CA" w:rsidRDefault="00953E5E" w:rsidP="00B107CA">
            <w:pPr>
              <w:contextualSpacing/>
              <w:jc w:val="center"/>
              <w:rPr>
                <w:b w:val="0"/>
                <w:lang w:val="es-ES_tradnl"/>
              </w:rPr>
            </w:pPr>
          </w:p>
        </w:tc>
        <w:tc>
          <w:tcPr>
            <w:tcW w:w="1805" w:type="dxa"/>
          </w:tcPr>
          <w:p w14:paraId="71395F2C" w14:textId="77777777" w:rsidR="00953E5E" w:rsidRPr="00B107CA" w:rsidRDefault="007B1658"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Ejecuta </w:t>
            </w:r>
          </w:p>
        </w:tc>
        <w:tc>
          <w:tcPr>
            <w:tcW w:w="1701" w:type="dxa"/>
          </w:tcPr>
          <w:p w14:paraId="41051A96" w14:textId="77777777" w:rsidR="00953E5E" w:rsidRPr="00B107CA" w:rsidRDefault="00B84EDF" w:rsidP="00B107CA">
            <w:pPr>
              <w:contextualSpacing/>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Lógica </w:t>
            </w:r>
          </w:p>
        </w:tc>
        <w:tc>
          <w:tcPr>
            <w:tcW w:w="3260" w:type="dxa"/>
          </w:tcPr>
          <w:p w14:paraId="7BD9D337" w14:textId="77777777" w:rsidR="00953E5E" w:rsidRPr="00B107CA" w:rsidRDefault="00105893" w:rsidP="00B107CA">
            <w:pPr>
              <w:keepNext/>
              <w:contextualSpacing/>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14:paraId="14F82BCF" w14:textId="77777777" w:rsidR="00953E5E" w:rsidRPr="00B107CA" w:rsidRDefault="00953E5E" w:rsidP="00953E5E">
      <w:pPr>
        <w:pStyle w:val="Ttulo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15</w:t>
      </w:r>
      <w:r w:rsidR="007D5804" w:rsidRPr="00B107CA">
        <w:rPr>
          <w:lang w:val="es-ES_tradnl"/>
        </w:rPr>
        <w:fldChar w:fldCharType="end"/>
      </w:r>
      <w:r w:rsidRPr="00B107CA">
        <w:rPr>
          <w:lang w:val="es-ES_tradnl"/>
        </w:rPr>
        <w:t xml:space="preserve">: Descripción Componente Comunicación Persistencia </w:t>
      </w:r>
    </w:p>
    <w:p w14:paraId="0FB56637" w14:textId="77777777" w:rsidR="00953E5E" w:rsidRPr="00B107CA" w:rsidRDefault="00953E5E" w:rsidP="00953E5E">
      <w:pPr>
        <w:pStyle w:val="Epgrafe"/>
        <w:jc w:val="center"/>
        <w:rPr>
          <w:color w:val="E46C0A" w:themeColor="accent6" w:themeShade="BF"/>
          <w:lang w:val="es-ES_tradnl"/>
        </w:rPr>
      </w:pPr>
      <w:r w:rsidRPr="00B107CA">
        <w:rPr>
          <w:color w:val="E46C0A" w:themeColor="accent6" w:themeShade="BF"/>
          <w:lang w:val="es-ES_tradnl"/>
        </w:rPr>
        <w:br/>
      </w:r>
    </w:p>
    <w:p w14:paraId="3D1F006E" w14:textId="77777777" w:rsidR="00953E5E" w:rsidRPr="00B107CA" w:rsidRDefault="00953E5E" w:rsidP="00953E5E">
      <w:pPr>
        <w:pStyle w:val="Ttulo3"/>
      </w:pPr>
      <w:bookmarkStart w:id="106" w:name="_Toc260133533"/>
      <w:r w:rsidRPr="00B107CA">
        <w:t xml:space="preserve">3.3 </w:t>
      </w:r>
      <w:bookmarkStart w:id="107" w:name="_Toc517668553"/>
      <w:bookmarkStart w:id="108" w:name="_Toc523123118"/>
      <w:bookmarkStart w:id="109" w:name="_Toc163210062"/>
      <w:bookmarkStart w:id="110" w:name="_Toc163210213"/>
      <w:bookmarkStart w:id="111" w:name="_Toc165321554"/>
      <w:r w:rsidRPr="00B107CA">
        <w:t>Estrategias de Diseño</w:t>
      </w:r>
      <w:bookmarkEnd w:id="106"/>
      <w:bookmarkEnd w:id="107"/>
      <w:bookmarkEnd w:id="108"/>
      <w:bookmarkEnd w:id="109"/>
      <w:bookmarkEnd w:id="110"/>
      <w:bookmarkEnd w:id="111"/>
    </w:p>
    <w:p w14:paraId="69605B7E" w14:textId="77777777"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14:paraId="30A2E151" w14:textId="77777777"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14:paraId="73AAB385" w14:textId="77777777"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firstRow="1" w:lastRow="0" w:firstColumn="1" w:lastColumn="0" w:noHBand="0" w:noVBand="1"/>
      </w:tblPr>
      <w:tblGrid>
        <w:gridCol w:w="1674"/>
        <w:gridCol w:w="2114"/>
        <w:gridCol w:w="4588"/>
      </w:tblGrid>
      <w:tr w:rsidR="00953E5E" w:rsidRPr="00B107CA" w14:paraId="073FCCC2" w14:textId="77777777">
        <w:trPr>
          <w:jc w:val="center"/>
        </w:trPr>
        <w:tc>
          <w:tcPr>
            <w:tcW w:w="3788" w:type="dxa"/>
            <w:gridSpan w:val="2"/>
            <w:shd w:val="clear" w:color="auto" w:fill="F79646"/>
            <w:vAlign w:val="center"/>
          </w:tcPr>
          <w:p w14:paraId="76B5E003" w14:textId="77777777"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14:paraId="3A5FC61B" w14:textId="77777777"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14:paraId="3ECE853F" w14:textId="77777777">
        <w:trPr>
          <w:jc w:val="center"/>
        </w:trPr>
        <w:tc>
          <w:tcPr>
            <w:tcW w:w="1674" w:type="dxa"/>
            <w:vMerge w:val="restart"/>
            <w:shd w:val="clear" w:color="auto" w:fill="FDE4D0"/>
            <w:vAlign w:val="center"/>
          </w:tcPr>
          <w:p w14:paraId="359EE4E0" w14:textId="77777777"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14:paraId="2BBF3A45" w14:textId="77777777"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7D5804">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7D5804">
              <w:rPr>
                <w:rFonts w:eastAsia="Arial Unicode MS" w:cs="Arial Unicode MS"/>
                <w:sz w:val="20"/>
                <w:szCs w:val="20"/>
                <w:lang w:val="es-ES_tradnl"/>
              </w:rPr>
            </w:r>
            <w:r w:rsidR="007D5804">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7D5804">
              <w:rPr>
                <w:rFonts w:eastAsia="Arial Unicode MS" w:cs="Arial Unicode MS"/>
                <w:sz w:val="20"/>
                <w:szCs w:val="20"/>
                <w:lang w:val="es-ES_tradnl"/>
              </w:rPr>
              <w:fldChar w:fldCharType="end"/>
            </w:r>
          </w:p>
        </w:tc>
        <w:tc>
          <w:tcPr>
            <w:tcW w:w="4588" w:type="dxa"/>
            <w:shd w:val="clear" w:color="auto" w:fill="FDE4D0"/>
          </w:tcPr>
          <w:p w14:paraId="622B3B30"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14:paraId="2F8A7D46"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14:paraId="6EF4C24A" w14:textId="77777777"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14:paraId="3F9BFA86" w14:textId="77777777">
        <w:trPr>
          <w:jc w:val="center"/>
        </w:trPr>
        <w:tc>
          <w:tcPr>
            <w:tcW w:w="1674" w:type="dxa"/>
            <w:vMerge/>
          </w:tcPr>
          <w:p w14:paraId="13DA9F2D" w14:textId="77777777" w:rsidR="00451A43" w:rsidRPr="00B107CA" w:rsidRDefault="00451A43" w:rsidP="00B107CA">
            <w:pPr>
              <w:rPr>
                <w:rFonts w:eastAsia="Arial Unicode MS" w:cs="Arial Unicode MS"/>
                <w:sz w:val="20"/>
                <w:szCs w:val="20"/>
                <w:lang w:val="es-ES_tradnl"/>
              </w:rPr>
            </w:pPr>
          </w:p>
        </w:tc>
        <w:tc>
          <w:tcPr>
            <w:tcW w:w="2114" w:type="dxa"/>
            <w:vAlign w:val="center"/>
          </w:tcPr>
          <w:p w14:paraId="45193A4B" w14:textId="77777777" w:rsidR="00451A43" w:rsidRPr="00B107CA" w:rsidRDefault="00451A43" w:rsidP="00DA3143">
            <w:pPr>
              <w:jc w:val="center"/>
              <w:rPr>
                <w:bCs/>
                <w:sz w:val="20"/>
                <w:szCs w:val="20"/>
                <w:lang w:val="es-ES_tradnl"/>
              </w:rPr>
            </w:pPr>
            <w:r>
              <w:rPr>
                <w:bCs/>
                <w:sz w:val="20"/>
                <w:szCs w:val="20"/>
                <w:lang w:val="es-ES_tradnl"/>
              </w:rPr>
              <w:t xml:space="preserve">PROXY </w:t>
            </w:r>
            <w:r w:rsidR="007D5804">
              <w:rPr>
                <w:bCs/>
                <w:sz w:val="20"/>
                <w:szCs w:val="20"/>
                <w:lang w:val="es-ES_tradnl"/>
              </w:rPr>
              <w:fldChar w:fldCharType="begin"/>
            </w:r>
            <w:r w:rsidR="00AB6927">
              <w:rPr>
                <w:bCs/>
                <w:sz w:val="20"/>
                <w:szCs w:val="20"/>
                <w:lang w:val="es-ES_tradnl"/>
              </w:rPr>
              <w:instrText xml:space="preserve"> REF _Ref260478805 \r \h </w:instrText>
            </w:r>
            <w:r w:rsidR="007D5804">
              <w:rPr>
                <w:bCs/>
                <w:sz w:val="20"/>
                <w:szCs w:val="20"/>
                <w:lang w:val="es-ES_tradnl"/>
              </w:rPr>
            </w:r>
            <w:r w:rsidR="007D5804">
              <w:rPr>
                <w:bCs/>
                <w:sz w:val="20"/>
                <w:szCs w:val="20"/>
                <w:lang w:val="es-ES_tradnl"/>
              </w:rPr>
              <w:fldChar w:fldCharType="separate"/>
            </w:r>
            <w:r w:rsidR="00AB6927">
              <w:rPr>
                <w:bCs/>
                <w:sz w:val="20"/>
                <w:szCs w:val="20"/>
                <w:lang w:val="es-ES_tradnl"/>
              </w:rPr>
              <w:t>[18]</w:t>
            </w:r>
            <w:r w:rsidR="007D5804">
              <w:rPr>
                <w:bCs/>
                <w:sz w:val="20"/>
                <w:szCs w:val="20"/>
                <w:lang w:val="es-ES_tradnl"/>
              </w:rPr>
              <w:fldChar w:fldCharType="end"/>
            </w:r>
          </w:p>
        </w:tc>
        <w:tc>
          <w:tcPr>
            <w:tcW w:w="4588" w:type="dxa"/>
          </w:tcPr>
          <w:p w14:paraId="73DE2AE1" w14:textId="77777777"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14:paraId="2D1FFF90" w14:textId="77777777"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14:paraId="044F8C5E" w14:textId="77777777">
        <w:trPr>
          <w:jc w:val="center"/>
        </w:trPr>
        <w:tc>
          <w:tcPr>
            <w:tcW w:w="1674" w:type="dxa"/>
            <w:vMerge/>
          </w:tcPr>
          <w:p w14:paraId="5DE6BDE5" w14:textId="77777777" w:rsidR="00E331A0" w:rsidRPr="00B107CA" w:rsidRDefault="00E331A0" w:rsidP="00B107CA">
            <w:pPr>
              <w:rPr>
                <w:rFonts w:eastAsia="Arial Unicode MS" w:cs="Arial Unicode MS"/>
                <w:sz w:val="20"/>
                <w:szCs w:val="20"/>
                <w:lang w:val="es-ES_tradnl"/>
              </w:rPr>
            </w:pPr>
          </w:p>
        </w:tc>
        <w:tc>
          <w:tcPr>
            <w:tcW w:w="2114" w:type="dxa"/>
            <w:vAlign w:val="center"/>
          </w:tcPr>
          <w:p w14:paraId="780FE483" w14:textId="77777777" w:rsidR="00E331A0" w:rsidRPr="00B107CA" w:rsidRDefault="00E331A0" w:rsidP="00DA3143">
            <w:pPr>
              <w:jc w:val="center"/>
              <w:rPr>
                <w:bCs/>
                <w:sz w:val="20"/>
                <w:szCs w:val="20"/>
                <w:lang w:val="es-ES_tradnl"/>
              </w:rPr>
            </w:pPr>
            <w:r>
              <w:rPr>
                <w:bCs/>
                <w:sz w:val="20"/>
                <w:szCs w:val="20"/>
                <w:lang w:val="es-ES_tradnl"/>
              </w:rPr>
              <w:t>FACHADA</w:t>
            </w:r>
            <w:r w:rsidR="0049067A">
              <w:rPr>
                <w:bCs/>
                <w:sz w:val="20"/>
                <w:szCs w:val="20"/>
                <w:lang w:val="es-ES_tradnl"/>
              </w:rPr>
              <w:fldChar w:fldCharType="begin"/>
            </w:r>
            <w:r w:rsidR="0049067A">
              <w:rPr>
                <w:bCs/>
                <w:sz w:val="20"/>
                <w:szCs w:val="20"/>
                <w:lang w:val="es-ES_tradnl"/>
              </w:rPr>
              <w:instrText xml:space="preserve"> REF _Ref260600854 \r \h </w:instrText>
            </w:r>
            <w:r w:rsidR="0049067A">
              <w:rPr>
                <w:bCs/>
                <w:sz w:val="20"/>
                <w:szCs w:val="20"/>
                <w:lang w:val="es-ES_tradnl"/>
              </w:rPr>
            </w:r>
            <w:r w:rsidR="0049067A">
              <w:rPr>
                <w:bCs/>
                <w:sz w:val="20"/>
                <w:szCs w:val="20"/>
                <w:lang w:val="es-ES_tradnl"/>
              </w:rPr>
              <w:fldChar w:fldCharType="separate"/>
            </w:r>
            <w:r w:rsidR="0049067A">
              <w:rPr>
                <w:bCs/>
                <w:sz w:val="20"/>
                <w:szCs w:val="20"/>
                <w:lang w:val="es-ES_tradnl"/>
              </w:rPr>
              <w:t>[19]</w:t>
            </w:r>
            <w:r w:rsidR="0049067A">
              <w:rPr>
                <w:bCs/>
                <w:sz w:val="20"/>
                <w:szCs w:val="20"/>
                <w:lang w:val="es-ES_tradnl"/>
              </w:rPr>
              <w:fldChar w:fldCharType="end"/>
            </w:r>
            <w:r>
              <w:rPr>
                <w:bCs/>
                <w:sz w:val="20"/>
                <w:szCs w:val="20"/>
                <w:lang w:val="es-ES_tradnl"/>
              </w:rPr>
              <w:t xml:space="preserve"> </w:t>
            </w:r>
          </w:p>
        </w:tc>
        <w:tc>
          <w:tcPr>
            <w:tcW w:w="4588" w:type="dxa"/>
          </w:tcPr>
          <w:p w14:paraId="14BE6C21" w14:textId="77777777"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rPr>
              <w:t>implifica</w:t>
            </w:r>
            <w:r w:rsidRPr="00E331A0">
              <w:rPr>
                <w:rFonts w:asciiTheme="minorHAnsi" w:hAnsiTheme="minorHAnsi" w:cstheme="minorHAnsi"/>
                <w:color w:val="000000"/>
                <w:sz w:val="20"/>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rPr>
              <w:t>.</w:t>
            </w:r>
          </w:p>
          <w:p w14:paraId="6846EF19" w14:textId="77777777"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14:paraId="669EBE73" w14:textId="77777777">
        <w:trPr>
          <w:jc w:val="center"/>
        </w:trPr>
        <w:tc>
          <w:tcPr>
            <w:tcW w:w="1674" w:type="dxa"/>
            <w:vMerge/>
          </w:tcPr>
          <w:p w14:paraId="7AC8B668" w14:textId="77777777" w:rsidR="00953E5E" w:rsidRPr="00B107CA" w:rsidRDefault="00953E5E" w:rsidP="00B107CA">
            <w:pPr>
              <w:rPr>
                <w:rFonts w:eastAsia="Arial Unicode MS" w:cs="Arial Unicode MS"/>
                <w:sz w:val="20"/>
                <w:szCs w:val="20"/>
                <w:lang w:val="es-ES_tradnl"/>
              </w:rPr>
            </w:pPr>
          </w:p>
        </w:tc>
        <w:tc>
          <w:tcPr>
            <w:tcW w:w="2114" w:type="dxa"/>
            <w:vAlign w:val="center"/>
          </w:tcPr>
          <w:p w14:paraId="010A9FD5" w14:textId="77777777" w:rsidR="00953E5E" w:rsidRPr="00B107CA" w:rsidRDefault="00953E5E" w:rsidP="00DA3143">
            <w:pPr>
              <w:jc w:val="center"/>
              <w:rPr>
                <w:bCs/>
                <w:sz w:val="20"/>
                <w:szCs w:val="20"/>
                <w:lang w:val="es-ES_tradnl"/>
              </w:rPr>
            </w:pPr>
            <w:r w:rsidRPr="00B107CA">
              <w:rPr>
                <w:bCs/>
                <w:sz w:val="20"/>
                <w:szCs w:val="20"/>
                <w:lang w:val="es-ES_tradnl"/>
              </w:rPr>
              <w:t>STATE</w:t>
            </w:r>
            <w:r w:rsidR="007D5804">
              <w:rPr>
                <w:bCs/>
                <w:sz w:val="20"/>
                <w:szCs w:val="20"/>
                <w:lang w:val="es-ES_tradnl"/>
              </w:rPr>
              <w:fldChar w:fldCharType="begin"/>
            </w:r>
            <w:r w:rsidR="008B39A2">
              <w:rPr>
                <w:bCs/>
                <w:sz w:val="20"/>
                <w:szCs w:val="20"/>
                <w:lang w:val="es-ES_tradnl"/>
              </w:rPr>
              <w:instrText xml:space="preserve"> REF _Ref260162232 \r \h </w:instrText>
            </w:r>
            <w:r w:rsidR="007D5804">
              <w:rPr>
                <w:bCs/>
                <w:sz w:val="20"/>
                <w:szCs w:val="20"/>
                <w:lang w:val="es-ES_tradnl"/>
              </w:rPr>
            </w:r>
            <w:r w:rsidR="007D5804">
              <w:rPr>
                <w:bCs/>
                <w:sz w:val="20"/>
                <w:szCs w:val="20"/>
                <w:lang w:val="es-ES_tradnl"/>
              </w:rPr>
              <w:fldChar w:fldCharType="separate"/>
            </w:r>
            <w:r w:rsidR="008B39A2">
              <w:rPr>
                <w:bCs/>
                <w:sz w:val="20"/>
                <w:szCs w:val="20"/>
                <w:lang w:val="es-ES_tradnl"/>
              </w:rPr>
              <w:t>[14]</w:t>
            </w:r>
            <w:r w:rsidR="007D5804">
              <w:rPr>
                <w:bCs/>
                <w:sz w:val="20"/>
                <w:szCs w:val="20"/>
                <w:lang w:val="es-ES_tradnl"/>
              </w:rPr>
              <w:fldChar w:fldCharType="end"/>
            </w:r>
          </w:p>
        </w:tc>
        <w:tc>
          <w:tcPr>
            <w:tcW w:w="4588" w:type="dxa"/>
          </w:tcPr>
          <w:p w14:paraId="0FA25F03"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14:paraId="6323A525"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14:paraId="6983647A"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14:paraId="70B2915B" w14:textId="77777777"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14:paraId="0D7F45A0" w14:textId="77777777"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14:paraId="499F11A2" w14:textId="77777777">
        <w:trPr>
          <w:jc w:val="center"/>
        </w:trPr>
        <w:tc>
          <w:tcPr>
            <w:tcW w:w="1674" w:type="dxa"/>
          </w:tcPr>
          <w:p w14:paraId="72FD2BDF" w14:textId="77777777"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14:paraId="75891201" w14:textId="77777777"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14:paraId="2684A447" w14:textId="77777777" w:rsidR="00953E5E" w:rsidRPr="00B107CA" w:rsidRDefault="005B7A22"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14:paraId="708CC1D3" w14:textId="77777777">
        <w:trPr>
          <w:jc w:val="center"/>
        </w:trPr>
        <w:tc>
          <w:tcPr>
            <w:tcW w:w="1674" w:type="dxa"/>
          </w:tcPr>
          <w:p w14:paraId="76744585" w14:textId="77777777"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14:paraId="659BFF11" w14:textId="77777777" w:rsidR="00953E5E" w:rsidRPr="00B107CA" w:rsidRDefault="00953E5E" w:rsidP="00B107CA">
            <w:pPr>
              <w:rPr>
                <w:rFonts w:eastAsia="Arial Unicode MS" w:cs="Arial Unicode MS"/>
                <w:sz w:val="20"/>
                <w:szCs w:val="20"/>
                <w:lang w:val="es-ES_tradnl"/>
              </w:rPr>
            </w:pPr>
          </w:p>
        </w:tc>
        <w:tc>
          <w:tcPr>
            <w:tcW w:w="4588" w:type="dxa"/>
          </w:tcPr>
          <w:p w14:paraId="2C9523D7" w14:textId="77777777"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14:paraId="62F4A9DF" w14:textId="77777777" w:rsidR="00953E5E" w:rsidRPr="00B107CA" w:rsidRDefault="00953E5E" w:rsidP="00953E5E">
      <w:pPr>
        <w:pStyle w:val="Ttulo8"/>
        <w:rPr>
          <w:lang w:val="es-ES_tradnl"/>
        </w:rPr>
      </w:pPr>
      <w:r w:rsidRPr="00B107CA">
        <w:rPr>
          <w:lang w:val="es-ES_tradnl"/>
        </w:rPr>
        <w:lastRenderedPageBreak/>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16</w:t>
      </w:r>
      <w:r w:rsidR="007D5804" w:rsidRPr="00B107CA">
        <w:rPr>
          <w:lang w:val="es-ES_tradnl"/>
        </w:rPr>
        <w:fldChar w:fldCharType="end"/>
      </w:r>
      <w:r w:rsidRPr="00B107CA">
        <w:rPr>
          <w:lang w:val="es-ES_tradnl"/>
        </w:rPr>
        <w:t xml:space="preserve">: Estrategia de diseño  </w:t>
      </w:r>
    </w:p>
    <w:p w14:paraId="5F25B158" w14:textId="77777777" w:rsidR="00F4532F" w:rsidRPr="00B107CA" w:rsidRDefault="00F4532F" w:rsidP="00F4532F">
      <w:pPr>
        <w:pStyle w:val="Comment"/>
        <w:rPr>
          <w:rFonts w:asciiTheme="minorHAnsi" w:hAnsiTheme="minorHAnsi"/>
          <w:color w:val="auto"/>
          <w:lang w:val="es-ES_tradnl"/>
        </w:rPr>
      </w:pPr>
    </w:p>
    <w:p w14:paraId="441154EF" w14:textId="77777777" w:rsidR="00F4532F" w:rsidRPr="00B107CA" w:rsidRDefault="002B0885" w:rsidP="00D6753A">
      <w:pPr>
        <w:pStyle w:val="Ttulo1"/>
      </w:pPr>
      <w:bookmarkStart w:id="112" w:name="_Toc163210215"/>
      <w:bookmarkStart w:id="113" w:name="_Toc165321555"/>
      <w:bookmarkStart w:id="114" w:name="_Toc260133534"/>
      <w:r w:rsidRPr="00B107CA">
        <w:t xml:space="preserve">4. </w:t>
      </w:r>
      <w:r w:rsidR="00F4532F" w:rsidRPr="00B107CA">
        <w:t>Diseño de Alto Nivel</w:t>
      </w:r>
      <w:bookmarkEnd w:id="112"/>
      <w:bookmarkEnd w:id="113"/>
      <w:bookmarkEnd w:id="114"/>
    </w:p>
    <w:p w14:paraId="67F4381A" w14:textId="77777777" w:rsidR="00F4532F" w:rsidRDefault="002B0885" w:rsidP="002B0885">
      <w:pPr>
        <w:pStyle w:val="Ttulo3"/>
      </w:pPr>
      <w:bookmarkStart w:id="115" w:name="_Diagrama_de_despliegue"/>
      <w:bookmarkStart w:id="116" w:name="_Toc163210064"/>
      <w:bookmarkStart w:id="117" w:name="_Toc163210216"/>
      <w:bookmarkStart w:id="118" w:name="_Toc165321556"/>
      <w:bookmarkStart w:id="119" w:name="_Toc260133535"/>
      <w:bookmarkEnd w:id="115"/>
      <w:r w:rsidRPr="00B107CA">
        <w:t xml:space="preserve">4.1 </w:t>
      </w:r>
      <w:r w:rsidR="00F4532F" w:rsidRPr="00B107CA">
        <w:t xml:space="preserve">Diagrama de </w:t>
      </w:r>
      <w:bookmarkEnd w:id="116"/>
      <w:bookmarkEnd w:id="117"/>
      <w:r w:rsidR="00F4532F" w:rsidRPr="00B107CA">
        <w:t>despliegue</w:t>
      </w:r>
      <w:bookmarkEnd w:id="118"/>
      <w:bookmarkEnd w:id="119"/>
    </w:p>
    <w:p w14:paraId="529D8395" w14:textId="3D0BBEC8" w:rsidR="006B4A60" w:rsidRDefault="006B4A60" w:rsidP="006B4A60">
      <w:pPr>
        <w:autoSpaceDE w:val="0"/>
        <w:autoSpaceDN w:val="0"/>
        <w:adjustRightInd w:val="0"/>
        <w:spacing w:after="0" w:line="240" w:lineRule="auto"/>
        <w:rPr>
          <w:sz w:val="20"/>
          <w:szCs w:val="20"/>
          <w:lang w:val="es-ES_tradnl" w:bidi="en-US"/>
        </w:rPr>
      </w:pPr>
      <w:r w:rsidRPr="006B4A60">
        <w:rPr>
          <w:sz w:val="20"/>
          <w:szCs w:val="20"/>
          <w:lang w:val="es-ES_tradnl" w:bidi="en-US"/>
        </w:rPr>
        <w:t>Dentro del diseño</w:t>
      </w:r>
      <w:r w:rsidR="008768BD">
        <w:rPr>
          <w:sz w:val="20"/>
          <w:szCs w:val="20"/>
          <w:lang w:val="es-ES_tradnl" w:bidi="en-US"/>
        </w:rPr>
        <w:t xml:space="preserve"> y el paradigma orientado objetos</w:t>
      </w:r>
      <w:r w:rsidRPr="006B4A60">
        <w:rPr>
          <w:sz w:val="20"/>
          <w:szCs w:val="20"/>
          <w:lang w:val="es-ES_tradnl" w:bidi="en-US"/>
        </w:rPr>
        <w:t xml:space="preserve"> competen el diagrama de despliegue, hay dos tipos de diagramas que se desarrollan para tal objetivo: </w:t>
      </w:r>
      <w:r w:rsidRPr="001B2C19">
        <w:rPr>
          <w:b/>
          <w:sz w:val="20"/>
          <w:szCs w:val="20"/>
          <w:lang w:val="es-ES_tradnl" w:bidi="en-US"/>
        </w:rPr>
        <w:t>[</w:t>
      </w:r>
      <w:r w:rsidRPr="001B2C19">
        <w:rPr>
          <w:rFonts w:cstheme="minorHAnsi"/>
          <w:b/>
          <w:color w:val="C00000"/>
          <w:sz w:val="20"/>
          <w:szCs w:val="20"/>
          <w:lang w:val="es-ES_tradnl" w:bidi="en-US"/>
        </w:rPr>
        <w:t>UML and the Unified Process,</w:t>
      </w:r>
      <w:r w:rsidRPr="001B2C19">
        <w:rPr>
          <w:rFonts w:cstheme="minorHAnsi"/>
          <w:b/>
          <w:bCs/>
          <w:color w:val="C00000"/>
          <w:sz w:val="20"/>
          <w:szCs w:val="20"/>
        </w:rPr>
        <w:t xml:space="preserve"> </w:t>
      </w:r>
      <w:r w:rsidRPr="001B2C19">
        <w:rPr>
          <w:rFonts w:cstheme="minorHAnsi"/>
          <w:b/>
          <w:bCs/>
          <w:color w:val="C00000"/>
          <w:sz w:val="20"/>
          <w:szCs w:val="20"/>
        </w:rPr>
        <w:t>JIM ARLOW AND IL A NEUSTADT</w:t>
      </w:r>
      <w:r w:rsidRPr="001B2C19">
        <w:rPr>
          <w:rFonts w:cstheme="minorHAnsi"/>
          <w:b/>
          <w:bCs/>
          <w:color w:val="C00000"/>
          <w:sz w:val="20"/>
          <w:szCs w:val="20"/>
        </w:rPr>
        <w:t>,</w:t>
      </w:r>
      <w:r w:rsidRPr="001B2C19">
        <w:rPr>
          <w:rFonts w:cstheme="minorHAnsi"/>
          <w:b/>
          <w:color w:val="C00000"/>
          <w:sz w:val="20"/>
          <w:szCs w:val="20"/>
          <w:lang w:val="es-ES_tradnl" w:bidi="en-US"/>
        </w:rPr>
        <w:t xml:space="preserve"> </w:t>
      </w:r>
      <w:r w:rsidRPr="001B2C19">
        <w:rPr>
          <w:rFonts w:cstheme="minorHAnsi"/>
          <w:b/>
          <w:color w:val="C00000"/>
          <w:sz w:val="20"/>
          <w:szCs w:val="20"/>
        </w:rPr>
        <w:t>Practical object-oriented analysis</w:t>
      </w:r>
      <w:r w:rsidRPr="001B2C19">
        <w:rPr>
          <w:rFonts w:cstheme="minorHAnsi"/>
          <w:b/>
          <w:color w:val="C00000"/>
          <w:sz w:val="20"/>
          <w:szCs w:val="20"/>
        </w:rPr>
        <w:t xml:space="preserve"> </w:t>
      </w:r>
      <w:r w:rsidRPr="001B2C19">
        <w:rPr>
          <w:rFonts w:cstheme="minorHAnsi"/>
          <w:b/>
          <w:color w:val="C00000"/>
          <w:sz w:val="20"/>
          <w:szCs w:val="20"/>
        </w:rPr>
        <w:t>and design</w:t>
      </w:r>
      <w:r w:rsidRPr="001B2C19">
        <w:rPr>
          <w:rFonts w:cstheme="minorHAnsi"/>
          <w:b/>
          <w:color w:val="C00000"/>
          <w:sz w:val="20"/>
          <w:szCs w:val="20"/>
        </w:rPr>
        <w:t>, Pearson</w:t>
      </w:r>
      <w:r w:rsidRPr="001B2C19">
        <w:rPr>
          <w:rFonts w:ascii="MetaPlusNormal-Roman" w:hAnsi="MetaPlusNormal-Roman" w:cs="MetaPlusNormal-Roman"/>
          <w:b/>
          <w:color w:val="C00000"/>
          <w:sz w:val="20"/>
          <w:szCs w:val="20"/>
        </w:rPr>
        <w:t xml:space="preserve"> Education, página 355-364</w:t>
      </w:r>
      <w:r w:rsidRPr="006B4A60">
        <w:rPr>
          <w:sz w:val="20"/>
          <w:szCs w:val="20"/>
          <w:lang w:val="es-ES_tradnl" w:bidi="en-US"/>
        </w:rPr>
        <w:t>]</w:t>
      </w:r>
    </w:p>
    <w:p w14:paraId="5FD6FA5E" w14:textId="77777777" w:rsidR="006B4A60" w:rsidRPr="006B4A60" w:rsidRDefault="006B4A60" w:rsidP="006B4A60">
      <w:pPr>
        <w:autoSpaceDE w:val="0"/>
        <w:autoSpaceDN w:val="0"/>
        <w:adjustRightInd w:val="0"/>
        <w:spacing w:after="0" w:line="240" w:lineRule="auto"/>
        <w:rPr>
          <w:sz w:val="20"/>
          <w:szCs w:val="20"/>
          <w:lang w:val="es-ES_tradnl" w:bidi="en-US"/>
        </w:rPr>
      </w:pPr>
    </w:p>
    <w:p w14:paraId="15044484" w14:textId="5B81C310" w:rsidR="006B4A60" w:rsidRPr="006B4A60" w:rsidRDefault="006B4A60" w:rsidP="001B2C19">
      <w:pPr>
        <w:ind w:left="708"/>
        <w:rPr>
          <w:sz w:val="20"/>
          <w:szCs w:val="20"/>
          <w:lang w:val="es-ES_tradnl" w:bidi="en-US"/>
        </w:rPr>
      </w:pPr>
      <w:r w:rsidRPr="006B4A60">
        <w:rPr>
          <w:sz w:val="20"/>
          <w:szCs w:val="20"/>
          <w:lang w:val="es-ES_tradnl" w:bidi="en-US"/>
        </w:rPr>
        <w:t>1. Descripción: Los nodos</w:t>
      </w:r>
      <w:r w:rsidR="001B2C19">
        <w:rPr>
          <w:sz w:val="20"/>
          <w:szCs w:val="20"/>
          <w:lang w:val="es-ES_tradnl" w:bidi="en-US"/>
        </w:rPr>
        <w:t xml:space="preserve"> describen un tipo de hardware (como un PC), y los componentes representan un tipo de software.</w:t>
      </w:r>
    </w:p>
    <w:p w14:paraId="20E08137" w14:textId="3A366722" w:rsidR="001B2C19" w:rsidRDefault="006B4A60" w:rsidP="001B2C19">
      <w:pPr>
        <w:ind w:left="708"/>
        <w:rPr>
          <w:sz w:val="20"/>
          <w:szCs w:val="20"/>
          <w:lang w:val="es-ES_tradnl" w:bidi="en-US"/>
        </w:rPr>
      </w:pPr>
      <w:r w:rsidRPr="006B4A60">
        <w:rPr>
          <w:sz w:val="20"/>
          <w:szCs w:val="20"/>
          <w:lang w:val="es-ES_tradnl" w:bidi="en-US"/>
        </w:rPr>
        <w:t>2. Instanciación:</w:t>
      </w:r>
      <w:r w:rsidR="001B2C19">
        <w:rPr>
          <w:sz w:val="20"/>
          <w:szCs w:val="20"/>
          <w:lang w:val="es-ES_tradnl" w:bidi="en-US"/>
        </w:rPr>
        <w:t xml:space="preserve"> </w:t>
      </w:r>
      <w:r w:rsidR="001B2C19" w:rsidRPr="006B4A60">
        <w:rPr>
          <w:sz w:val="20"/>
          <w:szCs w:val="20"/>
          <w:lang w:val="es-ES_tradnl" w:bidi="en-US"/>
        </w:rPr>
        <w:t>Los nodos</w:t>
      </w:r>
      <w:r w:rsidR="001B2C19">
        <w:rPr>
          <w:sz w:val="20"/>
          <w:szCs w:val="20"/>
          <w:lang w:val="es-ES_tradnl" w:bidi="en-US"/>
        </w:rPr>
        <w:t xml:space="preserve"> </w:t>
      </w:r>
      <w:r w:rsidR="001B2C19">
        <w:rPr>
          <w:sz w:val="20"/>
          <w:szCs w:val="20"/>
          <w:lang w:val="es-ES_tradnl" w:bidi="en-US"/>
        </w:rPr>
        <w:t>son instancias que describen un tipo de hardware, se relacionan con otras instancias de nodos y con instancias de componentes que describen un tipo de software.</w:t>
      </w:r>
    </w:p>
    <w:p w14:paraId="2E6DF5F5" w14:textId="2238496E" w:rsidR="006B4A60" w:rsidRDefault="00E815EF" w:rsidP="006B4A60">
      <w:pPr>
        <w:rPr>
          <w:rFonts w:eastAsia="ZapfDingbats" w:cstheme="minorHAnsi"/>
          <w:color w:val="000000"/>
          <w:sz w:val="20"/>
          <w:szCs w:val="20"/>
        </w:rPr>
      </w:pPr>
      <w:r w:rsidRPr="00B107CA">
        <w:rPr>
          <w:rFonts w:cstheme="minorHAnsi"/>
          <w:lang w:val="es-ES_tradnl" w:bidi="en-US"/>
        </w:rPr>
        <w:t xml:space="preserve">Alimnova® </w:t>
      </w:r>
      <w:r w:rsidR="001B2C19" w:rsidRPr="001B2C19">
        <w:rPr>
          <w:sz w:val="20"/>
          <w:szCs w:val="20"/>
          <w:lang w:val="es-ES_tradnl" w:bidi="en-US"/>
        </w:rPr>
        <w:t xml:space="preserve">Decidió trabajar con el diagrama </w:t>
      </w:r>
      <w:r w:rsidR="00022471">
        <w:rPr>
          <w:sz w:val="20"/>
          <w:szCs w:val="20"/>
          <w:lang w:val="es-ES_tradnl" w:bidi="en-US"/>
        </w:rPr>
        <w:t>de descripción, ya que</w:t>
      </w:r>
      <w:r>
        <w:rPr>
          <w:sz w:val="20"/>
          <w:szCs w:val="20"/>
          <w:lang w:val="es-ES_tradnl" w:bidi="en-US"/>
        </w:rPr>
        <w:t xml:space="preserve"> para los propósitos de un diagrama de instanciación</w:t>
      </w:r>
      <w:r w:rsidR="00022471">
        <w:rPr>
          <w:sz w:val="20"/>
          <w:szCs w:val="20"/>
          <w:lang w:val="es-ES_tradnl" w:bidi="en-US"/>
        </w:rPr>
        <w:t xml:space="preserve">, </w:t>
      </w:r>
      <w:r>
        <w:rPr>
          <w:sz w:val="20"/>
          <w:szCs w:val="20"/>
          <w:lang w:val="es-ES_tradnl" w:bidi="en-US"/>
        </w:rPr>
        <w:t xml:space="preserve"> </w:t>
      </w:r>
      <w:r w:rsidR="00022471">
        <w:rPr>
          <w:sz w:val="20"/>
          <w:szCs w:val="20"/>
          <w:lang w:val="es-ES_tradnl" w:bidi="en-US"/>
        </w:rPr>
        <w:t xml:space="preserve">se busca una aproximación hacía </w:t>
      </w:r>
      <w:r>
        <w:rPr>
          <w:sz w:val="20"/>
          <w:szCs w:val="20"/>
          <w:lang w:val="es-ES_tradnl" w:bidi="en-US"/>
        </w:rPr>
        <w:t xml:space="preserve"> sistemas distribuidos</w:t>
      </w:r>
      <w:r w:rsidR="00022471">
        <w:rPr>
          <w:sz w:val="20"/>
          <w:szCs w:val="20"/>
          <w:lang w:val="es-ES_tradnl" w:bidi="en-US"/>
        </w:rPr>
        <w:t xml:space="preserve">, que no </w:t>
      </w:r>
      <w:r w:rsidR="00B31C2E">
        <w:rPr>
          <w:sz w:val="20"/>
          <w:szCs w:val="20"/>
          <w:lang w:val="es-ES_tradnl" w:bidi="en-US"/>
        </w:rPr>
        <w:t>se contempla en nuestros objetivos</w:t>
      </w:r>
      <w:r w:rsidR="00022471">
        <w:rPr>
          <w:sz w:val="20"/>
          <w:szCs w:val="20"/>
          <w:lang w:val="es-ES_tradnl" w:bidi="en-US"/>
        </w:rPr>
        <w:t>,</w:t>
      </w:r>
      <w:r>
        <w:rPr>
          <w:sz w:val="20"/>
          <w:szCs w:val="20"/>
          <w:lang w:val="es-ES_tradnl" w:bidi="en-US"/>
        </w:rPr>
        <w:t xml:space="preserve"> n</w:t>
      </w:r>
      <w:r w:rsidR="00022471">
        <w:rPr>
          <w:sz w:val="20"/>
          <w:szCs w:val="20"/>
          <w:lang w:val="es-ES_tradnl" w:bidi="en-US"/>
        </w:rPr>
        <w:t>i</w:t>
      </w:r>
      <w:r>
        <w:rPr>
          <w:sz w:val="20"/>
          <w:szCs w:val="20"/>
          <w:lang w:val="es-ES_tradnl" w:bidi="en-US"/>
        </w:rPr>
        <w:t xml:space="preserve"> corresponde </w:t>
      </w:r>
      <w:r w:rsidR="00022471">
        <w:rPr>
          <w:sz w:val="20"/>
          <w:szCs w:val="20"/>
          <w:lang w:val="es-ES_tradnl" w:bidi="en-US"/>
        </w:rPr>
        <w:t>al</w:t>
      </w:r>
      <w:r>
        <w:rPr>
          <w:sz w:val="20"/>
          <w:szCs w:val="20"/>
          <w:lang w:val="es-ES_tradnl" w:bidi="en-US"/>
        </w:rPr>
        <w:t xml:space="preserve"> alcance </w:t>
      </w:r>
      <w:r w:rsidR="00B31C2E">
        <w:rPr>
          <w:sz w:val="20"/>
          <w:szCs w:val="20"/>
          <w:lang w:val="es-ES_tradnl" w:bidi="en-US"/>
        </w:rPr>
        <w:t>del proyecto T-Monopoly. Adicionalmente no se requiere</w:t>
      </w:r>
      <w:r>
        <w:rPr>
          <w:sz w:val="20"/>
          <w:szCs w:val="20"/>
          <w:lang w:val="es-ES_tradnl" w:bidi="en-US"/>
        </w:rPr>
        <w:t xml:space="preserve"> como regla de de negocio </w:t>
      </w:r>
      <w:r>
        <w:rPr>
          <w:rFonts w:eastAsia="ZapfDingbats" w:cstheme="minorHAnsi"/>
          <w:color w:val="000000"/>
          <w:sz w:val="20"/>
          <w:szCs w:val="20"/>
        </w:rPr>
        <w:t>[</w:t>
      </w:r>
      <w:r w:rsidRPr="00AF07F8">
        <w:rPr>
          <w:rFonts w:eastAsia="ZapfDingbats" w:cstheme="minorHAnsi"/>
          <w:color w:val="4F6228" w:themeColor="accent3" w:themeShade="80"/>
          <w:sz w:val="20"/>
          <w:szCs w:val="20"/>
        </w:rPr>
        <w:t xml:space="preserve">ver </w:t>
      </w:r>
      <w:r>
        <w:rPr>
          <w:rFonts w:eastAsia="ZapfDingbats" w:cstheme="minorHAnsi"/>
          <w:color w:val="4F6228" w:themeColor="accent3" w:themeShade="80"/>
          <w:sz w:val="20"/>
          <w:szCs w:val="20"/>
        </w:rPr>
        <w:t xml:space="preserve">anexos </w:t>
      </w:r>
      <w:r w:rsidRPr="00AF07F8">
        <w:rPr>
          <w:rFonts w:eastAsia="ZapfDingbats" w:cstheme="minorHAnsi"/>
          <w:color w:val="4F6228" w:themeColor="accent3" w:themeShade="80"/>
          <w:sz w:val="20"/>
          <w:szCs w:val="20"/>
        </w:rPr>
        <w:t>documentos SPMP Hito 1</w:t>
      </w:r>
      <w:r>
        <w:rPr>
          <w:rFonts w:eastAsia="ZapfDingbats" w:cstheme="minorHAnsi"/>
          <w:color w:val="000000"/>
          <w:sz w:val="20"/>
          <w:szCs w:val="20"/>
        </w:rPr>
        <w:t>]</w:t>
      </w:r>
      <w:r w:rsidR="00B31C2E">
        <w:rPr>
          <w:rFonts w:eastAsia="ZapfDingbats" w:cstheme="minorHAnsi"/>
          <w:color w:val="000000"/>
          <w:sz w:val="20"/>
          <w:szCs w:val="20"/>
        </w:rPr>
        <w:t>.</w:t>
      </w:r>
    </w:p>
    <w:p w14:paraId="706A0BC9" w14:textId="77777777" w:rsidR="005E08E4" w:rsidRDefault="005E08E4" w:rsidP="005B7A22">
      <w:pPr>
        <w:autoSpaceDE w:val="0"/>
        <w:autoSpaceDN w:val="0"/>
        <w:adjustRightInd w:val="0"/>
        <w:spacing w:after="0" w:line="240" w:lineRule="auto"/>
        <w:rPr>
          <w:sz w:val="20"/>
          <w:szCs w:val="20"/>
          <w:lang w:val="es-ES_tradnl" w:bidi="en-US"/>
        </w:rPr>
      </w:pPr>
    </w:p>
    <w:p w14:paraId="1F193123" w14:textId="77777777" w:rsidR="005B7A22" w:rsidRDefault="005B7A22" w:rsidP="005B7A22">
      <w:pPr>
        <w:autoSpaceDE w:val="0"/>
        <w:autoSpaceDN w:val="0"/>
        <w:adjustRightInd w:val="0"/>
        <w:spacing w:after="0" w:line="240" w:lineRule="auto"/>
        <w:rPr>
          <w:sz w:val="20"/>
          <w:szCs w:val="20"/>
          <w:lang w:val="en-US" w:bidi="en-US"/>
        </w:rPr>
      </w:pPr>
      <w:r w:rsidRPr="005B7A22">
        <w:rPr>
          <w:sz w:val="20"/>
          <w:szCs w:val="20"/>
          <w:lang w:val="es-ES_tradnl" w:bidi="en-US"/>
        </w:rPr>
        <w:t>Un diagrama de componentes debe proveer la información de localización física, donde se encuentran los diferentes paquetes y/o componentes del sistema. De esta manera identificando no sólo software sino hardware.</w:t>
      </w:r>
      <w:r>
        <w:rPr>
          <w:sz w:val="20"/>
          <w:szCs w:val="20"/>
          <w:lang w:val="es-ES_tradnl" w:bidi="en-US"/>
        </w:rPr>
        <w:t xml:space="preserve"> </w:t>
      </w:r>
      <w:r w:rsidRPr="005B7A22">
        <w:rPr>
          <w:sz w:val="20"/>
          <w:szCs w:val="20"/>
          <w:lang w:val="en-US" w:bidi="en-US"/>
        </w:rPr>
        <w:t>[</w:t>
      </w:r>
      <w:r w:rsidRPr="005B7A22">
        <w:rPr>
          <w:rFonts w:cstheme="minorHAnsi"/>
          <w:b/>
          <w:bCs/>
          <w:color w:val="C00000"/>
          <w:sz w:val="20"/>
          <w:szCs w:val="20"/>
          <w:lang w:val="en-US"/>
        </w:rPr>
        <w:t>Software Engineering for Game Developers, John P. Flynt</w:t>
      </w:r>
      <w:r>
        <w:rPr>
          <w:rFonts w:cstheme="minorHAnsi"/>
          <w:b/>
          <w:bCs/>
          <w:color w:val="C00000"/>
          <w:sz w:val="20"/>
          <w:szCs w:val="20"/>
          <w:lang w:val="en-US"/>
        </w:rPr>
        <w:t xml:space="preserve"> </w:t>
      </w:r>
      <w:r w:rsidRPr="005B7A22">
        <w:rPr>
          <w:rFonts w:cstheme="minorHAnsi"/>
          <w:b/>
          <w:bCs/>
          <w:color w:val="C00000"/>
          <w:sz w:val="20"/>
          <w:szCs w:val="20"/>
          <w:lang w:val="en-US"/>
        </w:rPr>
        <w:t xml:space="preserve">with Omar Salem,Editorial Thomson, páginas 117-120 </w:t>
      </w:r>
      <w:r w:rsidRPr="005B7A22">
        <w:rPr>
          <w:sz w:val="20"/>
          <w:szCs w:val="20"/>
          <w:lang w:val="en-US" w:bidi="en-US"/>
        </w:rPr>
        <w:t>]</w:t>
      </w:r>
    </w:p>
    <w:p w14:paraId="247ED093" w14:textId="77777777" w:rsidR="005B7A22" w:rsidRDefault="005B7A22" w:rsidP="005B7A22">
      <w:pPr>
        <w:autoSpaceDE w:val="0"/>
        <w:autoSpaceDN w:val="0"/>
        <w:adjustRightInd w:val="0"/>
        <w:spacing w:after="0" w:line="240" w:lineRule="auto"/>
        <w:rPr>
          <w:sz w:val="20"/>
          <w:szCs w:val="20"/>
          <w:lang w:val="en-US" w:bidi="en-US"/>
        </w:rPr>
      </w:pPr>
    </w:p>
    <w:p w14:paraId="30146E78" w14:textId="5E8E2333" w:rsidR="005B7A22" w:rsidRDefault="005B7A22" w:rsidP="005B7A22">
      <w:pPr>
        <w:autoSpaceDE w:val="0"/>
        <w:autoSpaceDN w:val="0"/>
        <w:adjustRightInd w:val="0"/>
        <w:spacing w:after="0" w:line="240" w:lineRule="auto"/>
        <w:rPr>
          <w:sz w:val="20"/>
          <w:szCs w:val="20"/>
          <w:lang w:bidi="en-US"/>
        </w:rPr>
      </w:pPr>
      <w:r>
        <w:rPr>
          <w:sz w:val="20"/>
          <w:szCs w:val="20"/>
          <w:lang w:bidi="en-US"/>
        </w:rPr>
        <w:t xml:space="preserve">Es importante recordar el tipo de arquitectura seleccionada por </w:t>
      </w:r>
      <w:r w:rsidR="006B4A60" w:rsidRPr="00B107CA">
        <w:rPr>
          <w:rFonts w:cstheme="minorHAnsi"/>
          <w:lang w:val="es-ES_tradnl" w:bidi="en-US"/>
        </w:rPr>
        <w:t xml:space="preserve">Alimnova® </w:t>
      </w:r>
      <w:r>
        <w:rPr>
          <w:sz w:val="20"/>
          <w:szCs w:val="20"/>
          <w:lang w:bidi="en-US"/>
        </w:rPr>
        <w:t>para el desarrollo de T-Monopoly [</w:t>
      </w:r>
      <w:r w:rsidRPr="005B7A22">
        <w:rPr>
          <w:color w:val="C00000"/>
          <w:sz w:val="20"/>
          <w:szCs w:val="20"/>
          <w:lang w:bidi="en-US"/>
        </w:rPr>
        <w:t>ver sección 3</w:t>
      </w:r>
      <w:r>
        <w:rPr>
          <w:sz w:val="20"/>
          <w:szCs w:val="20"/>
          <w:lang w:bidi="en-US"/>
        </w:rPr>
        <w:t xml:space="preserve">]. </w:t>
      </w:r>
      <w:r w:rsidR="00954A26">
        <w:rPr>
          <w:sz w:val="20"/>
          <w:szCs w:val="20"/>
          <w:lang w:bidi="en-US"/>
        </w:rPr>
        <w:t xml:space="preserve">De la misma manera </w:t>
      </w:r>
      <w:r w:rsidR="00954A26">
        <w:rPr>
          <w:sz w:val="20"/>
          <w:szCs w:val="20"/>
          <w:lang w:bidi="en-US"/>
        </w:rPr>
        <w:t xml:space="preserve"> p</w:t>
      </w:r>
      <w:r w:rsidRPr="005B7A22">
        <w:rPr>
          <w:sz w:val="20"/>
          <w:szCs w:val="20"/>
          <w:lang w:bidi="en-US"/>
        </w:rPr>
        <w:t xml:space="preserve">ara poder </w:t>
      </w:r>
      <w:r w:rsidR="00954A26">
        <w:rPr>
          <w:sz w:val="20"/>
          <w:szCs w:val="20"/>
          <w:lang w:bidi="en-US"/>
        </w:rPr>
        <w:t xml:space="preserve">comprender </w:t>
      </w:r>
      <w:r>
        <w:rPr>
          <w:sz w:val="20"/>
          <w:szCs w:val="20"/>
          <w:lang w:bidi="en-US"/>
        </w:rPr>
        <w:t>este diagrama,  es necesario tener en cuenta el diagrama de componentes [</w:t>
      </w:r>
      <w:r w:rsidRPr="005B7A22">
        <w:rPr>
          <w:color w:val="C00000"/>
          <w:sz w:val="20"/>
          <w:szCs w:val="20"/>
          <w:lang w:bidi="en-US"/>
        </w:rPr>
        <w:t>ver sección 3.2</w:t>
      </w:r>
      <w:r>
        <w:rPr>
          <w:sz w:val="20"/>
          <w:szCs w:val="20"/>
          <w:lang w:bidi="en-US"/>
        </w:rPr>
        <w:t xml:space="preserve">].  </w:t>
      </w:r>
    </w:p>
    <w:p w14:paraId="1ADECDFC" w14:textId="77777777" w:rsidR="00954A26" w:rsidRDefault="00954A26" w:rsidP="005B7A22">
      <w:pPr>
        <w:autoSpaceDE w:val="0"/>
        <w:autoSpaceDN w:val="0"/>
        <w:adjustRightInd w:val="0"/>
        <w:spacing w:after="0" w:line="240" w:lineRule="auto"/>
        <w:rPr>
          <w:sz w:val="20"/>
          <w:szCs w:val="20"/>
          <w:lang w:bidi="en-US"/>
        </w:rPr>
      </w:pPr>
    </w:p>
    <w:p w14:paraId="7090EE99" w14:textId="58EFD438" w:rsidR="00954A26" w:rsidRDefault="00954A26" w:rsidP="005B7A22">
      <w:pPr>
        <w:autoSpaceDE w:val="0"/>
        <w:autoSpaceDN w:val="0"/>
        <w:adjustRightInd w:val="0"/>
        <w:spacing w:after="0" w:line="240" w:lineRule="auto"/>
        <w:rPr>
          <w:sz w:val="20"/>
          <w:szCs w:val="20"/>
          <w:lang w:bidi="en-US"/>
        </w:rPr>
      </w:pPr>
      <w:r>
        <w:rPr>
          <w:sz w:val="20"/>
          <w:szCs w:val="20"/>
          <w:lang w:bidi="en-US"/>
        </w:rPr>
        <w:t>Trabajando sobre terreno conocido</w:t>
      </w:r>
      <w:r w:rsidR="005113C6">
        <w:rPr>
          <w:sz w:val="20"/>
          <w:szCs w:val="20"/>
          <w:lang w:bidi="en-US"/>
        </w:rPr>
        <w:t xml:space="preserve">, </w:t>
      </w:r>
      <w:r>
        <w:rPr>
          <w:sz w:val="20"/>
          <w:szCs w:val="20"/>
          <w:lang w:bidi="en-US"/>
        </w:rPr>
        <w:t xml:space="preserve"> es importante describir los  ítems u objetos que componen un diagrama de componentes:</w:t>
      </w:r>
    </w:p>
    <w:p w14:paraId="031E4A50" w14:textId="7F2D01F1" w:rsidR="005B7A22" w:rsidRDefault="00B7790C" w:rsidP="005B7A22">
      <w:pPr>
        <w:autoSpaceDE w:val="0"/>
        <w:autoSpaceDN w:val="0"/>
        <w:adjustRightInd w:val="0"/>
        <w:spacing w:after="0" w:line="240" w:lineRule="auto"/>
        <w:rPr>
          <w:sz w:val="20"/>
          <w:szCs w:val="20"/>
          <w:lang w:bidi="en-US"/>
        </w:rPr>
      </w:pPr>
      <w:r>
        <w:rPr>
          <w:rFonts w:eastAsia="ZapfDingbats" w:cstheme="minorHAnsi"/>
          <w:b/>
          <w:noProof/>
          <w:color w:val="000000"/>
          <w:sz w:val="20"/>
          <w:szCs w:val="20"/>
        </w:rPr>
        <w:lastRenderedPageBreak/>
        <w:drawing>
          <wp:inline distT="0" distB="0" distL="0" distR="0" wp14:editId="35D87FCC">
            <wp:extent cx="5844844" cy="3781959"/>
            <wp:effectExtent l="38100" t="19050" r="41606"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203E4640" w14:textId="6915F8FC" w:rsidR="00C90EE4" w:rsidRDefault="00E03E91" w:rsidP="00E03E91">
      <w:pPr>
        <w:autoSpaceDE w:val="0"/>
        <w:autoSpaceDN w:val="0"/>
        <w:adjustRightInd w:val="0"/>
        <w:spacing w:after="0" w:line="240" w:lineRule="auto"/>
        <w:rPr>
          <w:rFonts w:cstheme="minorHAnsi"/>
          <w:sz w:val="20"/>
          <w:szCs w:val="20"/>
          <w:lang w:val="en-US"/>
        </w:rPr>
      </w:pPr>
      <w:r w:rsidRPr="00E03E91">
        <w:rPr>
          <w:rFonts w:cstheme="minorHAnsi"/>
          <w:sz w:val="20"/>
          <w:szCs w:val="20"/>
        </w:rPr>
        <w:t>Los diagramas de despliegue contemplan varios puntos de vista, buscan relacionar el hardware y software de diversas maneras.</w:t>
      </w:r>
      <w:r>
        <w:rPr>
          <w:rFonts w:cstheme="minorHAnsi"/>
          <w:sz w:val="20"/>
          <w:szCs w:val="20"/>
        </w:rPr>
        <w:t xml:space="preserve"> </w:t>
      </w:r>
      <w:r w:rsidRPr="00E03E91">
        <w:rPr>
          <w:rFonts w:cstheme="minorHAnsi"/>
          <w:sz w:val="20"/>
          <w:szCs w:val="20"/>
          <w:lang w:val="en-US"/>
        </w:rPr>
        <w:t>[</w:t>
      </w:r>
      <w:r w:rsidRPr="00E03E91">
        <w:rPr>
          <w:rFonts w:cstheme="minorHAnsi"/>
          <w:b/>
          <w:color w:val="C00000"/>
          <w:sz w:val="20"/>
          <w:szCs w:val="20"/>
          <w:lang w:val="en-US"/>
        </w:rPr>
        <w:t>Large-Scale</w:t>
      </w:r>
      <w:r w:rsidRPr="00E03E91">
        <w:rPr>
          <w:rFonts w:cstheme="minorHAnsi"/>
          <w:b/>
          <w:color w:val="C00000"/>
          <w:sz w:val="20"/>
          <w:szCs w:val="20"/>
          <w:lang w:val="en-US"/>
        </w:rPr>
        <w:t xml:space="preserve"> </w:t>
      </w:r>
      <w:r w:rsidRPr="00E03E91">
        <w:rPr>
          <w:rFonts w:cstheme="minorHAnsi"/>
          <w:b/>
          <w:color w:val="C00000"/>
          <w:sz w:val="20"/>
          <w:szCs w:val="20"/>
          <w:lang w:val="en-US"/>
        </w:rPr>
        <w:t>Software Architecture</w:t>
      </w:r>
      <w:r w:rsidRPr="00E03E91">
        <w:rPr>
          <w:rFonts w:cstheme="minorHAnsi"/>
          <w:b/>
          <w:color w:val="C00000"/>
          <w:sz w:val="20"/>
          <w:szCs w:val="20"/>
          <w:lang w:val="en-US"/>
        </w:rPr>
        <w:t xml:space="preserve">, </w:t>
      </w:r>
      <w:r w:rsidRPr="00E03E91">
        <w:rPr>
          <w:rFonts w:cstheme="minorHAnsi"/>
          <w:b/>
          <w:color w:val="C00000"/>
          <w:sz w:val="20"/>
          <w:szCs w:val="20"/>
          <w:lang w:val="en-US"/>
        </w:rPr>
        <w:t>Jeff Garland</w:t>
      </w:r>
      <w:r w:rsidRPr="00E03E91">
        <w:rPr>
          <w:rFonts w:cstheme="minorHAnsi"/>
          <w:b/>
          <w:color w:val="C00000"/>
          <w:sz w:val="20"/>
          <w:szCs w:val="20"/>
          <w:lang w:val="en-US"/>
        </w:rPr>
        <w:t xml:space="preserve"> and </w:t>
      </w:r>
      <w:r w:rsidRPr="00E03E91">
        <w:rPr>
          <w:rFonts w:cstheme="minorHAnsi"/>
          <w:b/>
          <w:color w:val="C00000"/>
          <w:sz w:val="20"/>
          <w:szCs w:val="20"/>
          <w:lang w:val="en-US"/>
        </w:rPr>
        <w:t>Richard Anthony</w:t>
      </w:r>
      <w:r w:rsidRPr="00E03E91">
        <w:rPr>
          <w:rFonts w:cstheme="minorHAnsi"/>
          <w:b/>
          <w:color w:val="C00000"/>
          <w:sz w:val="20"/>
          <w:szCs w:val="20"/>
          <w:lang w:val="en-US"/>
        </w:rPr>
        <w:t>,</w:t>
      </w:r>
      <w:r w:rsidRPr="00E03E91">
        <w:rPr>
          <w:rFonts w:cstheme="minorHAnsi"/>
          <w:b/>
          <w:color w:val="C00000"/>
          <w:sz w:val="20"/>
          <w:szCs w:val="20"/>
          <w:lang w:val="en-US"/>
        </w:rPr>
        <w:t>A Practical Guide using UML</w:t>
      </w:r>
      <w:r w:rsidRPr="00E03E91">
        <w:rPr>
          <w:rFonts w:cstheme="minorHAnsi"/>
          <w:b/>
          <w:color w:val="C00000"/>
          <w:sz w:val="20"/>
          <w:szCs w:val="20"/>
          <w:lang w:val="en-US"/>
        </w:rPr>
        <w:t>, John Wiley &amp; Sons, LTD, páginas 177-201</w:t>
      </w:r>
      <w:r w:rsidRPr="00E03E91">
        <w:rPr>
          <w:rFonts w:cstheme="minorHAnsi"/>
          <w:sz w:val="20"/>
          <w:szCs w:val="20"/>
          <w:lang w:val="en-US"/>
        </w:rPr>
        <w:t>]</w:t>
      </w:r>
      <w:r>
        <w:rPr>
          <w:rFonts w:cstheme="minorHAnsi"/>
          <w:sz w:val="20"/>
          <w:szCs w:val="20"/>
          <w:lang w:val="en-US"/>
        </w:rPr>
        <w:t>.</w:t>
      </w:r>
    </w:p>
    <w:p w14:paraId="0AFDCD11" w14:textId="77777777" w:rsidR="00E03E91" w:rsidRDefault="00E03E91" w:rsidP="00E03E91">
      <w:pPr>
        <w:autoSpaceDE w:val="0"/>
        <w:autoSpaceDN w:val="0"/>
        <w:adjustRightInd w:val="0"/>
        <w:spacing w:after="0" w:line="240" w:lineRule="auto"/>
        <w:rPr>
          <w:rFonts w:cstheme="minorHAnsi"/>
          <w:sz w:val="20"/>
          <w:szCs w:val="20"/>
          <w:lang w:val="en-US"/>
        </w:rPr>
      </w:pPr>
    </w:p>
    <w:p w14:paraId="01DA1221" w14:textId="25F62C2B" w:rsidR="00E03E91" w:rsidRDefault="00E03E91" w:rsidP="00E03E91">
      <w:pPr>
        <w:autoSpaceDE w:val="0"/>
        <w:autoSpaceDN w:val="0"/>
        <w:adjustRightInd w:val="0"/>
        <w:spacing w:after="0" w:line="240" w:lineRule="auto"/>
        <w:rPr>
          <w:rFonts w:cstheme="minorHAnsi"/>
          <w:sz w:val="20"/>
          <w:szCs w:val="20"/>
        </w:rPr>
      </w:pPr>
      <w:r w:rsidRPr="00E03E91">
        <w:rPr>
          <w:rFonts w:cstheme="minorHAnsi"/>
          <w:sz w:val="20"/>
          <w:szCs w:val="20"/>
        </w:rPr>
        <w:t>Para ello se trabajan 3 vistas:</w:t>
      </w:r>
    </w:p>
    <w:p w14:paraId="5105396B" w14:textId="77777777" w:rsidR="00BD0ECD" w:rsidRPr="00E03E91" w:rsidRDefault="00BD0ECD" w:rsidP="00E03E91">
      <w:pPr>
        <w:autoSpaceDE w:val="0"/>
        <w:autoSpaceDN w:val="0"/>
        <w:adjustRightInd w:val="0"/>
        <w:spacing w:after="0" w:line="240" w:lineRule="auto"/>
        <w:rPr>
          <w:rFonts w:cstheme="minorHAnsi"/>
          <w:sz w:val="20"/>
          <w:szCs w:val="20"/>
        </w:rPr>
      </w:pPr>
    </w:p>
    <w:p w14:paraId="5934F694" w14:textId="57E6FF4F" w:rsidR="00E03E91" w:rsidRPr="00E03E91" w:rsidRDefault="00E03E91" w:rsidP="00E03E91">
      <w:pPr>
        <w:autoSpaceDE w:val="0"/>
        <w:autoSpaceDN w:val="0"/>
        <w:adjustRightInd w:val="0"/>
        <w:spacing w:after="0" w:line="240" w:lineRule="auto"/>
        <w:rPr>
          <w:rFonts w:eastAsia="ZapfDingbats" w:cstheme="minorHAnsi"/>
          <w:color w:val="000000"/>
          <w:sz w:val="20"/>
          <w:szCs w:val="20"/>
        </w:rPr>
      </w:pPr>
      <w:r>
        <w:rPr>
          <w:rFonts w:eastAsia="ZapfDingbats" w:cstheme="minorHAnsi"/>
          <w:noProof/>
          <w:color w:val="000000"/>
          <w:sz w:val="20"/>
          <w:szCs w:val="20"/>
        </w:rPr>
        <w:drawing>
          <wp:inline distT="0" distB="0" distL="0" distR="0" wp14:editId="050AA504">
            <wp:extent cx="5753100" cy="2902927"/>
            <wp:effectExtent l="0" t="19050" r="0" b="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0DD5DED8" w14:textId="77777777" w:rsidR="00E03E91" w:rsidRDefault="00E03E91" w:rsidP="00AF07F8">
      <w:pPr>
        <w:autoSpaceDE w:val="0"/>
        <w:autoSpaceDN w:val="0"/>
        <w:adjustRightInd w:val="0"/>
        <w:spacing w:after="0" w:line="240" w:lineRule="auto"/>
        <w:rPr>
          <w:rFonts w:eastAsia="ZapfDingbats" w:cstheme="minorHAnsi"/>
          <w:color w:val="000000"/>
          <w:sz w:val="20"/>
          <w:szCs w:val="20"/>
        </w:rPr>
      </w:pPr>
    </w:p>
    <w:p w14:paraId="4DAB7E04" w14:textId="77777777" w:rsidR="005B0038" w:rsidRDefault="005B0038" w:rsidP="00AF07F8">
      <w:pPr>
        <w:autoSpaceDE w:val="0"/>
        <w:autoSpaceDN w:val="0"/>
        <w:adjustRightInd w:val="0"/>
        <w:spacing w:after="0" w:line="240" w:lineRule="auto"/>
        <w:rPr>
          <w:rFonts w:eastAsia="ZapfDingbats" w:cstheme="minorHAnsi"/>
          <w:color w:val="000000"/>
          <w:sz w:val="20"/>
          <w:szCs w:val="20"/>
        </w:rPr>
      </w:pPr>
    </w:p>
    <w:p w14:paraId="470E2F2D" w14:textId="6F58D072" w:rsidR="005B0038" w:rsidRDefault="005B0038" w:rsidP="00AF07F8">
      <w:pPr>
        <w:autoSpaceDE w:val="0"/>
        <w:autoSpaceDN w:val="0"/>
        <w:adjustRightInd w:val="0"/>
        <w:spacing w:after="0" w:line="240" w:lineRule="auto"/>
        <w:rPr>
          <w:rFonts w:eastAsia="ZapfDingbats" w:cstheme="minorHAnsi"/>
          <w:color w:val="000000"/>
          <w:sz w:val="20"/>
          <w:szCs w:val="20"/>
        </w:rPr>
      </w:pPr>
      <w:r>
        <w:rPr>
          <w:rFonts w:eastAsia="ZapfDingbats" w:cstheme="minorHAnsi"/>
          <w:color w:val="000000"/>
          <w:sz w:val="20"/>
          <w:szCs w:val="20"/>
        </w:rPr>
        <w:lastRenderedPageBreak/>
        <w:t xml:space="preserve">Para lo que compete  a nuestro proyecto resulta útil utilizar únicamente la vista de despliegue, ya que no contamos </w:t>
      </w:r>
      <w:r w:rsidR="004E7F72">
        <w:rPr>
          <w:rFonts w:eastAsia="ZapfDingbats" w:cstheme="minorHAnsi"/>
          <w:color w:val="000000"/>
          <w:sz w:val="20"/>
          <w:szCs w:val="20"/>
        </w:rPr>
        <w:t>con</w:t>
      </w:r>
      <w:r>
        <w:rPr>
          <w:rFonts w:eastAsia="ZapfDingbats" w:cstheme="minorHAnsi"/>
          <w:color w:val="000000"/>
          <w:sz w:val="20"/>
          <w:szCs w:val="20"/>
        </w:rPr>
        <w:t xml:space="preserve"> modelos de instanciación, donde sea necesario localizar y estructurar varias </w:t>
      </w:r>
      <w:r w:rsidR="004E7F72">
        <w:rPr>
          <w:rFonts w:eastAsia="ZapfDingbats" w:cstheme="minorHAnsi"/>
          <w:color w:val="000000"/>
          <w:sz w:val="20"/>
          <w:szCs w:val="20"/>
        </w:rPr>
        <w:t>máquinas.</w:t>
      </w:r>
      <w:r>
        <w:rPr>
          <w:rFonts w:eastAsia="ZapfDingbats" w:cstheme="minorHAnsi"/>
          <w:color w:val="000000"/>
          <w:sz w:val="20"/>
          <w:szCs w:val="20"/>
        </w:rPr>
        <w:t xml:space="preserve"> </w:t>
      </w:r>
      <w:r w:rsidR="004E7F72">
        <w:rPr>
          <w:rFonts w:eastAsia="ZapfDingbats" w:cstheme="minorHAnsi"/>
          <w:color w:val="000000"/>
          <w:sz w:val="20"/>
          <w:szCs w:val="20"/>
        </w:rPr>
        <w:t>E</w:t>
      </w:r>
      <w:r>
        <w:rPr>
          <w:rFonts w:eastAsia="ZapfDingbats" w:cstheme="minorHAnsi"/>
          <w:color w:val="000000"/>
          <w:sz w:val="20"/>
          <w:szCs w:val="20"/>
        </w:rPr>
        <w:t xml:space="preserve">n referencia a la vista de procesos, no necesitamos hilos de ejecución debido a que su administración corre por cuenta del servicio RMI,  </w:t>
      </w:r>
      <w:r w:rsidR="004E7F72">
        <w:rPr>
          <w:rFonts w:eastAsia="ZapfDingbats" w:cstheme="minorHAnsi"/>
          <w:color w:val="000000"/>
          <w:sz w:val="20"/>
          <w:szCs w:val="20"/>
        </w:rPr>
        <w:t>y la ejecución de procesos es simple, se basa en una lógica para cada uno de los paquetes definidos (cliente, servidor).</w:t>
      </w:r>
    </w:p>
    <w:p w14:paraId="383AC482" w14:textId="77777777" w:rsidR="004E7F72" w:rsidRPr="00E03E91" w:rsidRDefault="004E7F72" w:rsidP="00AF07F8">
      <w:pPr>
        <w:autoSpaceDE w:val="0"/>
        <w:autoSpaceDN w:val="0"/>
        <w:adjustRightInd w:val="0"/>
        <w:spacing w:after="0" w:line="240" w:lineRule="auto"/>
        <w:rPr>
          <w:rFonts w:eastAsia="ZapfDingbats" w:cstheme="minorHAnsi"/>
          <w:color w:val="000000"/>
          <w:sz w:val="20"/>
          <w:szCs w:val="20"/>
        </w:rPr>
      </w:pPr>
    </w:p>
    <w:p w14:paraId="4EDF778C" w14:textId="57337DFE" w:rsidR="005E08E4" w:rsidRDefault="005E08E4" w:rsidP="005E08E4">
      <w:pPr>
        <w:rPr>
          <w:rFonts w:eastAsia="ZapfDingbats" w:cstheme="minorHAnsi"/>
          <w:color w:val="000000"/>
          <w:sz w:val="20"/>
          <w:szCs w:val="20"/>
        </w:rPr>
      </w:pPr>
      <w:r>
        <w:rPr>
          <w:rFonts w:eastAsia="ZapfDingbats" w:cstheme="minorHAnsi"/>
          <w:color w:val="000000"/>
          <w:sz w:val="20"/>
          <w:szCs w:val="20"/>
        </w:rPr>
        <w:t>Para la construcción de él diagrama de Despliegue de Descripción se definen dos tiempos:</w:t>
      </w:r>
      <w:r w:rsidR="00733E9B" w:rsidRPr="00733E9B">
        <w:rPr>
          <w:b/>
          <w:sz w:val="20"/>
          <w:szCs w:val="20"/>
          <w:lang w:val="es-ES_tradnl" w:bidi="en-US"/>
        </w:rPr>
        <w:t xml:space="preserve"> </w:t>
      </w:r>
      <w:r w:rsidR="00733E9B" w:rsidRPr="001B2C19">
        <w:rPr>
          <w:b/>
          <w:sz w:val="20"/>
          <w:szCs w:val="20"/>
          <w:lang w:val="es-ES_tradnl" w:bidi="en-US"/>
        </w:rPr>
        <w:t>[</w:t>
      </w:r>
      <w:r w:rsidR="00733E9B" w:rsidRPr="001B2C19">
        <w:rPr>
          <w:rFonts w:cstheme="minorHAnsi"/>
          <w:b/>
          <w:color w:val="C00000"/>
          <w:sz w:val="20"/>
          <w:szCs w:val="20"/>
          <w:lang w:val="es-ES_tradnl" w:bidi="en-US"/>
        </w:rPr>
        <w:t>UML and the Unified Process,</w:t>
      </w:r>
      <w:r w:rsidR="00733E9B" w:rsidRPr="001B2C19">
        <w:rPr>
          <w:rFonts w:cstheme="minorHAnsi"/>
          <w:b/>
          <w:bCs/>
          <w:color w:val="C00000"/>
          <w:sz w:val="20"/>
          <w:szCs w:val="20"/>
        </w:rPr>
        <w:t xml:space="preserve"> JIM ARLOW AND IL A NEUSTADT,</w:t>
      </w:r>
      <w:r w:rsidR="00733E9B" w:rsidRPr="001B2C19">
        <w:rPr>
          <w:rFonts w:cstheme="minorHAnsi"/>
          <w:b/>
          <w:color w:val="C00000"/>
          <w:sz w:val="20"/>
          <w:szCs w:val="20"/>
          <w:lang w:val="es-ES_tradnl" w:bidi="en-US"/>
        </w:rPr>
        <w:t xml:space="preserve"> </w:t>
      </w:r>
      <w:r w:rsidR="00733E9B" w:rsidRPr="001B2C19">
        <w:rPr>
          <w:rFonts w:cstheme="minorHAnsi"/>
          <w:b/>
          <w:color w:val="C00000"/>
          <w:sz w:val="20"/>
          <w:szCs w:val="20"/>
        </w:rPr>
        <w:t>Practical object-oriented analysis and design, Pearson</w:t>
      </w:r>
      <w:r w:rsidR="00733E9B" w:rsidRPr="001B2C19">
        <w:rPr>
          <w:rFonts w:ascii="MetaPlusNormal-Roman" w:hAnsi="MetaPlusNormal-Roman" w:cs="MetaPlusNormal-Roman"/>
          <w:b/>
          <w:color w:val="C00000"/>
          <w:sz w:val="20"/>
          <w:szCs w:val="20"/>
        </w:rPr>
        <w:t xml:space="preserve"> Education, página 355-364</w:t>
      </w:r>
      <w:r w:rsidR="00733E9B" w:rsidRPr="006B4A60">
        <w:rPr>
          <w:sz w:val="20"/>
          <w:szCs w:val="20"/>
          <w:lang w:val="es-ES_tradnl" w:bidi="en-US"/>
        </w:rPr>
        <w:t>]</w:t>
      </w:r>
    </w:p>
    <w:p w14:paraId="6DFA03EF" w14:textId="77777777" w:rsidR="005E08E4" w:rsidRPr="009E7B62" w:rsidRDefault="005E08E4" w:rsidP="005E08E4">
      <w:pPr>
        <w:pStyle w:val="Prrafodelista"/>
        <w:numPr>
          <w:ilvl w:val="0"/>
          <w:numId w:val="41"/>
        </w:numPr>
        <w:rPr>
          <w:rFonts w:asciiTheme="minorHAnsi" w:eastAsia="ZapfDingbats" w:hAnsiTheme="minorHAnsi" w:cstheme="minorHAnsi"/>
          <w:color w:val="000000"/>
          <w:sz w:val="20"/>
        </w:rPr>
      </w:pPr>
      <w:r w:rsidRPr="009E7B62">
        <w:rPr>
          <w:rFonts w:asciiTheme="minorHAnsi" w:eastAsia="ZapfDingbats" w:hAnsiTheme="minorHAnsi" w:cstheme="minorHAnsi"/>
          <w:color w:val="000000"/>
          <w:sz w:val="20"/>
        </w:rPr>
        <w:t>El  flujo de los nodos y sus conexiones.</w:t>
      </w:r>
    </w:p>
    <w:p w14:paraId="2B75CC01" w14:textId="77777777" w:rsidR="005E08E4" w:rsidRPr="009E7B62" w:rsidRDefault="005E08E4" w:rsidP="005E08E4">
      <w:pPr>
        <w:pStyle w:val="Prrafodelista"/>
        <w:numPr>
          <w:ilvl w:val="0"/>
          <w:numId w:val="41"/>
        </w:numPr>
        <w:rPr>
          <w:rFonts w:asciiTheme="minorHAnsi" w:eastAsia="ZapfDingbats" w:hAnsiTheme="minorHAnsi" w:cstheme="minorHAnsi"/>
          <w:color w:val="000000"/>
          <w:sz w:val="20"/>
        </w:rPr>
      </w:pPr>
      <w:r w:rsidRPr="009E7B62">
        <w:rPr>
          <w:rFonts w:asciiTheme="minorHAnsi" w:eastAsia="ZapfDingbats" w:hAnsiTheme="minorHAnsi" w:cstheme="minorHAnsi"/>
          <w:color w:val="000000"/>
          <w:sz w:val="20"/>
        </w:rPr>
        <w:t>Asi</w:t>
      </w:r>
      <w:r>
        <w:rPr>
          <w:rFonts w:asciiTheme="minorHAnsi" w:eastAsia="ZapfDingbats" w:hAnsiTheme="minorHAnsi" w:cstheme="minorHAnsi"/>
          <w:color w:val="000000"/>
          <w:sz w:val="20"/>
        </w:rPr>
        <w:t>g</w:t>
      </w:r>
      <w:r w:rsidRPr="009E7B62">
        <w:rPr>
          <w:rFonts w:asciiTheme="minorHAnsi" w:eastAsia="ZapfDingbats" w:hAnsiTheme="minorHAnsi" w:cstheme="minorHAnsi"/>
          <w:color w:val="000000"/>
          <w:sz w:val="20"/>
        </w:rPr>
        <w:t xml:space="preserve">nación pertinente y coherente de los componentes a los nodos, que concuerdan  con la arquitectura del sistema. </w:t>
      </w:r>
    </w:p>
    <w:p w14:paraId="612016A8" w14:textId="77777777" w:rsidR="005E08E4" w:rsidRDefault="005E08E4" w:rsidP="005E08E4">
      <w:pPr>
        <w:rPr>
          <w:sz w:val="20"/>
          <w:szCs w:val="20"/>
          <w:lang w:val="es-ES_tradnl" w:bidi="en-US"/>
        </w:rPr>
      </w:pPr>
    </w:p>
    <w:p w14:paraId="6A6D39C9" w14:textId="77777777" w:rsidR="004347DF" w:rsidRDefault="004347DF" w:rsidP="004347DF">
      <w:pPr>
        <w:pStyle w:val="Ttulo3"/>
        <w:rPr>
          <w:rFonts w:eastAsia="ZapfDingbats"/>
        </w:rPr>
      </w:pPr>
      <w:r>
        <w:t xml:space="preserve">4.1.1 </w:t>
      </w:r>
      <w:r>
        <w:tab/>
      </w:r>
      <w:r w:rsidRPr="009E7B62">
        <w:rPr>
          <w:rFonts w:eastAsia="ZapfDingbats"/>
        </w:rPr>
        <w:t>El  flujo de los nodos y sus conexiones.</w:t>
      </w:r>
    </w:p>
    <w:p w14:paraId="356A13DC" w14:textId="77777777" w:rsidR="005B7CA2" w:rsidRPr="00B107CA" w:rsidRDefault="005B7CA2" w:rsidP="005B7CA2">
      <w:pPr>
        <w:pStyle w:val="Comment"/>
        <w:keepNext/>
        <w:spacing w:after="0"/>
        <w:rPr>
          <w:lang w:val="es-ES_tradnl"/>
        </w:rPr>
      </w:pPr>
      <w:r w:rsidRPr="00B107CA">
        <w:rPr>
          <w:rFonts w:asciiTheme="minorHAnsi" w:hAnsiTheme="minorHAnsi"/>
          <w:i w:val="0"/>
          <w:noProof/>
          <w:color w:val="auto"/>
        </w:rPr>
        <w:drawing>
          <wp:inline distT="0" distB="0" distL="0" distR="0" wp14:editId="0389517D">
            <wp:extent cx="4662753" cy="1591294"/>
            <wp:effectExtent l="57150" t="38100" r="80697" b="1041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4188B4CA" w14:textId="77777777" w:rsidR="005B7CA2" w:rsidRDefault="005B7CA2" w:rsidP="005B7CA2">
      <w:pPr>
        <w:pStyle w:val="Epgrafe"/>
        <w:jc w:val="center"/>
        <w:rPr>
          <w:lang w:val="es-ES_tradnl"/>
        </w:rPr>
      </w:pPr>
      <w:bookmarkStart w:id="120" w:name="_Toc180071464"/>
      <w:r w:rsidRPr="00B107CA">
        <w:rPr>
          <w:lang w:val="es-ES_tradnl"/>
        </w:rPr>
        <w:t xml:space="preserve">Ilustración </w:t>
      </w:r>
      <w:r>
        <w:rPr>
          <w:lang w:val="es-ES_tradnl"/>
        </w:rPr>
        <w:t>xx</w:t>
      </w:r>
      <w:r w:rsidRPr="00B107CA">
        <w:rPr>
          <w:lang w:val="es-ES_tradnl"/>
        </w:rPr>
        <w:t>: Descripción Conexiones</w:t>
      </w:r>
      <w:bookmarkEnd w:id="120"/>
    </w:p>
    <w:p w14:paraId="3A3BA297" w14:textId="5AB78AAA" w:rsidR="00CA3763" w:rsidRPr="00CA3763" w:rsidRDefault="00CA3763" w:rsidP="00CA3763">
      <w:pPr>
        <w:spacing w:after="0"/>
        <w:jc w:val="both"/>
        <w:rPr>
          <w:lang w:val="es-ES_tradnl"/>
        </w:rPr>
      </w:pPr>
      <w:r>
        <w:rPr>
          <w:lang w:val="es-ES_tradnl"/>
        </w:rPr>
        <w:t>Para un mejor conocimiento de las restricciones del Sistema T-Monopoly [</w:t>
      </w:r>
      <w:r w:rsidRPr="00CA3763">
        <w:rPr>
          <w:color w:val="4F6228" w:themeColor="accent3" w:themeShade="80"/>
        </w:rPr>
        <w:t xml:space="preserve">VER </w:t>
      </w:r>
      <w:r w:rsidRPr="00CA3763">
        <w:rPr>
          <w:color w:val="4F6228" w:themeColor="accent3" w:themeShade="80"/>
        </w:rPr>
        <w:t>Anexo</w:t>
      </w:r>
      <w:r w:rsidRPr="00CA3763">
        <w:rPr>
          <w:color w:val="4F6228" w:themeColor="accent3" w:themeShade="80"/>
        </w:rPr>
        <w:t xml:space="preserve">. DE </w:t>
      </w:r>
      <w:r w:rsidRPr="00CA3763">
        <w:rPr>
          <w:color w:val="4F6228" w:themeColor="accent3" w:themeShade="80"/>
        </w:rPr>
        <w:t>[Documento_SRS]</w:t>
      </w:r>
      <w:r w:rsidRPr="00CA3763">
        <w:rPr>
          <w:color w:val="4F6228" w:themeColor="accent3" w:themeShade="80"/>
          <w:lang w:val="es-ES_tradnl"/>
        </w:rPr>
        <w:t>]</w:t>
      </w:r>
    </w:p>
    <w:p w14:paraId="2E062693" w14:textId="77777777" w:rsidR="00351514" w:rsidRPr="005E08E4" w:rsidRDefault="00351514" w:rsidP="001A250E">
      <w:pPr>
        <w:autoSpaceDE w:val="0"/>
        <w:autoSpaceDN w:val="0"/>
        <w:adjustRightInd w:val="0"/>
        <w:spacing w:after="0" w:line="240" w:lineRule="auto"/>
        <w:rPr>
          <w:rFonts w:eastAsia="ZapfDingbats" w:cstheme="minorHAnsi"/>
          <w:b/>
          <w:color w:val="000000"/>
          <w:sz w:val="20"/>
          <w:szCs w:val="20"/>
          <w:lang w:val="es-ES_tradnl"/>
        </w:rPr>
      </w:pPr>
    </w:p>
    <w:p w14:paraId="7D20A912" w14:textId="51BB3F46" w:rsidR="00B03AEC" w:rsidRDefault="00B03AEC" w:rsidP="00B03AEC">
      <w:pPr>
        <w:pStyle w:val="Ttulo3"/>
        <w:rPr>
          <w:rFonts w:eastAsia="ZapfDingbats"/>
        </w:rPr>
      </w:pPr>
      <w:r>
        <w:t>4.1.</w:t>
      </w:r>
      <w:r w:rsidRPr="005B7CA2">
        <w:t>2</w:t>
      </w:r>
      <w:r w:rsidRPr="005B7CA2">
        <w:tab/>
      </w:r>
      <w:r w:rsidR="005B7CA2" w:rsidRPr="005B7CA2">
        <w:rPr>
          <w:rFonts w:eastAsia="ZapfDingbats"/>
        </w:rPr>
        <w:t>Asignación pertinente y coherente de los componentes</w:t>
      </w:r>
    </w:p>
    <w:p w14:paraId="74BB97E2" w14:textId="77777777" w:rsidR="005B7CA2" w:rsidRPr="004347DF" w:rsidRDefault="005B7CA2" w:rsidP="005B7CA2">
      <w:r w:rsidRPr="00B107CA">
        <w:t>Alimnova®</w:t>
      </w:r>
      <w:r>
        <w:t xml:space="preserve"> </w:t>
      </w:r>
      <w:r>
        <w:rPr>
          <w:rFonts w:eastAsia="ZapfDingbats" w:cstheme="minorHAnsi"/>
          <w:color w:val="000000"/>
          <w:sz w:val="20"/>
        </w:rPr>
        <w:t xml:space="preserve">escogió dos nodos que ejecutarán un paquete de funcionalidad, según el diagrama de componentes  cliente y servidor </w:t>
      </w:r>
      <w:r>
        <w:rPr>
          <w:sz w:val="20"/>
          <w:szCs w:val="20"/>
          <w:lang w:bidi="en-US"/>
        </w:rPr>
        <w:t>[</w:t>
      </w:r>
      <w:r w:rsidRPr="005B7A22">
        <w:rPr>
          <w:color w:val="C00000"/>
          <w:sz w:val="20"/>
          <w:szCs w:val="20"/>
          <w:lang w:bidi="en-US"/>
        </w:rPr>
        <w:t>ver sección 3.2</w:t>
      </w:r>
      <w:r>
        <w:rPr>
          <w:sz w:val="20"/>
          <w:szCs w:val="20"/>
          <w:lang w:bidi="en-US"/>
        </w:rPr>
        <w:t xml:space="preserve">].  </w:t>
      </w:r>
    </w:p>
    <w:p w14:paraId="5BBEAA18" w14:textId="77777777" w:rsidR="005B7CA2" w:rsidRPr="005E08E4" w:rsidRDefault="005B7CA2" w:rsidP="005B7CA2">
      <w:pPr>
        <w:autoSpaceDE w:val="0"/>
        <w:autoSpaceDN w:val="0"/>
        <w:adjustRightInd w:val="0"/>
        <w:spacing w:after="0" w:line="240" w:lineRule="auto"/>
        <w:rPr>
          <w:rFonts w:eastAsia="ZapfDingbats" w:cstheme="minorHAnsi"/>
          <w:b/>
          <w:color w:val="000000"/>
          <w:sz w:val="20"/>
          <w:szCs w:val="20"/>
          <w:lang w:val="es-ES_tradnl"/>
        </w:rPr>
      </w:pPr>
      <w:r>
        <w:rPr>
          <w:rFonts w:eastAsia="ZapfDingbats" w:cstheme="minorHAnsi"/>
          <w:b/>
          <w:color w:val="000000"/>
          <w:sz w:val="20"/>
          <w:szCs w:val="20"/>
          <w:lang w:val="es-ES_tradnl"/>
        </w:rPr>
        <w:t>Para el cliente:</w:t>
      </w:r>
    </w:p>
    <w:p w14:paraId="3C903143" w14:textId="77777777" w:rsidR="005B7CA2" w:rsidRPr="00B107CA" w:rsidRDefault="005B7CA2" w:rsidP="005B7CA2">
      <w:pPr>
        <w:keepNext/>
        <w:spacing w:line="240" w:lineRule="auto"/>
        <w:jc w:val="both"/>
        <w:rPr>
          <w:lang w:val="es-ES_tradnl"/>
        </w:rPr>
      </w:pPr>
      <w:r w:rsidRPr="00B107CA">
        <w:rPr>
          <w:noProof/>
        </w:rPr>
        <w:lastRenderedPageBreak/>
        <w:drawing>
          <wp:inline distT="0" distB="0" distL="0" distR="0" wp14:editId="1FAAD4BD">
            <wp:extent cx="5486400" cy="3200400"/>
            <wp:effectExtent l="57150" t="57150" r="76200" b="3810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02BEA951" w14:textId="77777777" w:rsidR="005B7CA2" w:rsidRPr="00B107CA" w:rsidRDefault="005B7CA2" w:rsidP="005B7CA2">
      <w:pPr>
        <w:pStyle w:val="Epgrafe"/>
        <w:jc w:val="center"/>
        <w:rPr>
          <w:lang w:val="es-ES_tradnl"/>
        </w:rPr>
      </w:pPr>
      <w:bookmarkStart w:id="121" w:name="_Toc180071463"/>
      <w:r w:rsidRPr="00B107CA">
        <w:rPr>
          <w:lang w:val="es-ES_tradnl"/>
        </w:rPr>
        <w:t xml:space="preserve">Ilustración </w:t>
      </w:r>
      <w:r>
        <w:rPr>
          <w:lang w:val="es-ES_tradnl"/>
        </w:rPr>
        <w:t>xx</w:t>
      </w:r>
      <w:r w:rsidRPr="00B107CA">
        <w:rPr>
          <w:lang w:val="es-ES_tradnl"/>
        </w:rPr>
        <w:t xml:space="preserve">: Descripción </w:t>
      </w:r>
      <w:bookmarkEnd w:id="121"/>
      <w:r>
        <w:rPr>
          <w:lang w:val="es-ES_tradnl"/>
        </w:rPr>
        <w:t>Máquina Cliente</w:t>
      </w:r>
    </w:p>
    <w:p w14:paraId="677230F6" w14:textId="77777777" w:rsidR="005B7CA2" w:rsidRPr="00B107CA" w:rsidRDefault="005B7CA2" w:rsidP="005B7CA2">
      <w:pPr>
        <w:pStyle w:val="Comment"/>
        <w:spacing w:after="0"/>
        <w:ind w:left="1440"/>
        <w:rPr>
          <w:rFonts w:asciiTheme="minorHAnsi" w:hAnsiTheme="minorHAnsi"/>
          <w:i w:val="0"/>
          <w:color w:val="auto"/>
          <w:lang w:val="es-ES_tradnl"/>
        </w:rPr>
      </w:pPr>
    </w:p>
    <w:p w14:paraId="0E4F13C6" w14:textId="77777777" w:rsidR="005B7CA2" w:rsidRDefault="005B7CA2" w:rsidP="005B7CA2">
      <w:pPr>
        <w:autoSpaceDE w:val="0"/>
        <w:autoSpaceDN w:val="0"/>
        <w:adjustRightInd w:val="0"/>
        <w:spacing w:after="0" w:line="240" w:lineRule="auto"/>
        <w:rPr>
          <w:rFonts w:eastAsia="ZapfDingbats" w:cstheme="minorHAnsi"/>
          <w:b/>
          <w:color w:val="000000"/>
          <w:sz w:val="20"/>
          <w:szCs w:val="20"/>
          <w:lang w:val="es-ES_tradnl"/>
        </w:rPr>
      </w:pPr>
      <w:r>
        <w:rPr>
          <w:rFonts w:eastAsia="ZapfDingbats" w:cstheme="minorHAnsi"/>
          <w:b/>
          <w:color w:val="000000"/>
          <w:sz w:val="20"/>
          <w:szCs w:val="20"/>
          <w:lang w:val="es-ES_tradnl"/>
        </w:rPr>
        <w:t>Para el servidor:</w:t>
      </w:r>
    </w:p>
    <w:p w14:paraId="0AB6418A" w14:textId="77777777" w:rsidR="005B7CA2" w:rsidRDefault="005B7CA2" w:rsidP="005B7CA2">
      <w:pPr>
        <w:autoSpaceDE w:val="0"/>
        <w:autoSpaceDN w:val="0"/>
        <w:adjustRightInd w:val="0"/>
        <w:spacing w:after="0" w:line="240" w:lineRule="auto"/>
        <w:rPr>
          <w:rFonts w:eastAsia="ZapfDingbats" w:cstheme="minorHAnsi"/>
          <w:b/>
          <w:color w:val="000000"/>
          <w:sz w:val="20"/>
          <w:szCs w:val="20"/>
          <w:lang w:val="es-ES_tradnl"/>
        </w:rPr>
      </w:pPr>
    </w:p>
    <w:p w14:paraId="0CFCFDDD" w14:textId="77777777" w:rsidR="005B7CA2" w:rsidRDefault="005B7CA2" w:rsidP="005B7CA2">
      <w:pPr>
        <w:autoSpaceDE w:val="0"/>
        <w:autoSpaceDN w:val="0"/>
        <w:adjustRightInd w:val="0"/>
        <w:spacing w:after="0" w:line="240" w:lineRule="auto"/>
        <w:rPr>
          <w:rFonts w:eastAsia="ZapfDingbats" w:cstheme="minorHAnsi"/>
          <w:b/>
          <w:color w:val="000000"/>
          <w:sz w:val="20"/>
          <w:szCs w:val="20"/>
          <w:lang w:val="es-ES_tradnl"/>
        </w:rPr>
      </w:pPr>
    </w:p>
    <w:p w14:paraId="60A3B9A3" w14:textId="77777777" w:rsidR="005B7CA2" w:rsidRDefault="005B7CA2" w:rsidP="005B7CA2">
      <w:pPr>
        <w:autoSpaceDE w:val="0"/>
        <w:autoSpaceDN w:val="0"/>
        <w:adjustRightInd w:val="0"/>
        <w:spacing w:after="0" w:line="240" w:lineRule="auto"/>
        <w:rPr>
          <w:rFonts w:eastAsia="ZapfDingbats" w:cstheme="minorHAnsi"/>
          <w:b/>
          <w:color w:val="000000"/>
          <w:sz w:val="20"/>
          <w:szCs w:val="20"/>
          <w:lang w:val="es-ES_tradnl"/>
        </w:rPr>
      </w:pPr>
      <w:r w:rsidRPr="00B107CA">
        <w:rPr>
          <w:noProof/>
        </w:rPr>
        <w:drawing>
          <wp:inline distT="0" distB="0" distL="0" distR="0" wp14:editId="436903E8">
            <wp:extent cx="5486400" cy="3200400"/>
            <wp:effectExtent l="57150" t="57150" r="76200" b="38100"/>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04157E75" w14:textId="77777777" w:rsidR="005B7CA2" w:rsidRDefault="005B7CA2" w:rsidP="005B7CA2">
      <w:pPr>
        <w:pStyle w:val="Epgrafe"/>
        <w:jc w:val="center"/>
        <w:rPr>
          <w:lang w:val="es-ES_tradnl"/>
        </w:rPr>
      </w:pPr>
      <w:r w:rsidRPr="00B107CA">
        <w:rPr>
          <w:lang w:val="es-ES_tradnl"/>
        </w:rPr>
        <w:t xml:space="preserve">Ilustración </w:t>
      </w:r>
      <w:r>
        <w:rPr>
          <w:lang w:val="es-ES_tradnl"/>
        </w:rPr>
        <w:t>xx</w:t>
      </w:r>
      <w:r w:rsidRPr="00B107CA">
        <w:rPr>
          <w:lang w:val="es-ES_tradnl"/>
        </w:rPr>
        <w:t xml:space="preserve">: Descripción </w:t>
      </w:r>
      <w:r>
        <w:rPr>
          <w:lang w:val="es-ES_tradnl"/>
        </w:rPr>
        <w:t>Máquina Servidor</w:t>
      </w:r>
    </w:p>
    <w:p w14:paraId="4607D1EC" w14:textId="77777777" w:rsidR="005B7CA2" w:rsidRDefault="006C45EE" w:rsidP="005B7CA2">
      <w:pPr>
        <w:pStyle w:val="Ttulo3"/>
        <w:jc w:val="left"/>
      </w:pPr>
      <w:r>
        <w:lastRenderedPageBreak/>
        <w:t>4.1.3</w:t>
      </w:r>
      <w:r w:rsidR="005B7CA2">
        <w:t xml:space="preserve"> </w:t>
      </w:r>
      <w:r>
        <w:t>DIAGRAMA</w:t>
      </w:r>
      <w:r w:rsidR="005B7CA2">
        <w:t xml:space="preserve"> </w:t>
      </w:r>
      <w:r>
        <w:t>DESPLIEGUE</w:t>
      </w:r>
    </w:p>
    <w:p w14:paraId="4F8B2E84" w14:textId="1416E5E6" w:rsidR="00286701" w:rsidRPr="00286701" w:rsidRDefault="00943CF8" w:rsidP="005B7CA2">
      <w:pPr>
        <w:pStyle w:val="Ttulo3"/>
        <w:jc w:val="left"/>
      </w:pPr>
      <w:r>
        <w:rPr>
          <w:noProof/>
          <w:lang w:val="es-ES"/>
        </w:rPr>
        <w:drawing>
          <wp:inline distT="0" distB="0" distL="0" distR="0" wp14:editId="4D52200E">
            <wp:extent cx="5612130" cy="3990975"/>
            <wp:effectExtent l="0" t="0" r="0" b="0"/>
            <wp:docPr id="2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3990975"/>
                    </a:xfrm>
                    <a:prstGeom prst="rect">
                      <a:avLst/>
                    </a:prstGeom>
                  </pic:spPr>
                </pic:pic>
              </a:graphicData>
            </a:graphic>
          </wp:inline>
        </w:drawing>
      </w:r>
    </w:p>
    <w:p w14:paraId="1E0D6591" w14:textId="77777777" w:rsidR="00F4532F" w:rsidRPr="00B107CA" w:rsidRDefault="00F4532F" w:rsidP="00F4532F">
      <w:pPr>
        <w:pStyle w:val="Epgrafe"/>
        <w:rPr>
          <w:i/>
          <w:color w:val="000000" w:themeColor="text1"/>
          <w:lang w:val="es-ES_tradnl"/>
        </w:rPr>
      </w:pPr>
      <w:r w:rsidRPr="00B107CA">
        <w:rPr>
          <w:i/>
          <w:color w:val="000000" w:themeColor="text1"/>
          <w:lang w:val="es-ES_tradnl"/>
        </w:rPr>
        <w:tab/>
      </w:r>
      <w:r w:rsidRPr="00B107CA">
        <w:rPr>
          <w:i/>
          <w:color w:val="000000" w:themeColor="text1"/>
          <w:lang w:val="es-ES_tradnl"/>
        </w:rPr>
        <w:tab/>
      </w:r>
    </w:p>
    <w:p w14:paraId="02FE2AFF" w14:textId="4B4B7AB5" w:rsidR="00F4532F" w:rsidRPr="00B107CA" w:rsidRDefault="006C45EE" w:rsidP="00D6753A">
      <w:pPr>
        <w:pStyle w:val="Ttulo3"/>
      </w:pPr>
      <w:bookmarkStart w:id="122" w:name="_Toc165321557"/>
      <w:bookmarkStart w:id="123" w:name="_Toc260133536"/>
      <w:r>
        <w:t xml:space="preserve">4.1.4 </w:t>
      </w:r>
      <w:bookmarkEnd w:id="122"/>
      <w:bookmarkEnd w:id="123"/>
      <w:r>
        <w:t>documentación DIAGRAMA DESPLIEGUE</w:t>
      </w:r>
    </w:p>
    <w:p w14:paraId="623271E6" w14:textId="77777777" w:rsidR="004877D2" w:rsidRPr="004877D2" w:rsidRDefault="004877D2" w:rsidP="004877D2">
      <w:pPr>
        <w:rPr>
          <w:color w:val="F79646" w:themeColor="accent6"/>
        </w:rPr>
      </w:pPr>
      <w:r>
        <w:t xml:space="preserve">Para la especificación del diagrama de despliegue, el cual está basado en el de componentes se </w:t>
      </w:r>
      <w:bookmarkStart w:id="124" w:name="_GoBack"/>
      <w:r w:rsidRPr="004877D2">
        <w:t>tendrá la siguiente tabla de especificación de las asociaciones entre componentes.</w:t>
      </w:r>
      <w:bookmarkEnd w:id="124"/>
    </w:p>
    <w:p w14:paraId="4448612B" w14:textId="77777777" w:rsidR="004877D2" w:rsidRPr="004877D2" w:rsidRDefault="004877D2" w:rsidP="004877D2">
      <w:pPr>
        <w:rPr>
          <w:color w:val="F79646" w:themeColor="accent6"/>
        </w:rPr>
      </w:pPr>
    </w:p>
    <w:tbl>
      <w:tblPr>
        <w:tblStyle w:val="Cuadrculaclara-nfasis11"/>
        <w:tblW w:w="4560" w:type="dxa"/>
        <w:tblLook w:val="04A0" w:firstRow="1" w:lastRow="0" w:firstColumn="1" w:lastColumn="0" w:noHBand="0" w:noVBand="1"/>
      </w:tblPr>
      <w:tblGrid>
        <w:gridCol w:w="2160"/>
        <w:gridCol w:w="2400"/>
      </w:tblGrid>
      <w:tr w:rsidR="004877D2" w:rsidRPr="004877D2" w14:paraId="389C9313" w14:textId="77777777" w:rsidTr="002133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7C47594" w14:textId="77777777" w:rsidR="004877D2" w:rsidRPr="004877D2" w:rsidRDefault="004877D2" w:rsidP="00213385">
            <w:pP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id</w:t>
            </w:r>
          </w:p>
        </w:tc>
        <w:tc>
          <w:tcPr>
            <w:tcW w:w="2400" w:type="dxa"/>
            <w:noWrap/>
            <w:hideMark/>
          </w:tcPr>
          <w:p w14:paraId="36DF8921" w14:textId="77777777" w:rsidR="004877D2" w:rsidRPr="004877D2" w:rsidRDefault="004877D2" w:rsidP="0021338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4877D2" w:rsidRPr="004877D2" w14:paraId="7E1B300B" w14:textId="77777777" w:rsidTr="002133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gridSpan w:val="2"/>
            <w:noWrap/>
            <w:hideMark/>
          </w:tcPr>
          <w:p w14:paraId="69C322CE" w14:textId="77777777" w:rsidR="004877D2" w:rsidRPr="004877D2" w:rsidRDefault="004877D2" w:rsidP="0021338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4877D2" w:rsidRPr="004877D2" w14:paraId="00BD908B" w14:textId="77777777" w:rsidTr="0021338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40F15D2" w14:textId="77777777" w:rsidR="004877D2" w:rsidRPr="004877D2" w:rsidRDefault="004877D2" w:rsidP="00213385">
            <w:pP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componente origen</w:t>
            </w:r>
          </w:p>
        </w:tc>
        <w:tc>
          <w:tcPr>
            <w:tcW w:w="2400" w:type="dxa"/>
            <w:noWrap/>
            <w:hideMark/>
          </w:tcPr>
          <w:p w14:paraId="01C514DA" w14:textId="77777777" w:rsidR="004877D2" w:rsidRPr="004877D2" w:rsidRDefault="004877D2" w:rsidP="0021338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4877D2" w:rsidRPr="004877D2" w14:paraId="67963F60" w14:textId="77777777" w:rsidTr="002133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gridSpan w:val="2"/>
            <w:noWrap/>
            <w:hideMark/>
          </w:tcPr>
          <w:p w14:paraId="035ED176" w14:textId="77777777" w:rsidR="004877D2" w:rsidRPr="004877D2" w:rsidRDefault="004877D2" w:rsidP="0021338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4877D2" w:rsidRPr="004877D2" w14:paraId="109AA87D" w14:textId="77777777" w:rsidTr="0021338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A0A36B4" w14:textId="77777777" w:rsidR="004877D2" w:rsidRPr="004877D2" w:rsidRDefault="004877D2" w:rsidP="00213385">
            <w:pP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componente asociado</w:t>
            </w:r>
          </w:p>
        </w:tc>
        <w:tc>
          <w:tcPr>
            <w:tcW w:w="2400" w:type="dxa"/>
            <w:noWrap/>
            <w:hideMark/>
          </w:tcPr>
          <w:p w14:paraId="44E14180" w14:textId="77777777" w:rsidR="004877D2" w:rsidRPr="004877D2" w:rsidRDefault="004877D2" w:rsidP="0021338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4877D2" w:rsidRPr="004877D2" w14:paraId="31C7F897" w14:textId="77777777" w:rsidTr="002133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gridSpan w:val="2"/>
            <w:noWrap/>
            <w:hideMark/>
          </w:tcPr>
          <w:p w14:paraId="183E86D9" w14:textId="77777777" w:rsidR="004877D2" w:rsidRPr="004877D2" w:rsidRDefault="004877D2" w:rsidP="0021338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4877D2" w:rsidRPr="004877D2" w14:paraId="26DBE49F" w14:textId="77777777" w:rsidTr="0021338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F9896D0" w14:textId="77777777" w:rsidR="004877D2" w:rsidRPr="004877D2" w:rsidRDefault="004877D2" w:rsidP="00213385">
            <w:pP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descripción</w:t>
            </w:r>
          </w:p>
        </w:tc>
        <w:tc>
          <w:tcPr>
            <w:tcW w:w="2400" w:type="dxa"/>
            <w:noWrap/>
            <w:hideMark/>
          </w:tcPr>
          <w:p w14:paraId="7BDEA138" w14:textId="77777777" w:rsidR="004877D2" w:rsidRPr="004877D2" w:rsidRDefault="004877D2" w:rsidP="00213385">
            <w:pPr>
              <w:keepNex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bl>
    <w:p w14:paraId="5CDE643A" w14:textId="77777777" w:rsidR="004877D2" w:rsidRPr="004877D2" w:rsidRDefault="004877D2" w:rsidP="004877D2">
      <w:pPr>
        <w:pStyle w:val="Epgrafe"/>
        <w:rPr>
          <w:color w:val="F79646" w:themeColor="accent6"/>
        </w:rPr>
      </w:pPr>
      <w:bookmarkStart w:id="125" w:name="_Toc245152770"/>
      <w:r w:rsidRPr="004877D2">
        <w:rPr>
          <w:color w:val="F79646" w:themeColor="accent6"/>
        </w:rPr>
        <w:t xml:space="preserve">Tabla </w:t>
      </w:r>
      <w:r w:rsidRPr="004877D2">
        <w:rPr>
          <w:color w:val="F79646" w:themeColor="accent6"/>
        </w:rPr>
        <w:fldChar w:fldCharType="begin"/>
      </w:r>
      <w:r w:rsidRPr="004877D2">
        <w:rPr>
          <w:color w:val="F79646" w:themeColor="accent6"/>
        </w:rPr>
        <w:instrText xml:space="preserve"> SEQ Tabla \* ARABIC </w:instrText>
      </w:r>
      <w:r w:rsidRPr="004877D2">
        <w:rPr>
          <w:color w:val="F79646" w:themeColor="accent6"/>
        </w:rPr>
        <w:fldChar w:fldCharType="separate"/>
      </w:r>
      <w:r w:rsidRPr="004877D2">
        <w:rPr>
          <w:noProof/>
          <w:color w:val="F79646" w:themeColor="accent6"/>
        </w:rPr>
        <w:t>11</w:t>
      </w:r>
      <w:r w:rsidRPr="004877D2">
        <w:rPr>
          <w:noProof/>
          <w:color w:val="F79646" w:themeColor="accent6"/>
        </w:rPr>
        <w:fldChar w:fldCharType="end"/>
      </w:r>
      <w:r w:rsidRPr="004877D2">
        <w:rPr>
          <w:color w:val="F79646" w:themeColor="accent6"/>
        </w:rPr>
        <w:t>-Especificación diagrama despliegue</w:t>
      </w:r>
      <w:bookmarkEnd w:id="125"/>
    </w:p>
    <w:p w14:paraId="5AB7F550" w14:textId="77777777" w:rsidR="004877D2" w:rsidRDefault="004877D2" w:rsidP="004877D2"/>
    <w:p w14:paraId="5E4ADBA5" w14:textId="77777777" w:rsidR="004877D2" w:rsidRDefault="004877D2" w:rsidP="004877D2">
      <w:r>
        <w:lastRenderedPageBreak/>
        <w:t>Cada uno de los campos se describe como:</w:t>
      </w:r>
    </w:p>
    <w:p w14:paraId="78D9441F" w14:textId="77777777" w:rsidR="004877D2" w:rsidRPr="00544208" w:rsidRDefault="004877D2" w:rsidP="004877D2">
      <w:pPr>
        <w:pStyle w:val="Prrafodelista"/>
        <w:numPr>
          <w:ilvl w:val="0"/>
          <w:numId w:val="43"/>
        </w:numPr>
        <w:spacing w:after="200" w:line="276" w:lineRule="auto"/>
        <w:jc w:val="left"/>
      </w:pPr>
      <w:r w:rsidRPr="00544208">
        <w:t>Id: identificador únicos de la asociación.</w:t>
      </w:r>
    </w:p>
    <w:p w14:paraId="42174AC7" w14:textId="77777777" w:rsidR="004877D2" w:rsidRPr="00544208" w:rsidRDefault="004877D2" w:rsidP="004877D2">
      <w:pPr>
        <w:pStyle w:val="Prrafodelista"/>
        <w:numPr>
          <w:ilvl w:val="0"/>
          <w:numId w:val="43"/>
        </w:numPr>
        <w:spacing w:after="200" w:line="276" w:lineRule="auto"/>
        <w:jc w:val="left"/>
      </w:pPr>
      <w:r w:rsidRPr="00544208">
        <w:t>Componente origen: De los dos componentes involucrados en una asociación, el componente que asocia, es decir de donde se origina la flecha de asociación en el diagrama.</w:t>
      </w:r>
    </w:p>
    <w:p w14:paraId="129C9554" w14:textId="77777777" w:rsidR="004877D2" w:rsidRDefault="004877D2" w:rsidP="004877D2">
      <w:pPr>
        <w:pStyle w:val="Prrafodelista"/>
        <w:numPr>
          <w:ilvl w:val="0"/>
          <w:numId w:val="43"/>
        </w:numPr>
        <w:spacing w:after="200" w:line="276" w:lineRule="auto"/>
        <w:jc w:val="left"/>
      </w:pPr>
      <w:r w:rsidRPr="00544208">
        <w:t>Componente destino: de</w:t>
      </w:r>
      <w:r>
        <w:t xml:space="preserve"> los dos componentes involucrados en una asociación, el componente que es asociado, es decir de donde se apunta la flecha de asociación en el diagrama.</w:t>
      </w:r>
    </w:p>
    <w:tbl>
      <w:tblPr>
        <w:tblStyle w:val="Cuadrculaclara-nfasis11"/>
        <w:tblW w:w="8520" w:type="dxa"/>
        <w:shd w:val="clear" w:color="auto" w:fill="D7E4BD" w:themeFill="accent3" w:themeFillTint="66"/>
        <w:tblLook w:val="04A0" w:firstRow="1" w:lastRow="0" w:firstColumn="1" w:lastColumn="0" w:noHBand="0" w:noVBand="1"/>
      </w:tblPr>
      <w:tblGrid>
        <w:gridCol w:w="2160"/>
        <w:gridCol w:w="6360"/>
      </w:tblGrid>
      <w:tr w:rsidR="004877D2" w:rsidRPr="006332EA" w14:paraId="7CEAA5BA" w14:textId="77777777" w:rsidTr="004877D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shd w:val="clear" w:color="auto" w:fill="D7E4BD" w:themeFill="accent3" w:themeFillTint="66"/>
            <w:noWrap/>
            <w:hideMark/>
          </w:tcPr>
          <w:p w14:paraId="1C19739C" w14:textId="77777777" w:rsidR="004877D2" w:rsidRPr="006332EA" w:rsidRDefault="004877D2" w:rsidP="00213385">
            <w:pPr>
              <w:rPr>
                <w:rFonts w:ascii="Calibri" w:eastAsia="Times New Roman" w:hAnsi="Calibri" w:cs="Times New Roman"/>
                <w:color w:val="000000"/>
              </w:rPr>
            </w:pPr>
            <w:r w:rsidRPr="006332EA">
              <w:rPr>
                <w:rFonts w:ascii="Calibri" w:eastAsia="Times New Roman" w:hAnsi="Calibri" w:cs="Times New Roman"/>
                <w:color w:val="000000"/>
              </w:rPr>
              <w:t>id</w:t>
            </w:r>
          </w:p>
        </w:tc>
        <w:tc>
          <w:tcPr>
            <w:tcW w:w="6360" w:type="dxa"/>
            <w:shd w:val="clear" w:color="auto" w:fill="D7E4BD" w:themeFill="accent3" w:themeFillTint="66"/>
            <w:noWrap/>
            <w:hideMark/>
          </w:tcPr>
          <w:p w14:paraId="1774F513" w14:textId="77777777" w:rsidR="004877D2" w:rsidRPr="006332EA" w:rsidRDefault="004877D2" w:rsidP="0021338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32EA">
              <w:rPr>
                <w:rFonts w:ascii="Calibri" w:eastAsia="Times New Roman" w:hAnsi="Calibri" w:cs="Times New Roman"/>
                <w:color w:val="000000"/>
              </w:rPr>
              <w:t> </w:t>
            </w:r>
            <w:r>
              <w:rPr>
                <w:rFonts w:ascii="Calibri" w:eastAsia="Times New Roman" w:hAnsi="Calibri" w:cs="Times New Roman"/>
                <w:color w:val="000000"/>
              </w:rPr>
              <w:t>SC1</w:t>
            </w:r>
          </w:p>
        </w:tc>
      </w:tr>
      <w:tr w:rsidR="004877D2" w:rsidRPr="006332EA" w14:paraId="74219992" w14:textId="77777777" w:rsidTr="004877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20" w:type="dxa"/>
            <w:gridSpan w:val="2"/>
            <w:shd w:val="clear" w:color="auto" w:fill="D7E4BD" w:themeFill="accent3" w:themeFillTint="66"/>
            <w:noWrap/>
            <w:hideMark/>
          </w:tcPr>
          <w:p w14:paraId="50E4C9E1" w14:textId="77777777" w:rsidR="004877D2" w:rsidRPr="006332EA" w:rsidRDefault="004877D2" w:rsidP="00213385">
            <w:pPr>
              <w:jc w:val="center"/>
              <w:rPr>
                <w:rFonts w:ascii="Calibri" w:eastAsia="Times New Roman" w:hAnsi="Calibri" w:cs="Times New Roman"/>
                <w:color w:val="000000"/>
              </w:rPr>
            </w:pPr>
            <w:r w:rsidRPr="006332EA">
              <w:rPr>
                <w:rFonts w:ascii="Calibri" w:eastAsia="Times New Roman" w:hAnsi="Calibri" w:cs="Times New Roman"/>
                <w:color w:val="000000"/>
              </w:rPr>
              <w:t> </w:t>
            </w:r>
          </w:p>
        </w:tc>
      </w:tr>
      <w:tr w:rsidR="004877D2" w:rsidRPr="006332EA" w14:paraId="68615499" w14:textId="77777777" w:rsidTr="004877D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shd w:val="clear" w:color="auto" w:fill="D7E4BD" w:themeFill="accent3" w:themeFillTint="66"/>
            <w:noWrap/>
            <w:hideMark/>
          </w:tcPr>
          <w:p w14:paraId="480D7844" w14:textId="77777777" w:rsidR="004877D2" w:rsidRPr="006332EA" w:rsidRDefault="004877D2" w:rsidP="00213385">
            <w:pPr>
              <w:rPr>
                <w:rFonts w:ascii="Calibri" w:eastAsia="Times New Roman" w:hAnsi="Calibri" w:cs="Times New Roman"/>
                <w:color w:val="000000"/>
              </w:rPr>
            </w:pPr>
            <w:r w:rsidRPr="006332EA">
              <w:rPr>
                <w:rFonts w:ascii="Calibri" w:eastAsia="Times New Roman" w:hAnsi="Calibri" w:cs="Times New Roman"/>
                <w:color w:val="000000"/>
              </w:rPr>
              <w:t>componente origen</w:t>
            </w:r>
          </w:p>
        </w:tc>
        <w:tc>
          <w:tcPr>
            <w:tcW w:w="6360" w:type="dxa"/>
            <w:shd w:val="clear" w:color="auto" w:fill="D7E4BD" w:themeFill="accent3" w:themeFillTint="66"/>
            <w:noWrap/>
            <w:hideMark/>
          </w:tcPr>
          <w:p w14:paraId="47CB96B4" w14:textId="77777777" w:rsidR="004877D2" w:rsidRPr="006332EA" w:rsidRDefault="004877D2" w:rsidP="0021338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6332EA">
              <w:rPr>
                <w:rFonts w:ascii="Calibri" w:eastAsia="Times New Roman" w:hAnsi="Calibri" w:cs="Times New Roman"/>
                <w:color w:val="000000"/>
              </w:rPr>
              <w:t> </w:t>
            </w:r>
            <w:r>
              <w:rPr>
                <w:rFonts w:ascii="Calibri" w:eastAsia="Times New Roman" w:hAnsi="Calibri" w:cs="Times New Roman"/>
                <w:color w:val="000000"/>
              </w:rPr>
              <w:t>Server</w:t>
            </w:r>
          </w:p>
        </w:tc>
      </w:tr>
      <w:tr w:rsidR="004877D2" w:rsidRPr="006332EA" w14:paraId="479B8047" w14:textId="77777777" w:rsidTr="004877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20" w:type="dxa"/>
            <w:gridSpan w:val="2"/>
            <w:shd w:val="clear" w:color="auto" w:fill="D7E4BD" w:themeFill="accent3" w:themeFillTint="66"/>
            <w:noWrap/>
            <w:hideMark/>
          </w:tcPr>
          <w:p w14:paraId="78F77048" w14:textId="77777777" w:rsidR="004877D2" w:rsidRPr="006332EA" w:rsidRDefault="004877D2" w:rsidP="00213385">
            <w:pPr>
              <w:jc w:val="center"/>
              <w:rPr>
                <w:rFonts w:ascii="Calibri" w:eastAsia="Times New Roman" w:hAnsi="Calibri" w:cs="Times New Roman"/>
                <w:color w:val="000000"/>
              </w:rPr>
            </w:pPr>
            <w:r w:rsidRPr="006332EA">
              <w:rPr>
                <w:rFonts w:ascii="Calibri" w:eastAsia="Times New Roman" w:hAnsi="Calibri" w:cs="Times New Roman"/>
                <w:color w:val="000000"/>
              </w:rPr>
              <w:t> </w:t>
            </w:r>
          </w:p>
        </w:tc>
      </w:tr>
      <w:tr w:rsidR="004877D2" w:rsidRPr="006332EA" w14:paraId="622F3F6A" w14:textId="77777777" w:rsidTr="004877D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shd w:val="clear" w:color="auto" w:fill="D7E4BD" w:themeFill="accent3" w:themeFillTint="66"/>
            <w:noWrap/>
            <w:hideMark/>
          </w:tcPr>
          <w:p w14:paraId="339502E1" w14:textId="77777777" w:rsidR="004877D2" w:rsidRPr="006332EA" w:rsidRDefault="004877D2" w:rsidP="00213385">
            <w:pPr>
              <w:rPr>
                <w:rFonts w:ascii="Calibri" w:eastAsia="Times New Roman" w:hAnsi="Calibri" w:cs="Times New Roman"/>
                <w:color w:val="000000"/>
              </w:rPr>
            </w:pPr>
            <w:r w:rsidRPr="006332EA">
              <w:rPr>
                <w:rFonts w:ascii="Calibri" w:eastAsia="Times New Roman" w:hAnsi="Calibri" w:cs="Times New Roman"/>
                <w:color w:val="000000"/>
              </w:rPr>
              <w:t>componente asociado</w:t>
            </w:r>
          </w:p>
        </w:tc>
        <w:tc>
          <w:tcPr>
            <w:tcW w:w="6360" w:type="dxa"/>
            <w:shd w:val="clear" w:color="auto" w:fill="D7E4BD" w:themeFill="accent3" w:themeFillTint="66"/>
            <w:noWrap/>
            <w:hideMark/>
          </w:tcPr>
          <w:p w14:paraId="769C3878" w14:textId="77777777" w:rsidR="004877D2" w:rsidRPr="006332EA" w:rsidRDefault="004877D2" w:rsidP="0021338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6332EA">
              <w:rPr>
                <w:rFonts w:ascii="Calibri" w:eastAsia="Times New Roman" w:hAnsi="Calibri" w:cs="Times New Roman"/>
                <w:color w:val="000000"/>
              </w:rPr>
              <w:t> </w:t>
            </w:r>
            <w:r>
              <w:rPr>
                <w:rFonts w:ascii="Calibri" w:eastAsia="Times New Roman" w:hAnsi="Calibri" w:cs="Times New Roman"/>
                <w:color w:val="000000"/>
              </w:rPr>
              <w:t>Comunication</w:t>
            </w:r>
          </w:p>
        </w:tc>
      </w:tr>
      <w:tr w:rsidR="004877D2" w:rsidRPr="006332EA" w14:paraId="344151A8" w14:textId="77777777" w:rsidTr="004877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20" w:type="dxa"/>
            <w:gridSpan w:val="2"/>
            <w:shd w:val="clear" w:color="auto" w:fill="D7E4BD" w:themeFill="accent3" w:themeFillTint="66"/>
            <w:noWrap/>
            <w:hideMark/>
          </w:tcPr>
          <w:p w14:paraId="49A0AE08" w14:textId="77777777" w:rsidR="004877D2" w:rsidRPr="006332EA" w:rsidRDefault="004877D2" w:rsidP="00213385">
            <w:pPr>
              <w:jc w:val="center"/>
              <w:rPr>
                <w:rFonts w:ascii="Calibri" w:eastAsia="Times New Roman" w:hAnsi="Calibri" w:cs="Times New Roman"/>
                <w:color w:val="000000"/>
              </w:rPr>
            </w:pPr>
            <w:r w:rsidRPr="006332EA">
              <w:rPr>
                <w:rFonts w:ascii="Calibri" w:eastAsia="Times New Roman" w:hAnsi="Calibri" w:cs="Times New Roman"/>
                <w:color w:val="000000"/>
              </w:rPr>
              <w:t> </w:t>
            </w:r>
          </w:p>
        </w:tc>
      </w:tr>
      <w:tr w:rsidR="004877D2" w:rsidRPr="006332EA" w14:paraId="5F5819AE" w14:textId="77777777" w:rsidTr="004877D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shd w:val="clear" w:color="auto" w:fill="D7E4BD" w:themeFill="accent3" w:themeFillTint="66"/>
            <w:noWrap/>
            <w:hideMark/>
          </w:tcPr>
          <w:p w14:paraId="48E67153" w14:textId="77777777" w:rsidR="004877D2" w:rsidRPr="006332EA" w:rsidRDefault="004877D2" w:rsidP="00213385">
            <w:pPr>
              <w:rPr>
                <w:rFonts w:ascii="Calibri" w:eastAsia="Times New Roman" w:hAnsi="Calibri" w:cs="Times New Roman"/>
                <w:color w:val="000000"/>
              </w:rPr>
            </w:pPr>
            <w:r w:rsidRPr="006332EA">
              <w:rPr>
                <w:rFonts w:ascii="Calibri" w:eastAsia="Times New Roman" w:hAnsi="Calibri" w:cs="Times New Roman"/>
                <w:color w:val="000000"/>
              </w:rPr>
              <w:t>descripción</w:t>
            </w:r>
          </w:p>
        </w:tc>
        <w:tc>
          <w:tcPr>
            <w:tcW w:w="6360" w:type="dxa"/>
            <w:shd w:val="clear" w:color="auto" w:fill="D7E4BD" w:themeFill="accent3" w:themeFillTint="66"/>
            <w:noWrap/>
            <w:hideMark/>
          </w:tcPr>
          <w:p w14:paraId="4B964815" w14:textId="77777777" w:rsidR="004877D2" w:rsidRPr="006332EA" w:rsidRDefault="004877D2" w:rsidP="00213385">
            <w:pPr>
              <w:keepNex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6332EA">
              <w:rPr>
                <w:rFonts w:ascii="Calibri" w:eastAsia="Times New Roman" w:hAnsi="Calibri" w:cs="Times New Roman"/>
                <w:color w:val="000000"/>
              </w:rPr>
              <w:t> </w:t>
            </w:r>
            <w:r>
              <w:rPr>
                <w:rFonts w:ascii="Calibri" w:eastAsia="Times New Roman" w:hAnsi="Calibri" w:cs="Times New Roman"/>
                <w:color w:val="000000"/>
              </w:rPr>
              <w:t>Define la interacción de cómo el servidor envía los datos en tiempo de ejecución, con el objetivo de comunicárselos al cliente, por medio del modulo de comunicaciones</w:t>
            </w:r>
          </w:p>
        </w:tc>
      </w:tr>
    </w:tbl>
    <w:p w14:paraId="547DCA5B" w14:textId="77777777" w:rsidR="00F4532F" w:rsidRPr="004877D2" w:rsidRDefault="00F4532F" w:rsidP="00F4532F">
      <w:pPr>
        <w:rPr>
          <w:lang w:val="es-CO"/>
        </w:rPr>
      </w:pPr>
    </w:p>
    <w:p w14:paraId="78C8DF45" w14:textId="77777777" w:rsidR="00F4532F" w:rsidRPr="00B107CA" w:rsidRDefault="002B0885" w:rsidP="002B0885">
      <w:pPr>
        <w:pStyle w:val="Ttulo3"/>
      </w:pPr>
      <w:bookmarkStart w:id="126" w:name="_Toc260133538"/>
      <w:r w:rsidRPr="00B107CA">
        <w:t xml:space="preserve">4.2 </w:t>
      </w:r>
      <w:r w:rsidR="00F4532F" w:rsidRPr="00B107CA">
        <w:t>Diagrama de Comportamiento e Interacción</w:t>
      </w:r>
      <w:bookmarkEnd w:id="126"/>
    </w:p>
    <w:p w14:paraId="4D2A4E94" w14:textId="77777777"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comportamiento de UML permiten tener un mejor acercamiento a lo que sucederá cuando la aplicación realice alguna funcionalidad específica, mientras que los diagramas de interacción añaden a esto el flujo de control y de datos [8].</w:t>
      </w:r>
    </w:p>
    <w:p w14:paraId="6B156EFC" w14:textId="77777777"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14:paraId="304FB6FA" w14:textId="77777777" w:rsidR="00F4532F" w:rsidRPr="00B107CA" w:rsidRDefault="00F4532F" w:rsidP="00F4532F">
      <w:pPr>
        <w:spacing w:line="240" w:lineRule="auto"/>
        <w:jc w:val="both"/>
        <w:rPr>
          <w:lang w:val="es-ES_tradnl"/>
        </w:rPr>
      </w:pPr>
      <w:r w:rsidRPr="00B107CA">
        <w:rPr>
          <w:i/>
          <w:color w:val="4F81BD" w:themeColor="accent1"/>
          <w:lang w:val="es-ES_tradnl"/>
        </w:rPr>
        <w:t>Esta sección se divide en Diagramas de Actividad y de Secuencia</w:t>
      </w:r>
      <w:r w:rsidRPr="00B107CA">
        <w:rPr>
          <w:lang w:val="es-ES_tradnl"/>
        </w:rPr>
        <w:t xml:space="preserve"> </w:t>
      </w:r>
    </w:p>
    <w:p w14:paraId="7D2B7134" w14:textId="77777777" w:rsidR="00F4532F" w:rsidRPr="00B107CA" w:rsidRDefault="00F4532F" w:rsidP="00F4532F">
      <w:pPr>
        <w:spacing w:line="240" w:lineRule="auto"/>
        <w:jc w:val="both"/>
        <w:rPr>
          <w:lang w:val="es-ES_tradnl"/>
        </w:rPr>
      </w:pPr>
    </w:p>
    <w:p w14:paraId="06A2D6AC" w14:textId="77777777" w:rsidR="00F4532F" w:rsidRPr="00B107CA" w:rsidRDefault="00F4532F" w:rsidP="00F4532F">
      <w:pPr>
        <w:spacing w:line="240" w:lineRule="auto"/>
        <w:jc w:val="both"/>
        <w:rPr>
          <w:lang w:val="es-ES_tradnl"/>
        </w:rPr>
      </w:pPr>
    </w:p>
    <w:p w14:paraId="301244D9" w14:textId="77777777" w:rsidR="00F4532F" w:rsidRPr="00B107CA" w:rsidRDefault="00F4532F" w:rsidP="00F4532F">
      <w:pPr>
        <w:spacing w:line="240" w:lineRule="auto"/>
        <w:jc w:val="both"/>
        <w:rPr>
          <w:lang w:val="es-ES_tradnl"/>
        </w:rPr>
      </w:pPr>
    </w:p>
    <w:p w14:paraId="47E813CB" w14:textId="77777777" w:rsidR="00F4532F" w:rsidRPr="00B107CA" w:rsidRDefault="00F4532F" w:rsidP="00D6753A">
      <w:pPr>
        <w:pStyle w:val="Ttulo3"/>
      </w:pPr>
      <w:bookmarkStart w:id="127" w:name="_Toc165321563"/>
      <w:bookmarkStart w:id="128" w:name="_Toc260133539"/>
      <w:r w:rsidRPr="00B107CA">
        <w:t>Diagrama de Actividad</w:t>
      </w:r>
      <w:bookmarkEnd w:id="127"/>
      <w:bookmarkEnd w:id="128"/>
    </w:p>
    <w:p w14:paraId="2D4C4038" w14:textId="77777777"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actividad es un paso en la ejecución de un programa, en la cual un trabajo se ejecuta. Esto puede incluir un cálculo, una consulta, manipulación de datos o simplemente verificación de información [6].</w:t>
      </w:r>
    </w:p>
    <w:p w14:paraId="61486647" w14:textId="77777777"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actividad generalmente se utilizan para especificar [9]:</w:t>
      </w:r>
    </w:p>
    <w:p w14:paraId="3188AC01" w14:textId="77777777"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lastRenderedPageBreak/>
        <w:t xml:space="preserve">Un método </w:t>
      </w:r>
    </w:p>
    <w:p w14:paraId="633B5FA7" w14:textId="77777777"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caso de uso </w:t>
      </w:r>
    </w:p>
    <w:p w14:paraId="77D179D5" w14:textId="77777777"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Un proceso de negocio (Workflow)</w:t>
      </w:r>
    </w:p>
    <w:p w14:paraId="3A3BDD5C" w14:textId="77777777" w:rsidR="00F4532F" w:rsidRPr="00B107CA" w:rsidRDefault="00F4532F" w:rsidP="00F4532F">
      <w:pPr>
        <w:keepNext/>
        <w:spacing w:line="240" w:lineRule="auto"/>
        <w:jc w:val="both"/>
        <w:rPr>
          <w:lang w:val="es-ES_tradnl"/>
        </w:rPr>
      </w:pPr>
      <w:r w:rsidRPr="00B107CA">
        <w:rPr>
          <w:lang w:val="es-ES_tradnl"/>
        </w:rPr>
        <w:t xml:space="preserve">  </w:t>
      </w:r>
      <w:r w:rsidRPr="00B107CA">
        <w:rPr>
          <w:noProof/>
        </w:rPr>
        <w:drawing>
          <wp:inline distT="0" distB="0" distL="0" distR="0" wp14:editId="03DC660F">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71" cstate="print"/>
                    <a:stretch>
                      <a:fillRect/>
                    </a:stretch>
                  </pic:blipFill>
                  <pic:spPr>
                    <a:xfrm>
                      <a:off x="0" y="0"/>
                      <a:ext cx="4162425" cy="4762500"/>
                    </a:xfrm>
                    <a:prstGeom prst="rect">
                      <a:avLst/>
                    </a:prstGeom>
                  </pic:spPr>
                </pic:pic>
              </a:graphicData>
            </a:graphic>
          </wp:inline>
        </w:drawing>
      </w:r>
    </w:p>
    <w:p w14:paraId="25A7EB5D" w14:textId="77777777" w:rsidR="00F4532F" w:rsidRPr="00B107CA" w:rsidRDefault="00F4532F" w:rsidP="00F4532F">
      <w:pPr>
        <w:pStyle w:val="Epgrafe"/>
        <w:jc w:val="center"/>
        <w:rPr>
          <w:lang w:val="es-ES_tradnl"/>
        </w:rPr>
      </w:pPr>
      <w:bookmarkStart w:id="129" w:name="_Toc180071466"/>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15</w:t>
      </w:r>
      <w:r w:rsidR="007D5804" w:rsidRPr="00B107CA">
        <w:rPr>
          <w:lang w:val="es-ES_tradnl"/>
        </w:rPr>
        <w:fldChar w:fldCharType="end"/>
      </w:r>
      <w:r w:rsidRPr="00B107CA">
        <w:rPr>
          <w:lang w:val="es-ES_tradnl"/>
        </w:rPr>
        <w:t>: Diagrama de Actividad</w:t>
      </w:r>
      <w:bookmarkStart w:id="130" w:name="_Toc165321564"/>
      <w:bookmarkEnd w:id="129"/>
    </w:p>
    <w:p w14:paraId="35FD1991" w14:textId="77777777" w:rsidR="00F4532F" w:rsidRPr="00B107CA" w:rsidRDefault="00F4532F" w:rsidP="00D6753A">
      <w:pPr>
        <w:pStyle w:val="Ttulo3"/>
      </w:pPr>
      <w:bookmarkStart w:id="131" w:name="_Toc260133540"/>
      <w:r w:rsidRPr="00B107CA">
        <w:t>Diagrama de Secuencia</w:t>
      </w:r>
      <w:bookmarkEnd w:id="130"/>
      <w:bookmarkEnd w:id="131"/>
    </w:p>
    <w:p w14:paraId="49CA8DCB" w14:textId="77777777"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14:paraId="7AAE6E79" w14:textId="77777777" w:rsidR="000406CE" w:rsidRPr="00B107CA" w:rsidRDefault="00F4532F" w:rsidP="000406CE">
      <w:pPr>
        <w:keepNext/>
        <w:jc w:val="center"/>
        <w:rPr>
          <w:lang w:val="es-ES_tradnl"/>
        </w:rPr>
      </w:pPr>
      <w:r w:rsidRPr="00B107CA">
        <w:rPr>
          <w:noProof/>
        </w:rPr>
        <w:lastRenderedPageBreak/>
        <w:drawing>
          <wp:inline distT="0" distB="0" distL="0" distR="0" wp14:editId="39440A84">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72" cstate="print"/>
                    <a:stretch>
                      <a:fillRect/>
                    </a:stretch>
                  </pic:blipFill>
                  <pic:spPr>
                    <a:xfrm>
                      <a:off x="0" y="0"/>
                      <a:ext cx="3867150" cy="4438650"/>
                    </a:xfrm>
                    <a:prstGeom prst="rect">
                      <a:avLst/>
                    </a:prstGeom>
                  </pic:spPr>
                </pic:pic>
              </a:graphicData>
            </a:graphic>
          </wp:inline>
        </w:drawing>
      </w:r>
    </w:p>
    <w:p w14:paraId="10D10DF9" w14:textId="77777777" w:rsidR="00F4532F" w:rsidRPr="00B107CA" w:rsidRDefault="000406CE" w:rsidP="000406CE">
      <w:pPr>
        <w:pStyle w:val="Epgrafe"/>
        <w:jc w:val="center"/>
        <w:rPr>
          <w:lang w:val="es-ES_tradnl"/>
        </w:rPr>
      </w:pPr>
      <w:bookmarkStart w:id="132" w:name="_Toc180071467"/>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16</w:t>
      </w:r>
      <w:r w:rsidR="007D5804" w:rsidRPr="00B107CA">
        <w:rPr>
          <w:lang w:val="es-ES_tradnl"/>
        </w:rPr>
        <w:fldChar w:fldCharType="end"/>
      </w:r>
      <w:r w:rsidRPr="00B107CA">
        <w:rPr>
          <w:lang w:val="es-ES_tradnl"/>
        </w:rPr>
        <w:t>: Diagrama de secuencia</w:t>
      </w:r>
      <w:bookmarkEnd w:id="132"/>
    </w:p>
    <w:p w14:paraId="3F11C03B" w14:textId="77777777" w:rsidR="00F4532F" w:rsidRPr="00B107CA" w:rsidRDefault="00F4532F" w:rsidP="00F4532F">
      <w:pPr>
        <w:rPr>
          <w:lang w:val="es-ES_tradnl"/>
        </w:rPr>
      </w:pPr>
    </w:p>
    <w:p w14:paraId="270868CF" w14:textId="77777777" w:rsidR="00383597" w:rsidRPr="00B107CA" w:rsidRDefault="00383597">
      <w:pPr>
        <w:rPr>
          <w:lang w:val="es-ES_tradnl"/>
        </w:rPr>
      </w:pPr>
      <w:r w:rsidRPr="00B107CA">
        <w:rPr>
          <w:lang w:val="es-ES_tradnl"/>
        </w:rPr>
        <w:br w:type="page"/>
      </w:r>
    </w:p>
    <w:p w14:paraId="08A98AB8" w14:textId="77777777" w:rsidR="00383597" w:rsidRPr="00B107CA" w:rsidRDefault="002B0885" w:rsidP="00D6753A">
      <w:pPr>
        <w:pStyle w:val="Ttulo1"/>
      </w:pPr>
      <w:bookmarkStart w:id="133" w:name="_Diseño_de_Bajo"/>
      <w:bookmarkStart w:id="134" w:name="_5._Diseño_de"/>
      <w:bookmarkStart w:id="135" w:name="_Toc260133541"/>
      <w:bookmarkEnd w:id="133"/>
      <w:bookmarkEnd w:id="134"/>
      <w:r w:rsidRPr="00B107CA">
        <w:lastRenderedPageBreak/>
        <w:t xml:space="preserve">5. </w:t>
      </w:r>
      <w:r w:rsidR="00383597" w:rsidRPr="00B107CA">
        <w:t xml:space="preserve">Diseño de </w:t>
      </w:r>
      <w:r w:rsidR="004B0EAB" w:rsidRPr="00B107CA">
        <w:t>Bajo</w:t>
      </w:r>
      <w:r w:rsidR="00383597" w:rsidRPr="00B107CA">
        <w:t xml:space="preserve"> Nivel</w:t>
      </w:r>
      <w:bookmarkEnd w:id="135"/>
    </w:p>
    <w:p w14:paraId="6B3B6D30" w14:textId="77777777"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14:paraId="61D8BB0E" w14:textId="77777777" w:rsidR="00C67475" w:rsidRPr="00B107CA" w:rsidRDefault="00C67475" w:rsidP="00C67475">
      <w:pPr>
        <w:spacing w:line="240" w:lineRule="auto"/>
        <w:jc w:val="both"/>
        <w:rPr>
          <w:lang w:val="es-ES_tradnl"/>
        </w:rPr>
      </w:pPr>
    </w:p>
    <w:p w14:paraId="528CE239" w14:textId="77777777" w:rsidR="009D3954" w:rsidRPr="00B107CA" w:rsidRDefault="0022659E" w:rsidP="009D3954">
      <w:pPr>
        <w:keepNext/>
        <w:jc w:val="both"/>
        <w:rPr>
          <w:lang w:val="es-ES_tradnl"/>
        </w:rPr>
      </w:pPr>
      <w:r w:rsidRPr="00B107CA">
        <w:rPr>
          <w:noProof/>
        </w:rPr>
        <w:drawing>
          <wp:inline distT="0" distB="0" distL="0" distR="0" wp14:editId="02544538">
            <wp:extent cx="5724525" cy="3667125"/>
            <wp:effectExtent l="0" t="57150" r="0" b="857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01CF9242" w14:textId="77777777" w:rsidR="00C454A1" w:rsidRPr="00B107CA" w:rsidRDefault="005B5A7F" w:rsidP="009D3954">
      <w:pPr>
        <w:pStyle w:val="Epgrafe"/>
        <w:jc w:val="center"/>
        <w:rPr>
          <w:lang w:val="es-ES_tradnl"/>
        </w:rPr>
      </w:pPr>
      <w:bookmarkStart w:id="136" w:name="_Toc180071468"/>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17</w:t>
      </w:r>
      <w:r w:rsidR="007D5804" w:rsidRPr="00B107CA">
        <w:rPr>
          <w:lang w:val="es-ES_tradnl"/>
        </w:rPr>
        <w:fldChar w:fldCharType="end"/>
      </w:r>
      <w:r w:rsidRPr="00B107CA">
        <w:rPr>
          <w:lang w:val="es-ES_tradnl"/>
        </w:rPr>
        <w:t>:</w:t>
      </w:r>
      <w:r w:rsidR="009D3954" w:rsidRPr="00B107CA">
        <w:rPr>
          <w:lang w:val="es-ES_tradnl"/>
        </w:rPr>
        <w:t xml:space="preserve"> Diseño de bajo nivel</w:t>
      </w:r>
      <w:bookmarkEnd w:id="136"/>
    </w:p>
    <w:p w14:paraId="132A9086" w14:textId="77777777"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14:paraId="62F70E0A" w14:textId="77777777" w:rsidR="00BB7F48" w:rsidRPr="00B107CA" w:rsidRDefault="00BB7F48" w:rsidP="00FD1F38">
      <w:pPr>
        <w:spacing w:line="240" w:lineRule="auto"/>
        <w:jc w:val="both"/>
        <w:rPr>
          <w:i/>
          <w:color w:val="4F81BD" w:themeColor="accent1"/>
          <w:lang w:val="es-ES_tradnl"/>
        </w:rPr>
      </w:pPr>
    </w:p>
    <w:p w14:paraId="3AE290AA" w14:textId="77777777" w:rsidR="00BB7F48" w:rsidRPr="00B107CA" w:rsidRDefault="00BB7F48" w:rsidP="00FD1F38">
      <w:pPr>
        <w:spacing w:line="240" w:lineRule="auto"/>
        <w:jc w:val="both"/>
        <w:rPr>
          <w:i/>
          <w:color w:val="4F81BD" w:themeColor="accent1"/>
          <w:lang w:val="es-ES_tradnl"/>
        </w:rPr>
      </w:pPr>
    </w:p>
    <w:p w14:paraId="20D4AD57" w14:textId="77777777" w:rsidR="00BB7F48" w:rsidRPr="00B107CA" w:rsidRDefault="00BB7F48" w:rsidP="00FD1F38">
      <w:pPr>
        <w:spacing w:line="240" w:lineRule="auto"/>
        <w:jc w:val="both"/>
        <w:rPr>
          <w:lang w:val="es-ES_tradnl"/>
        </w:rPr>
        <w:sectPr w:rsidR="00BB7F48" w:rsidRPr="00B107CA">
          <w:headerReference w:type="default" r:id="rId78"/>
          <w:footerReference w:type="default" r:id="rId79"/>
          <w:headerReference w:type="first" r:id="rId80"/>
          <w:footerReference w:type="first" r:id="rId81"/>
          <w:pgSz w:w="12240" w:h="15840"/>
          <w:pgMar w:top="1417" w:right="1701" w:bottom="1417" w:left="1701" w:header="708" w:footer="708" w:gutter="0"/>
          <w:pgNumType w:start="1"/>
          <w:cols w:space="708"/>
          <w:docGrid w:linePitch="360"/>
        </w:sectPr>
      </w:pPr>
    </w:p>
    <w:p w14:paraId="1A0AA572" w14:textId="77777777" w:rsidR="00BB7F48" w:rsidRPr="00B107CA" w:rsidRDefault="00BB7F48" w:rsidP="00FD1F38">
      <w:pPr>
        <w:spacing w:line="240" w:lineRule="auto"/>
        <w:jc w:val="both"/>
        <w:rPr>
          <w:lang w:val="es-ES_tradnl"/>
        </w:rPr>
      </w:pPr>
    </w:p>
    <w:p w14:paraId="2579BACA" w14:textId="77777777" w:rsidR="000A1620" w:rsidRPr="00B107CA" w:rsidRDefault="008577B2" w:rsidP="00BB7F48">
      <w:pPr>
        <w:keepNext/>
        <w:jc w:val="center"/>
        <w:rPr>
          <w:lang w:val="es-ES_tradnl"/>
        </w:rPr>
      </w:pPr>
      <w:r w:rsidRPr="00B107CA">
        <w:rPr>
          <w:noProof/>
        </w:rPr>
        <mc:AlternateContent>
          <mc:Choice Requires="wpg">
            <w:drawing>
              <wp:inline distT="0" distB="0" distL="0" distR="0" wp14:editId="75F031F5">
                <wp:extent cx="5612130" cy="3162300"/>
                <wp:effectExtent l="0" t="38100" r="1684020" b="1790700"/>
                <wp:docPr id="6" name="18 Grupo"/>
                <wp:cNvGraphicFramePr/>
                <a:graphic xmlns:a="http://schemas.openxmlformats.org/drawingml/2006/main">
                  <a:graphicData uri="http://schemas.microsoft.com/office/word/2010/wordprocessingGroup">
                    <wpg:wgp>
                      <wpg:cNvGrpSpPr/>
                      <wpg:grpSpPr>
                        <a:xfrm>
                          <a:off x="0" y="0"/>
                          <a:ext cx="7213904" cy="4876800"/>
                          <a:chOff x="1139190" y="762000"/>
                          <a:chExt cx="7213904" cy="4876800"/>
                        </a:xfrm>
                      </wpg:grpSpPr>
                      <pic:pic xmlns:pic="http://schemas.openxmlformats.org/drawingml/2006/picture">
                        <pic:nvPicPr>
                          <pic:cNvPr id="48" name="Picture 2"/>
                          <pic:cNvPicPr>
                            <a:picLocks noChangeAspect="1" noChangeArrowheads="1"/>
                          </pic:cNvPicPr>
                        </pic:nvPicPr>
                        <pic:blipFill>
                          <a:blip r:embed="rId82"/>
                          <a:srcRect l="36250" t="34667" r="50635" b="25333"/>
                          <a:stretch>
                            <a:fillRect/>
                          </a:stretch>
                        </pic:blipFill>
                        <pic:spPr bwMode="auto">
                          <a:xfrm>
                            <a:off x="1139190" y="762000"/>
                            <a:ext cx="2518410" cy="4800600"/>
                          </a:xfrm>
                          <a:prstGeom prst="rect">
                            <a:avLst/>
                          </a:prstGeom>
                          <a:noFill/>
                          <a:ln w="9525">
                            <a:noFill/>
                            <a:miter lim="800000"/>
                            <a:headEnd/>
                            <a:tailEnd/>
                          </a:ln>
                          <a:effectLst/>
                        </pic:spPr>
                      </pic:pic>
                      <wps:wsp>
                        <wps:cNvPr id="49" name="3 Cerrar llave"/>
                        <wps:cNvSpPr/>
                        <wps:spPr>
                          <a:xfrm>
                            <a:off x="6477000" y="762000"/>
                            <a:ext cx="609600" cy="1828800"/>
                          </a:xfrm>
                          <a:prstGeom prst="rightBrace">
                            <a:avLst/>
                          </a:prstGeom>
                        </wps:spPr>
                        <wps:style>
                          <a:lnRef idx="3">
                            <a:schemeClr val="accent2"/>
                          </a:lnRef>
                          <a:fillRef idx="0">
                            <a:schemeClr val="accent2"/>
                          </a:fillRef>
                          <a:effectRef idx="2">
                            <a:schemeClr val="accent2"/>
                          </a:effectRef>
                          <a:fontRef idx="minor">
                            <a:schemeClr val="tx1"/>
                          </a:fontRef>
                        </wps:style>
                        <wps:txbx>
                          <w:txbxContent>
                            <w:p w14:paraId="11FD4B02" w14:textId="77777777" w:rsidR="00776270" w:rsidRDefault="00776270" w:rsidP="00776270">
                              <w:pPr>
                                <w:rPr>
                                  <w:rFonts w:eastAsia="Times New Roman"/>
                                </w:rPr>
                              </w:pPr>
                            </w:p>
                          </w:txbxContent>
                        </wps:txbx>
                        <wps:bodyPr rtlCol="0" anchor="ctr"/>
                      </wps:wsp>
                      <wps:wsp>
                        <wps:cNvPr id="50" name="4 Cerrar llave"/>
                        <wps:cNvSpPr/>
                        <wps:spPr>
                          <a:xfrm>
                            <a:off x="6477000" y="2743200"/>
                            <a:ext cx="609600" cy="2895600"/>
                          </a:xfrm>
                          <a:prstGeom prst="rightBrace">
                            <a:avLst/>
                          </a:prstGeom>
                        </wps:spPr>
                        <wps:style>
                          <a:lnRef idx="3">
                            <a:schemeClr val="accent4"/>
                          </a:lnRef>
                          <a:fillRef idx="0">
                            <a:schemeClr val="accent4"/>
                          </a:fillRef>
                          <a:effectRef idx="2">
                            <a:schemeClr val="accent4"/>
                          </a:effectRef>
                          <a:fontRef idx="minor">
                            <a:schemeClr val="tx1"/>
                          </a:fontRef>
                        </wps:style>
                        <wps:txbx>
                          <w:txbxContent>
                            <w:p w14:paraId="3343D5E9" w14:textId="77777777" w:rsidR="00776270" w:rsidRDefault="00776270" w:rsidP="00776270">
                              <w:pPr>
                                <w:rPr>
                                  <w:rFonts w:eastAsia="Times New Roman"/>
                                </w:rPr>
                              </w:pPr>
                            </w:p>
                          </w:txbxContent>
                        </wps:txbx>
                        <wps:bodyPr rtlCol="0" anchor="ctr"/>
                      </wps:wsp>
                      <wps:wsp>
                        <wps:cNvPr id="51" name="5 CuadroTexto"/>
                        <wps:cNvSpPr txBox="1"/>
                        <wps:spPr>
                          <a:xfrm rot="2683002">
                            <a:off x="6981494" y="1295400"/>
                            <a:ext cx="1371600" cy="646331"/>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7934F890"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alto nivel</w:t>
                              </w:r>
                            </w:p>
                          </w:txbxContent>
                        </wps:txbx>
                        <wps:bodyPr wrap="square" rtlCol="0">
                          <a:spAutoFit/>
                        </wps:bodyPr>
                      </wps:wsp>
                      <wps:wsp>
                        <wps:cNvPr id="52" name="6 CuadroTexto"/>
                        <wps:cNvSpPr txBox="1"/>
                        <wps:spPr>
                          <a:xfrm rot="18703253">
                            <a:off x="6972958" y="3955887"/>
                            <a:ext cx="1371600" cy="646331"/>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060EE816"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bajo nivel</w:t>
                              </w:r>
                            </w:p>
                          </w:txbxContent>
                        </wps:txbx>
                        <wps:bodyPr wrap="square" rtlCol="0">
                          <a:spAutoFit/>
                        </wps:bodyPr>
                      </wps:wsp>
                      <wps:wsp>
                        <wps:cNvPr id="53" name="7 Estrella de 8 puntas"/>
                        <wps:cNvSpPr/>
                        <wps:spPr>
                          <a:xfrm>
                            <a:off x="3657600" y="10668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7BECA1A6"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1</w:t>
                              </w:r>
                            </w:p>
                          </w:txbxContent>
                        </wps:txbx>
                        <wps:bodyPr rtlCol="0" anchor="ctr"/>
                      </wps:wsp>
                      <wps:wsp>
                        <wps:cNvPr id="54" name="8 Estrella de 8 puntas"/>
                        <wps:cNvSpPr/>
                        <wps:spPr>
                          <a:xfrm>
                            <a:off x="3657600" y="20574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383BF056"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2</w:t>
                              </w:r>
                            </w:p>
                          </w:txbxContent>
                        </wps:txbx>
                        <wps:bodyPr rtlCol="0" anchor="ctr"/>
                      </wps:wsp>
                      <wps:wsp>
                        <wps:cNvPr id="55" name="9 Estrella de 8 puntas"/>
                        <wps:cNvSpPr/>
                        <wps:spPr>
                          <a:xfrm>
                            <a:off x="3657600" y="31242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3E5FFE16"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3</w:t>
                              </w:r>
                            </w:p>
                          </w:txbxContent>
                        </wps:txbx>
                        <wps:bodyPr rtlCol="0" anchor="ctr"/>
                      </wps:wsp>
                      <wps:wsp>
                        <wps:cNvPr id="56" name="10 Estrella de 8 puntas"/>
                        <wps:cNvSpPr/>
                        <wps:spPr>
                          <a:xfrm>
                            <a:off x="3657600" y="41148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6589850D"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4</w:t>
                              </w:r>
                            </w:p>
                          </w:txbxContent>
                        </wps:txbx>
                        <wps:bodyPr rtlCol="0" anchor="ctr"/>
                      </wps:wsp>
                      <wps:wsp>
                        <wps:cNvPr id="57" name="11 Estrella de 8 puntas"/>
                        <wps:cNvSpPr/>
                        <wps:spPr>
                          <a:xfrm>
                            <a:off x="3657600" y="5105400"/>
                            <a:ext cx="381000" cy="381000"/>
                          </a:xfrm>
                          <a:prstGeom prst="star8">
                            <a:avLst/>
                          </a:prstGeom>
                        </wps:spPr>
                        <wps:style>
                          <a:lnRef idx="0">
                            <a:schemeClr val="accent3"/>
                          </a:lnRef>
                          <a:fillRef idx="3">
                            <a:schemeClr val="accent3"/>
                          </a:fillRef>
                          <a:effectRef idx="3">
                            <a:schemeClr val="accent3"/>
                          </a:effectRef>
                          <a:fontRef idx="minor">
                            <a:schemeClr val="lt1"/>
                          </a:fontRef>
                        </wps:style>
                        <wps:txbx>
                          <w:txbxContent>
                            <w:p w14:paraId="6ED8F50F"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5</w:t>
                              </w:r>
                            </w:p>
                          </w:txbxContent>
                        </wps:txbx>
                        <wps:bodyPr rtlCol="0" anchor="ctr"/>
                      </wps:wsp>
                      <wps:wsp>
                        <wps:cNvPr id="58" name="12 CuadroTexto"/>
                        <wps:cNvSpPr txBox="1"/>
                        <wps:spPr>
                          <a:xfrm>
                            <a:off x="4114800" y="1066800"/>
                            <a:ext cx="2133600" cy="369332"/>
                          </a:xfrm>
                          <a:prstGeom prst="rect">
                            <a:avLst/>
                          </a:prstGeom>
                          <a:noFill/>
                        </wps:spPr>
                        <wps:txbx>
                          <w:txbxContent>
                            <w:p w14:paraId="5336B02D"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Sistema de Software</w:t>
                              </w:r>
                            </w:p>
                          </w:txbxContent>
                        </wps:txbx>
                        <wps:bodyPr wrap="square" rtlCol="0">
                          <a:spAutoFit/>
                        </wps:bodyPr>
                      </wps:wsp>
                      <wps:wsp>
                        <wps:cNvPr id="59" name="14 CuadroTexto"/>
                        <wps:cNvSpPr txBox="1"/>
                        <wps:spPr>
                          <a:xfrm>
                            <a:off x="4114800" y="1828800"/>
                            <a:ext cx="2590800" cy="923330"/>
                          </a:xfrm>
                          <a:prstGeom prst="rect">
                            <a:avLst/>
                          </a:prstGeom>
                          <a:noFill/>
                        </wps:spPr>
                        <wps:txbx>
                          <w:txbxContent>
                            <w:p w14:paraId="1ACFE5D3"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División en subsistemas/paquetes/  componentes</w:t>
                              </w:r>
                            </w:p>
                          </w:txbxContent>
                        </wps:txbx>
                        <wps:bodyPr wrap="square" rtlCol="0">
                          <a:spAutoFit/>
                        </wps:bodyPr>
                      </wps:wsp>
                      <wps:wsp>
                        <wps:cNvPr id="60" name="15 CuadroTexto"/>
                        <wps:cNvSpPr txBox="1"/>
                        <wps:spPr>
                          <a:xfrm>
                            <a:off x="4114800" y="2971800"/>
                            <a:ext cx="2590800" cy="646331"/>
                          </a:xfrm>
                          <a:prstGeom prst="rect">
                            <a:avLst/>
                          </a:prstGeom>
                          <a:noFill/>
                        </wps:spPr>
                        <wps:txbx>
                          <w:txbxContent>
                            <w:p w14:paraId="79B945EA"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División en clases dentro de paquetes</w:t>
                              </w:r>
                            </w:p>
                          </w:txbxContent>
                        </wps:txbx>
                        <wps:bodyPr wrap="square" rtlCol="0">
                          <a:spAutoFit/>
                        </wps:bodyPr>
                      </wps:wsp>
                      <wps:wsp>
                        <wps:cNvPr id="61" name="16 CuadroTexto"/>
                        <wps:cNvSpPr txBox="1"/>
                        <wps:spPr>
                          <a:xfrm>
                            <a:off x="4114800" y="3962400"/>
                            <a:ext cx="2590800" cy="646331"/>
                          </a:xfrm>
                          <a:prstGeom prst="rect">
                            <a:avLst/>
                          </a:prstGeom>
                          <a:noFill/>
                        </wps:spPr>
                        <wps:txbx>
                          <w:txbxContent>
                            <w:p w14:paraId="2B1AC024"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División de datos y rutinas dentro de clases</w:t>
                              </w:r>
                            </w:p>
                          </w:txbxContent>
                        </wps:txbx>
                        <wps:bodyPr wrap="square" rtlCol="0">
                          <a:spAutoFit/>
                        </wps:bodyPr>
                      </wps:wsp>
                      <wps:wsp>
                        <wps:cNvPr id="62" name="17 CuadroTexto"/>
                        <wps:cNvSpPr txBox="1"/>
                        <wps:spPr>
                          <a:xfrm>
                            <a:off x="4114800" y="5105400"/>
                            <a:ext cx="2590800" cy="369332"/>
                          </a:xfrm>
                          <a:prstGeom prst="rect">
                            <a:avLst/>
                          </a:prstGeom>
                          <a:noFill/>
                        </wps:spPr>
                        <wps:txbx>
                          <w:txbxContent>
                            <w:p w14:paraId="1FA3836F"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Diseño interno de rutinas</w:t>
                              </w:r>
                            </w:p>
                          </w:txbxContent>
                        </wps:txbx>
                        <wps:bodyPr wrap="square" rtlCol="0">
                          <a:spAutoFit/>
                        </wps:bodyPr>
                      </wps:wsp>
                    </wpg:wgp>
                  </a:graphicData>
                </a:graphic>
              </wp:inline>
            </w:drawing>
          </mc:Choice>
          <mc:Fallback>
            <w:pict>
              <v:group id="18 Grupo" o:spid="_x0000_s1033" style="width:441.9pt;height:249pt;mso-position-horizontal-relative:char;mso-position-vertical-relative:line" coordorigin="11391,7620" coordsize="72139,48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">
                <v:shape id="Picture 2" o:spid="_x0000_s1034" type="#_x0000_t75" style="position:absolute;left:11391;top:7620;width:25185;height:48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BcWfBAAAA2wAAAA8AAABkcnMvZG93bnJldi54bWxET8uKwjAU3QvzD+EK7sZU0UGqUcRBkGEc&#10;fC1cXpprW9rclCRq9evNYsDl4bxni9bU4kbOl5YVDPoJCOLM6pJzBafj+nMCwgdkjbVlUvAgD4v5&#10;R2eGqbZ33tPtEHIRQ9inqKAIoUml9FlBBn3fNsSRu1hnMETocqkd3mO4qeUwSb6kwZJjQ4ENrQrK&#10;qsPVKMh/ttsqe+4qel7c+PcvOa++H2elet12OQURqA1v8b97oxWM4tj4Jf4AOX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TBcWfBAAAA2wAAAA8AAAAAAAAAAAAAAAAAnwIA&#10;AGRycy9kb3ducmV2LnhtbFBLBQYAAAAABAAEAPcAAACNAwAAAAA=&#10;">
                  <v:imagedata r:id="rId83" o:title="" croptop="22719f" cropbottom="16602f" cropleft="23757f" cropright="33184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3 Cerrar llave" o:spid="_x0000_s1035" type="#_x0000_t88" style="position:absolute;left:64770;top:7620;width:6096;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5RsMA&#10;AADbAAAADwAAAGRycy9kb3ducmV2LnhtbESPQWvCQBSE7wX/w/IK3uqmVaxGV5GCYA9CtSIeH9ln&#10;Esy+DdmnSf+9Kwg9DjPzDTNfdq5SN2pC6dnA+yABRZx5W3Ju4PC7fpuACoJssfJMBv4owHLRe5lj&#10;an3LO7rtJVcRwiFFA4VInWodsoIchoGviaN39o1DibLJtW2wjXBX6Y8kGWuHJceFAmv6Kii77K/O&#10;wPdmfc3bz5/jdssa5TSWYXWaGtN/7VYzUEKd/Ief7Y01MJrC40v8AXp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C5RsMAAADbAAAADwAAAAAAAAAAAAAAAACYAgAAZHJzL2Rv&#10;d25yZXYueG1sUEsFBgAAAAAEAAQA9QAAAIgDAAAAAA==&#10;" adj="600" strokecolor="#c0504d [3205]" strokeweight="3pt">
                  <v:shadow on="t" color="black" opacity="22937f" origin=",.5" offset="0,.63889mm"/>
                  <v:textbox>
                    <w:txbxContent>
                      <w:p w14:paraId="11FD4B02" w14:textId="77777777" w:rsidR="00776270" w:rsidRDefault="00776270" w:rsidP="00776270">
                        <w:pPr>
                          <w:rPr>
                            <w:rFonts w:eastAsia="Times New Roman"/>
                          </w:rPr>
                        </w:pPr>
                      </w:p>
                    </w:txbxContent>
                  </v:textbox>
                </v:shape>
                <v:shape id="4 Cerrar llave" o:spid="_x0000_s1036" type="#_x0000_t88" style="position:absolute;left:64770;top:27432;width:6096;height:28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jXscA&#10;AADbAAAADwAAAGRycy9kb3ducmV2LnhtbESPwU7CQBCG7yS8w2ZIvMEWSYFUFqIgxESNEY3xOHbH&#10;ttKdbboL1Ld3DiYcJ//838y3WHWuVidqQ+XZwHiUgCLOva24MPD+th3OQYWIbLH2TAZ+KcBq2e8t&#10;MLP+zK902sdCCYRDhgbKGJtM65CX5DCMfEMs2bdvHUYZ20LbFs8Cd7W+TpKpdlixXCixoXVJ+WF/&#10;dEJJnybPL+nPZjd18/Hd/efXx3H2aMzVoLu9ARWpi5fl//aDNZDK9+IiHq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0417HAAAA2wAAAA8AAAAAAAAAAAAAAAAAmAIAAGRy&#10;cy9kb3ducmV2LnhtbFBLBQYAAAAABAAEAPUAAACMAwAAAAA=&#10;" adj="379" strokecolor="#8064a2 [3207]" strokeweight="3pt">
                  <v:shadow on="t" color="black" opacity="22937f" origin=",.5" offset="0,.63889mm"/>
                  <v:textbox>
                    <w:txbxContent>
                      <w:p w14:paraId="3343D5E9" w14:textId="77777777" w:rsidR="00776270" w:rsidRDefault="00776270" w:rsidP="00776270">
                        <w:pPr>
                          <w:rPr>
                            <w:rFonts w:eastAsia="Times New Roman"/>
                          </w:rPr>
                        </w:pPr>
                      </w:p>
                    </w:txbxContent>
                  </v:textbox>
                </v:shape>
                <v:shapetype id="_x0000_t202" coordsize="21600,21600" o:spt="202" path="m,l,21600r21600,l21600,xe">
                  <v:stroke joinstyle="miter"/>
                  <v:path gradientshapeok="t" o:connecttype="rect"/>
                </v:shapetype>
                <v:shape id="5 CuadroTexto" o:spid="_x0000_s1037" type="#_x0000_t202" style="position:absolute;left:69814;top:12954;width:13716;height:6463;rotation:293055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ahcQA&#10;AADbAAAADwAAAGRycy9kb3ducmV2LnhtbESPT2vCQBTE70K/w/IKvenGQkVTV4laoXgR/1B6fGRf&#10;s6HZtyG7xuTbu4LgcZiZ3zDzZWcr0VLjS8cKxqMEBHHudMmFgvNpO5yC8AFZY+WYFPTkYbl4Gcwx&#10;1e7KB2qPoRARwj5FBSaEOpXS54Ys+pGriaP35xqLIcqmkLrBa4TbSr4nyURaLDkuGKxpbSj/P16s&#10;gpndHr7YZD+r7Hffrzb9rl2fJkq9vXbZJ4hAXXiGH+1vreBjDP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2oXEAAAA2wAAAA8AAAAAAAAAAAAAAAAAmAIAAGRycy9k&#10;b3ducmV2LnhtbFBLBQYAAAAABAAEAPUAAACJAwAAAAA=&#10;" fillcolor="#c0504d [3205]" stroked="f">
                  <v:fill color2="#c0504d [3205]" rotate="t" angle="180" colors="0 #9b2d2a;52429f #cb3d3a;1 #ce3b37" focus="100%" type="gradient">
                    <o:fill v:ext="view" type="gradientUnscaled"/>
                  </v:fill>
                  <v:shadow on="t" color="black" opacity="22937f" origin=",.5" offset="0,.63889mm"/>
                  <v:textbox style="mso-fit-shape-to-text:t">
                    <w:txbxContent>
                      <w:p w14:paraId="7934F890"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alto nivel</w:t>
                        </w:r>
                      </w:p>
                    </w:txbxContent>
                  </v:textbox>
                </v:shape>
                <v:shape id="6 CuadroTexto" o:spid="_x0000_s1038" type="#_x0000_t202" style="position:absolute;left:69729;top:39558;width:13716;height:6464;rotation:-31640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6bsUA&#10;AADbAAAADwAAAGRycy9kb3ducmV2LnhtbESPW2vCQBSE3wX/w3KEvulGqRdSN1JKWyRvRrHt2yF7&#10;csHs2ZjdmvTfu4VCH4eZ+YbZ7gbTiBt1rrasYD6LQBDnVtdcKjgd36YbEM4ja2wsk4IfcrBLxqMt&#10;xtr2fKBb5ksRIOxiVFB538ZSurwig25mW+LgFbYz6IPsSqk77APcNHIRRStpsOawUGFLLxXll+zb&#10;KDhf+8MHn69f68f0nYrja7r5zFKlHibD8xMIT4P/D/+191rBcgG/X8IPk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PpuxQAAANsAAAAPAAAAAAAAAAAAAAAAAJgCAABkcnMv&#10;ZG93bnJldi54bWxQSwUGAAAAAAQABAD1AAAAigMAAAAA&#10;" fillcolor="#8064a2 [3207]" stroked="f">
                  <v:fill color2="#8064a2 [3207]" rotate="t" angle="180" colors="0 #5d417e;52429f #7b58a6;1 #7b57a8" focus="100%" type="gradient">
                    <o:fill v:ext="view" type="gradientUnscaled"/>
                  </v:fill>
                  <v:shadow on="t" color="black" opacity="22937f" origin=",.5" offset="0,.63889mm"/>
                  <v:textbox style="mso-fit-shape-to-text:t">
                    <w:txbxContent>
                      <w:p w14:paraId="060EE816"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bajo nivel</w:t>
                        </w:r>
                      </w:p>
                    </w:txbxContent>
                  </v:textbox>
                </v:shape>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7 Estrella de 8 puntas" o:spid="_x0000_s1039" type="#_x0000_t58" style="position:absolute;left:36576;top:10668;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MFMQA&#10;AADbAAAADwAAAGRycy9kb3ducmV2LnhtbESPzWrDMBCE74G8g9hAb4nclITgWDalUCi95e/g29ra&#10;2qbWyrEU2+nTV4FCj8PMfMMk2WRaMVDvGssKnlcRCOLS6oYrBefT+3IHwnlkja1lUnAnB1k6nyUY&#10;azvygYajr0SAsItRQe19F0vpypoMupXtiIP3ZXuDPsi+krrHMcBNK9dRtJUGGw4LNXb0VlP5fbwZ&#10;BZ/nfOzya7ORxeCjqdwWP5drodTTYnrdg/A0+f/wX/tDK9i8wON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BT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7BECA1A6"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1</w:t>
                        </w:r>
                      </w:p>
                    </w:txbxContent>
                  </v:textbox>
                </v:shape>
                <v:shape id="8 Estrella de 8 puntas" o:spid="_x0000_s1040" type="#_x0000_t58" style="position:absolute;left:36576;top:20574;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UYMQA&#10;AADbAAAADwAAAGRycy9kb3ducmV2LnhtbESPzWrDMBCE74G8g9hAb4nc0ITgWDalUCi95e/g29ra&#10;2qbWyrEU2+nTV4FCj8PMfMMk2WRaMVDvGssKnlcRCOLS6oYrBefT+3IHwnlkja1lUnAnB1k6nyUY&#10;azvygYajr0SAsItRQe19F0vpypoMupXtiIP3ZXuDPsi+krrHMcBNK9dRtJUGGw4LNXb0VlP5fbwZ&#10;BZ/nfOzya7ORxeCjqdwWP5drodTTYnrdg/A0+f/wX/tDK9i8wON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XlGD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383BF056"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2</w:t>
                        </w:r>
                      </w:p>
                    </w:txbxContent>
                  </v:textbox>
                </v:shape>
                <v:shape id="9 Estrella de 8 puntas" o:spid="_x0000_s1041" type="#_x0000_t58" style="position:absolute;left:36576;top:31242;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x+8MA&#10;AADbAAAADwAAAGRycy9kb3ducmV2LnhtbESPT4vCMBTE74LfITzBm6a7UJFqlGVBEG/+O/T22jzb&#10;ss1LbbJt3U+/EQSPw8z8hllvB1OLjlpXWVbwMY9AEOdWV1wouJx3syUI55E11pZJwYMcbDfj0RoT&#10;bXs+UnfyhQgQdgkqKL1vEildXpJBN7cNcfButjXog2wLqVvsA9zU8jOKFtJgxWGhxIa+S8p/Tr9G&#10;weGS9k16r2KZdT4a8kX2d71nSk0nw9cKhKfBv8Ov9l4riGN4fgk/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sx+8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3E5FFE16"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3</w:t>
                        </w:r>
                      </w:p>
                    </w:txbxContent>
                  </v:textbox>
                </v:shape>
                <v:shape id="10 Estrella de 8 puntas" o:spid="_x0000_s1042" type="#_x0000_t58" style="position:absolute;left:36576;top:41148;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vjMQA&#10;AADbAAAADwAAAGRycy9kb3ducmV2LnhtbESPQWuDQBSE74H8h+UFcotrC5Fg3YRSCITeas0ht6f7&#10;qlL3rXG3avLrs4VCj8PMfMNkh9l0YqTBtZYVPEUxCOLK6pZrBcXncbMD4Tyyxs4yKbiRg8N+ucgw&#10;1XbiDxpzX4sAYZeigsb7PpXSVQ0ZdJHtiYP3ZQeDPsihlnrAKcBNJ5/jOJEGWw4LDfb01lD1nf8Y&#10;Be/FZeov13Yry9HHc5WU9/O1VGq9ml9fQHia/X/4r33SCrYJ/H4JP0D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Jr4z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6589850D"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4</w:t>
                        </w:r>
                      </w:p>
                    </w:txbxContent>
                  </v:textbox>
                </v:shape>
                <v:shape id="11 Estrella de 8 puntas" o:spid="_x0000_s1043" type="#_x0000_t58" style="position:absolute;left:36576;top:51054;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KF8QA&#10;AADbAAAADwAAAGRycy9kb3ducmV2LnhtbESPQWvCQBSE74L/YXmCN91UMJWYVUqhUHpr1ENuL9nX&#10;JDT7NmbXJPbXdwtCj8PMfMOkx8m0YqDeNZYVPK0jEMSl1Q1XCs6nt9UOhPPIGlvLpOBODo6H+SzF&#10;RNuRP2nIfCUChF2CCmrvu0RKV9Zk0K1tRxy8L9sb9EH2ldQ9jgFuWrmJolgabDgs1NjRa03ld3Yz&#10;Cj7O+djl12Yri8FHUxkXP5drodRyMb3sQXia/H/40X7XCrbP8Pcl/AB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FChf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14:paraId="6ED8F50F" w14:textId="77777777" w:rsidR="00776270" w:rsidRDefault="00776270" w:rsidP="00776270">
                        <w:pPr>
                          <w:pStyle w:val="NormalWeb"/>
                          <w:spacing w:before="0" w:beforeAutospacing="0" w:after="0" w:afterAutospacing="0"/>
                          <w:jc w:val="center"/>
                        </w:pPr>
                        <w:r>
                          <w:rPr>
                            <w:rFonts w:ascii="Calibri" w:eastAsia="+mn-ea" w:hAnsi="Calibri" w:cs="+mn-cs"/>
                            <w:color w:val="FFFFFF" w:themeColor="light1"/>
                            <w:kern w:val="24"/>
                            <w:sz w:val="36"/>
                            <w:szCs w:val="36"/>
                            <w:lang w:val="es-CO"/>
                          </w:rPr>
                          <w:t>5</w:t>
                        </w:r>
                      </w:p>
                    </w:txbxContent>
                  </v:textbox>
                </v:shape>
                <v:shape id="12 CuadroTexto" o:spid="_x0000_s1044" type="#_x0000_t202" style="position:absolute;left:41148;top:10668;width:2133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14:paraId="5336B02D"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Sistema de Software</w:t>
                        </w:r>
                      </w:p>
                    </w:txbxContent>
                  </v:textbox>
                </v:shape>
                <v:shape id="14 CuadroTexto" o:spid="_x0000_s1045" type="#_x0000_t202" style="position:absolute;left:41148;top:18288;width:25908;height:9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14:paraId="1ACFE5D3"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División en subsistemas/paquetes/  componentes</w:t>
                        </w:r>
                      </w:p>
                    </w:txbxContent>
                  </v:textbox>
                </v:shape>
                <v:shape id="15 CuadroTexto" o:spid="_x0000_s1046" type="#_x0000_t202" style="position:absolute;left:41148;top:29718;width:2590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79B945EA"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División en clases dentro de paquetes</w:t>
                        </w:r>
                      </w:p>
                    </w:txbxContent>
                  </v:textbox>
                </v:shape>
                <v:shape id="16 CuadroTexto" o:spid="_x0000_s1047" type="#_x0000_t202" style="position:absolute;left:41148;top:39624;width:2590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2B1AC024"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División de datos y rutinas dentro de clases</w:t>
                        </w:r>
                      </w:p>
                    </w:txbxContent>
                  </v:textbox>
                </v:shape>
                <v:shape id="17 CuadroTexto" o:spid="_x0000_s1048" type="#_x0000_t202" style="position:absolute;left:41148;top:51054;width:2590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14:paraId="1FA3836F" w14:textId="77777777" w:rsidR="00776270" w:rsidRDefault="00776270" w:rsidP="00776270">
                        <w:pPr>
                          <w:pStyle w:val="NormalWeb"/>
                          <w:spacing w:before="0" w:beforeAutospacing="0" w:after="0" w:afterAutospacing="0"/>
                        </w:pPr>
                        <w:r>
                          <w:rPr>
                            <w:rFonts w:ascii="Calibri" w:eastAsia="+mn-ea" w:hAnsi="Calibri" w:cs="+mn-cs"/>
                            <w:color w:val="000000" w:themeColor="text1"/>
                            <w:kern w:val="24"/>
                            <w:sz w:val="36"/>
                            <w:szCs w:val="36"/>
                            <w:lang w:val="es-CO"/>
                          </w:rPr>
                          <w:t>Diseño interno de rutinas</w:t>
                        </w:r>
                      </w:p>
                    </w:txbxContent>
                  </v:textbox>
                </v:shape>
                <w10:anchorlock/>
              </v:group>
            </w:pict>
          </mc:Fallback>
        </mc:AlternateContent>
      </w:r>
    </w:p>
    <w:p w14:paraId="49FFAFF3" w14:textId="77777777" w:rsidR="00FD1F38" w:rsidRPr="00B107CA" w:rsidRDefault="00450D24" w:rsidP="000A1620">
      <w:pPr>
        <w:pStyle w:val="Epgrafe"/>
        <w:jc w:val="center"/>
        <w:rPr>
          <w:lang w:val="es-ES_tradnl"/>
        </w:rPr>
      </w:pPr>
      <w:bookmarkStart w:id="137" w:name="_Toc180071469"/>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18</w:t>
      </w:r>
      <w:r w:rsidR="007D5804" w:rsidRPr="00B107CA">
        <w:rPr>
          <w:lang w:val="es-ES_tradnl"/>
        </w:rPr>
        <w:fldChar w:fldCharType="end"/>
      </w:r>
      <w:r w:rsidR="000A1620" w:rsidRPr="00B107CA">
        <w:rPr>
          <w:lang w:val="es-ES_tradnl"/>
        </w:rPr>
        <w:t>: Niveles de diseño</w:t>
      </w:r>
      <w:bookmarkEnd w:id="137"/>
    </w:p>
    <w:p w14:paraId="710DCB93" w14:textId="77777777" w:rsidR="00C709CC" w:rsidRPr="00B107CA" w:rsidRDefault="00C709CC" w:rsidP="00284EF5">
      <w:pPr>
        <w:spacing w:line="240" w:lineRule="auto"/>
        <w:jc w:val="both"/>
        <w:rPr>
          <w:i/>
          <w:color w:val="4F81BD" w:themeColor="accent1"/>
          <w:lang w:val="es-ES_tradnl"/>
        </w:rPr>
      </w:pPr>
    </w:p>
    <w:p w14:paraId="3947BF7D" w14:textId="77777777"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14:paraId="1089E645" w14:textId="77777777" w:rsidR="005437AB" w:rsidRPr="00B107CA" w:rsidRDefault="0087135A" w:rsidP="005437AB">
      <w:pPr>
        <w:keepNext/>
        <w:spacing w:line="240" w:lineRule="auto"/>
        <w:jc w:val="both"/>
        <w:rPr>
          <w:lang w:val="es-ES_tradnl"/>
        </w:rPr>
      </w:pPr>
      <w:r w:rsidRPr="00B107CA">
        <w:rPr>
          <w:noProof/>
        </w:rPr>
        <w:lastRenderedPageBreak/>
        <w:drawing>
          <wp:inline distT="0" distB="0" distL="0" distR="0" wp14:editId="1AB98230">
            <wp:extent cx="8943975" cy="5153025"/>
            <wp:effectExtent l="57150" t="0" r="4762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15539FF7" w14:textId="77777777"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38" w:name="_Toc180071470"/>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19</w:t>
      </w:r>
      <w:r w:rsidR="007D5804" w:rsidRPr="00B107CA">
        <w:rPr>
          <w:lang w:val="es-ES_tradnl"/>
        </w:rPr>
        <w:fldChar w:fldCharType="end"/>
      </w:r>
      <w:r w:rsidR="005437AB" w:rsidRPr="00B107CA">
        <w:rPr>
          <w:lang w:val="es-ES_tradnl"/>
        </w:rPr>
        <w:t>: Ejemplo diseño de bajo nivel</w:t>
      </w:r>
      <w:bookmarkEnd w:id="138"/>
    </w:p>
    <w:p w14:paraId="442C715D" w14:textId="77777777" w:rsidR="0031683E" w:rsidRPr="00B107CA" w:rsidRDefault="0031683E" w:rsidP="005437AB">
      <w:pPr>
        <w:pStyle w:val="Epgrafe"/>
        <w:jc w:val="center"/>
        <w:rPr>
          <w:lang w:val="es-ES_tradnl"/>
        </w:rPr>
      </w:pPr>
    </w:p>
    <w:p w14:paraId="7805E42F" w14:textId="77777777" w:rsidR="00906138" w:rsidRPr="00B107CA" w:rsidRDefault="002B0885" w:rsidP="002B0885">
      <w:pPr>
        <w:pStyle w:val="Ttulo3"/>
      </w:pPr>
      <w:bookmarkStart w:id="139" w:name="_Toc260133542"/>
      <w:r w:rsidRPr="00B107CA">
        <w:t xml:space="preserve">5.1 </w:t>
      </w:r>
      <w:r w:rsidR="00266A76" w:rsidRPr="00B107CA">
        <w:t>Subsistema 1</w:t>
      </w:r>
      <w:bookmarkEnd w:id="139"/>
    </w:p>
    <w:p w14:paraId="150FD264" w14:textId="77777777"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14:paraId="1B070EC9" w14:textId="77777777" w:rsidR="003C427E" w:rsidRPr="00B107CA" w:rsidRDefault="0008655C" w:rsidP="00D6753A">
      <w:pPr>
        <w:pStyle w:val="Ttulo3"/>
      </w:pPr>
      <w:bookmarkStart w:id="140" w:name="_Toc260133543"/>
      <w:r w:rsidRPr="00B107CA">
        <w:t>Componente 1</w:t>
      </w:r>
      <w:bookmarkEnd w:id="140"/>
    </w:p>
    <w:p w14:paraId="78CF014B" w14:textId="77777777"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firstRow="1" w:lastRow="0" w:firstColumn="1" w:lastColumn="0" w:noHBand="0" w:noVBand="1"/>
      </w:tblPr>
      <w:tblGrid>
        <w:gridCol w:w="2628"/>
        <w:gridCol w:w="6426"/>
      </w:tblGrid>
      <w:tr w:rsidR="00F07508" w:rsidRPr="00B107CA" w14:paraId="3036911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38719701" w14:textId="77777777"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14:paraId="78BAC578" w14:textId="77777777" w:rsidR="00F07508" w:rsidRPr="00B107CA" w:rsidRDefault="00AF1AED" w:rsidP="00F07508">
            <w:pPr>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14:paraId="08D349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38681869" w14:textId="77777777"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14:paraId="0C7D48D1" w14:textId="77777777" w:rsidR="00F07508" w:rsidRPr="00B107CA" w:rsidRDefault="00F07508" w:rsidP="00F07508">
            <w:pPr>
              <w:jc w:val="both"/>
              <w:cnfStyle w:val="000000100000" w:firstRow="0" w:lastRow="0" w:firstColumn="0" w:lastColumn="0" w:oddVBand="0" w:evenVBand="0" w:oddHBand="1" w:evenHBand="0" w:firstRowFirstColumn="0" w:firstRowLastColumn="0" w:lastRowFirstColumn="0" w:lastRowLastColumn="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14:paraId="3D5F3725" w14:textId="77777777" w:rsidR="00F07508" w:rsidRPr="00B107CA" w:rsidRDefault="00F07508" w:rsidP="00F07508">
            <w:pPr>
              <w:jc w:val="both"/>
              <w:cnfStyle w:val="000000100000" w:firstRow="0" w:lastRow="0" w:firstColumn="0" w:lastColumn="0" w:oddVBand="0" w:evenVBand="0" w:oddHBand="1" w:evenHBand="0" w:firstRowFirstColumn="0" w:firstRowLastColumn="0" w:lastRowFirstColumn="0" w:lastRowLastColumn="0"/>
              <w:rPr>
                <w:i/>
                <w:color w:val="4F81BD" w:themeColor="accent1"/>
                <w:lang w:val="es-ES_tradnl"/>
              </w:rPr>
            </w:pPr>
          </w:p>
        </w:tc>
      </w:tr>
      <w:tr w:rsidR="00F07508" w:rsidRPr="00B107CA" w14:paraId="6C5A2EC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2CAF0388" w14:textId="77777777"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14:paraId="512750F9" w14:textId="77777777" w:rsidR="00F07508" w:rsidRPr="00B107CA" w:rsidRDefault="00AF1AED" w:rsidP="00796FE3">
            <w:pPr>
              <w:keepNext/>
              <w:jc w:val="both"/>
              <w:cnfStyle w:val="000000010000" w:firstRow="0" w:lastRow="0" w:firstColumn="0" w:lastColumn="0" w:oddVBand="0" w:evenVBand="0" w:oddHBand="0" w:evenHBand="1" w:firstRowFirstColumn="0" w:firstRowLastColumn="0" w:lastRowFirstColumn="0" w:lastRowLastColumn="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14:paraId="5AC09B32" w14:textId="77777777" w:rsidR="00796FE3" w:rsidRPr="00B107CA" w:rsidRDefault="00796FE3" w:rsidP="00796FE3">
      <w:pPr>
        <w:pStyle w:val="Epgrafe"/>
        <w:jc w:val="center"/>
        <w:rPr>
          <w:lang w:val="es-ES_tradnl"/>
        </w:rPr>
      </w:pPr>
      <w:bookmarkStart w:id="141" w:name="_Toc180071450"/>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000F6A46" w:rsidRPr="00B107CA">
        <w:rPr>
          <w:lang w:val="es-ES_tradnl"/>
        </w:rPr>
        <w:t>8</w:t>
      </w:r>
      <w:r w:rsidR="007D5804" w:rsidRPr="00B107CA">
        <w:rPr>
          <w:lang w:val="es-ES_tradnl"/>
        </w:rPr>
        <w:fldChar w:fldCharType="end"/>
      </w:r>
      <w:r w:rsidRPr="00B107CA">
        <w:rPr>
          <w:lang w:val="es-ES_tradnl"/>
        </w:rPr>
        <w:t>: Documentación de clases</w:t>
      </w:r>
      <w:bookmarkEnd w:id="141"/>
    </w:p>
    <w:p w14:paraId="2A0EBB63" w14:textId="77777777"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14:paraId="12377FDD" w14:textId="77777777" w:rsidR="00167591" w:rsidRPr="00B107CA" w:rsidRDefault="00167591" w:rsidP="00395275">
      <w:pPr>
        <w:keepNext/>
        <w:jc w:val="center"/>
        <w:rPr>
          <w:lang w:val="es-ES_tradnl"/>
        </w:rPr>
      </w:pPr>
      <w:r w:rsidRPr="00B107CA">
        <w:rPr>
          <w:noProof/>
        </w:rPr>
        <w:lastRenderedPageBreak/>
        <w:drawing>
          <wp:inline distT="0" distB="0" distL="0" distR="0" wp14:editId="59C43158">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14:paraId="7630EBEB" w14:textId="77777777" w:rsidR="00167591" w:rsidRPr="00B107CA" w:rsidRDefault="00F9482E" w:rsidP="00167591">
      <w:pPr>
        <w:pStyle w:val="Epgrafe"/>
        <w:jc w:val="center"/>
        <w:rPr>
          <w:lang w:val="es-ES_tradnl"/>
        </w:rPr>
      </w:pPr>
      <w:bookmarkStart w:id="142" w:name="_Toc180071471"/>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20</w:t>
      </w:r>
      <w:r w:rsidR="007D5804" w:rsidRPr="00B107CA">
        <w:rPr>
          <w:lang w:val="es-ES_tradnl"/>
        </w:rPr>
        <w:fldChar w:fldCharType="end"/>
      </w:r>
      <w:r w:rsidR="00167591" w:rsidRPr="00B107CA">
        <w:rPr>
          <w:lang w:val="es-ES_tradnl"/>
        </w:rPr>
        <w:t>: Ejemplo Descripción de Clase</w:t>
      </w:r>
      <w:bookmarkEnd w:id="142"/>
    </w:p>
    <w:p w14:paraId="4DD77DC6" w14:textId="77777777" w:rsidR="00C7283D" w:rsidRPr="00B107CA" w:rsidRDefault="00F9482E" w:rsidP="00C7283D">
      <w:pPr>
        <w:rPr>
          <w:lang w:val="es-ES_tradnl"/>
        </w:rPr>
      </w:pPr>
      <w:r w:rsidRPr="00B107CA">
        <w:rPr>
          <w:noProof/>
        </w:rPr>
        <w:lastRenderedPageBreak/>
        <w:drawing>
          <wp:anchor distT="0" distB="0" distL="114300" distR="114300" simplePos="0" relativeHeight="251657728" behindDoc="0" locked="0" layoutInCell="1" allowOverlap="1" wp14:editId="56A5E8DD">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14:paraId="5F00E1E1" w14:textId="77777777" w:rsidR="00C7283D" w:rsidRPr="00B107CA" w:rsidRDefault="00C7283D" w:rsidP="00395275">
      <w:pPr>
        <w:keepNext/>
        <w:jc w:val="center"/>
        <w:rPr>
          <w:lang w:val="es-ES_tradnl"/>
        </w:rPr>
      </w:pPr>
    </w:p>
    <w:p w14:paraId="3FE6637C" w14:textId="77777777" w:rsidR="00C7283D" w:rsidRPr="00B107CA" w:rsidRDefault="00F9482E" w:rsidP="00C7283D">
      <w:pPr>
        <w:pStyle w:val="Epgrafe"/>
        <w:jc w:val="center"/>
        <w:rPr>
          <w:lang w:val="es-ES_tradnl"/>
        </w:rPr>
      </w:pPr>
      <w:bookmarkStart w:id="143" w:name="_Toc180071472"/>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21</w:t>
      </w:r>
      <w:r w:rsidR="007D5804" w:rsidRPr="00B107CA">
        <w:rPr>
          <w:lang w:val="es-ES_tradnl"/>
        </w:rPr>
        <w:fldChar w:fldCharType="end"/>
      </w:r>
      <w:r w:rsidR="00C7283D" w:rsidRPr="00B107CA">
        <w:rPr>
          <w:lang w:val="es-ES_tradnl"/>
        </w:rPr>
        <w:t>: Ejemplo Resumen de Métodos</w:t>
      </w:r>
      <w:bookmarkEnd w:id="143"/>
    </w:p>
    <w:p w14:paraId="0483515C" w14:textId="77777777" w:rsidR="00C7283D" w:rsidRPr="00B107CA" w:rsidRDefault="00C7283D" w:rsidP="00C7283D">
      <w:pPr>
        <w:keepNext/>
        <w:rPr>
          <w:lang w:val="es-ES_tradnl"/>
        </w:rPr>
      </w:pPr>
      <w:r w:rsidRPr="00B107CA">
        <w:rPr>
          <w:noProof/>
        </w:rPr>
        <w:lastRenderedPageBreak/>
        <w:drawing>
          <wp:inline distT="0" distB="0" distL="0" distR="0" wp14:editId="35E355B4">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14:paraId="3CD4EA93" w14:textId="77777777" w:rsidR="00C7283D" w:rsidRPr="00B107CA" w:rsidRDefault="00F9482E" w:rsidP="00C7283D">
      <w:pPr>
        <w:pStyle w:val="Epgrafe"/>
        <w:jc w:val="center"/>
        <w:rPr>
          <w:lang w:val="es-ES_tradnl"/>
        </w:rPr>
      </w:pPr>
      <w:bookmarkStart w:id="144" w:name="_Toc180071473"/>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22</w:t>
      </w:r>
      <w:r w:rsidR="007D5804" w:rsidRPr="00B107CA">
        <w:rPr>
          <w:lang w:val="es-ES_tradnl"/>
        </w:rPr>
        <w:fldChar w:fldCharType="end"/>
      </w:r>
      <w:r w:rsidRPr="00B107CA">
        <w:rPr>
          <w:lang w:val="es-ES_tradnl"/>
        </w:rPr>
        <w:t xml:space="preserve">: </w:t>
      </w:r>
      <w:r w:rsidR="00C7283D" w:rsidRPr="00B107CA">
        <w:rPr>
          <w:lang w:val="es-ES_tradnl"/>
        </w:rPr>
        <w:t>Ejemplo descripción de método</w:t>
      </w:r>
      <w:bookmarkEnd w:id="144"/>
    </w:p>
    <w:p w14:paraId="4F37CD10" w14:textId="77777777" w:rsidR="00B25B35" w:rsidRPr="00B107CA" w:rsidRDefault="00B25B35" w:rsidP="00B25B35">
      <w:pPr>
        <w:rPr>
          <w:lang w:val="es-ES_tradnl"/>
        </w:rPr>
      </w:pPr>
    </w:p>
    <w:p w14:paraId="2AC2B97A" w14:textId="77777777" w:rsidR="00B25B35" w:rsidRPr="00B107CA" w:rsidRDefault="00B25B35">
      <w:pPr>
        <w:rPr>
          <w:lang w:val="es-ES_tradnl"/>
        </w:rPr>
      </w:pPr>
      <w:r w:rsidRPr="00B107CA">
        <w:rPr>
          <w:lang w:val="es-ES_tradnl"/>
        </w:rPr>
        <w:br w:type="page"/>
      </w:r>
    </w:p>
    <w:p w14:paraId="0B524EEC" w14:textId="77777777" w:rsidR="00B25B35" w:rsidRPr="00B107CA" w:rsidRDefault="002B0885" w:rsidP="00D6753A">
      <w:pPr>
        <w:pStyle w:val="Ttulo1"/>
      </w:pPr>
      <w:bookmarkStart w:id="145" w:name="_Toc260133544"/>
      <w:r w:rsidRPr="00B107CA">
        <w:lastRenderedPageBreak/>
        <w:t xml:space="preserve">6. </w:t>
      </w:r>
      <w:r w:rsidR="00B25B35" w:rsidRPr="00B107CA">
        <w:t>Diseño de Interfaces de Usuario</w:t>
      </w:r>
      <w:bookmarkEnd w:id="145"/>
    </w:p>
    <w:p w14:paraId="6FAA5FCA" w14:textId="77777777" w:rsidR="00B25B35" w:rsidRPr="00B107CA" w:rsidRDefault="002B0885" w:rsidP="002B0885">
      <w:pPr>
        <w:pStyle w:val="Ttulo3"/>
      </w:pPr>
      <w:bookmarkStart w:id="146" w:name="_Toc260133545"/>
      <w:r w:rsidRPr="00B107CA">
        <w:t xml:space="preserve">6.1 </w:t>
      </w:r>
      <w:r w:rsidR="00B25B35" w:rsidRPr="00B107CA">
        <w:t>Diseño general de la aplicación</w:t>
      </w:r>
      <w:bookmarkEnd w:id="146"/>
    </w:p>
    <w:p w14:paraId="7629C117" w14:textId="77777777"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14:paraId="3AE1812C" w14:textId="77777777"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14:paraId="78254B86" w14:textId="77777777" w:rsidR="00345847" w:rsidRPr="00B107CA" w:rsidRDefault="00B25B35" w:rsidP="00345847">
      <w:pPr>
        <w:pStyle w:val="Comment"/>
        <w:keepNext/>
        <w:rPr>
          <w:lang w:val="es-ES_tradnl"/>
        </w:rPr>
      </w:pPr>
      <w:r w:rsidRPr="00B107CA">
        <w:rPr>
          <w:noProof/>
          <w:color w:val="558ED5" w:themeColor="text2" w:themeTint="99"/>
        </w:rPr>
        <w:drawing>
          <wp:inline distT="0" distB="0" distL="0" distR="0" wp14:editId="6D5BB80C">
            <wp:extent cx="5400675" cy="2895600"/>
            <wp:effectExtent l="0" t="57150" r="0" b="952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49CF4C04" w14:textId="77777777" w:rsidR="00345847" w:rsidRPr="00B107CA" w:rsidRDefault="00345847" w:rsidP="00345847">
      <w:pPr>
        <w:pStyle w:val="Epgrafe"/>
        <w:jc w:val="center"/>
        <w:rPr>
          <w:lang w:val="es-ES_tradnl"/>
        </w:rPr>
      </w:pPr>
      <w:bookmarkStart w:id="147" w:name="_Toc180071474"/>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23</w:t>
      </w:r>
      <w:r w:rsidR="007D5804" w:rsidRPr="00B107CA">
        <w:rPr>
          <w:lang w:val="es-ES_tradnl"/>
        </w:rPr>
        <w:fldChar w:fldCharType="end"/>
      </w:r>
      <w:r w:rsidRPr="00B107CA">
        <w:rPr>
          <w:lang w:val="es-ES_tradnl"/>
        </w:rPr>
        <w:t>: Diseño general de la aplicación</w:t>
      </w:r>
      <w:bookmarkEnd w:id="147"/>
    </w:p>
    <w:p w14:paraId="30A4045B" w14:textId="77777777"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firstRow="1" w:lastRow="1" w:firstColumn="1" w:lastColumn="1" w:noHBand="0" w:noVBand="0"/>
      </w:tblPr>
      <w:tblGrid>
        <w:gridCol w:w="2808"/>
        <w:gridCol w:w="6048"/>
      </w:tblGrid>
      <w:tr w:rsidR="00B25B35" w:rsidRPr="00B107CA" w14:paraId="329F627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1F47D4CD"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firstRow="0" w:lastRow="0" w:firstColumn="0" w:lastColumn="1" w:oddVBand="0" w:evenVBand="0" w:oddHBand="0" w:evenHBand="0" w:firstRowFirstColumn="0" w:firstRowLastColumn="0" w:lastRowFirstColumn="0" w:lastRowLastColumn="0"/>
            <w:tcW w:w="6048" w:type="dxa"/>
          </w:tcPr>
          <w:p w14:paraId="21BB89BA"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Identificador de la entrada/salida dentro de la interfaz</w:t>
            </w:r>
          </w:p>
        </w:tc>
      </w:tr>
      <w:tr w:rsidR="00B25B35" w:rsidRPr="00B107CA" w14:paraId="3C66E0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2791240F"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firstRow="0" w:lastRow="0" w:firstColumn="0" w:lastColumn="1" w:oddVBand="0" w:evenVBand="0" w:oddHBand="0" w:evenHBand="0" w:firstRowFirstColumn="0" w:firstRowLastColumn="0" w:lastRowFirstColumn="0" w:lastRowLastColumn="0"/>
            <w:tcW w:w="6048" w:type="dxa"/>
          </w:tcPr>
          <w:p w14:paraId="0621091A"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Nombre de la entrada/salida dado en las documentaciones</w:t>
            </w:r>
          </w:p>
        </w:tc>
      </w:tr>
      <w:tr w:rsidR="00B25B35" w:rsidRPr="00B107CA" w14:paraId="376CB6E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51ACF4C9"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firstRow="0" w:lastRow="0" w:firstColumn="0" w:lastColumn="1" w:oddVBand="0" w:evenVBand="0" w:oddHBand="0" w:evenHBand="0" w:firstRowFirstColumn="0" w:firstRowLastColumn="0" w:lastRowFirstColumn="0" w:lastRowLastColumn="0"/>
            <w:tcW w:w="6048" w:type="dxa"/>
          </w:tcPr>
          <w:p w14:paraId="73379C1B"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Nombre o Label con el que identifican la entrada/salida</w:t>
            </w:r>
          </w:p>
        </w:tc>
      </w:tr>
      <w:tr w:rsidR="00B25B35" w:rsidRPr="00B107CA" w14:paraId="780F78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0B0FEB3"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firstRow="0" w:lastRow="0" w:firstColumn="0" w:lastColumn="1" w:oddVBand="0" w:evenVBand="0" w:oddHBand="0" w:evenHBand="0" w:firstRowFirstColumn="0" w:firstRowLastColumn="0" w:lastRowFirstColumn="0" w:lastRowLastColumn="0"/>
            <w:tcW w:w="6048" w:type="dxa"/>
          </w:tcPr>
          <w:p w14:paraId="012809E0"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Nombre a nivel del código fuente del programa de la entrada/salida</w:t>
            </w:r>
          </w:p>
        </w:tc>
      </w:tr>
      <w:tr w:rsidR="00B25B35" w:rsidRPr="00B107CA" w14:paraId="3405DA4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4931F9E"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firstRow="0" w:lastRow="0" w:firstColumn="0" w:lastColumn="1" w:oddVBand="0" w:evenVBand="0" w:oddHBand="0" w:evenHBand="0" w:firstRowFirstColumn="0" w:firstRowLastColumn="0" w:lastRowFirstColumn="0" w:lastRowLastColumn="0"/>
            <w:tcW w:w="6048" w:type="dxa"/>
          </w:tcPr>
          <w:p w14:paraId="1B30A3BA"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Propósito de funcionalidad de la entrada/salida</w:t>
            </w:r>
          </w:p>
        </w:tc>
      </w:tr>
      <w:tr w:rsidR="00B25B35" w:rsidRPr="00B107CA" w14:paraId="43B789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5F94C3F7"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firstRow="0" w:lastRow="0" w:firstColumn="0" w:lastColumn="1" w:oddVBand="0" w:evenVBand="0" w:oddHBand="0" w:evenHBand="0" w:firstRowFirstColumn="0" w:firstRowLastColumn="0" w:lastRowFirstColumn="0" w:lastRowLastColumn="0"/>
            <w:tcW w:w="6048" w:type="dxa"/>
          </w:tcPr>
          <w:p w14:paraId="692ECE91"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Por ejemplo: Campo de Texto, Tabla, Botón, etc.</w:t>
            </w:r>
          </w:p>
        </w:tc>
      </w:tr>
      <w:tr w:rsidR="00B25B35" w:rsidRPr="00B107CA" w14:paraId="5160650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32FA590"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firstRow="0" w:lastRow="0" w:firstColumn="0" w:lastColumn="1" w:oddVBand="0" w:evenVBand="0" w:oddHBand="0" w:evenHBand="0" w:firstRowFirstColumn="0" w:firstRowLastColumn="0" w:lastRowFirstColumn="0" w:lastRowLastColumn="0"/>
            <w:tcW w:w="6048" w:type="dxa"/>
          </w:tcPr>
          <w:p w14:paraId="05EF88D1"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Por ejemplo: Numérico, Alfanumérico o Alfabético</w:t>
            </w:r>
          </w:p>
        </w:tc>
      </w:tr>
      <w:tr w:rsidR="00B25B35" w:rsidRPr="00B107CA" w14:paraId="5109BF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A0FE892"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firstRow="0" w:lastRow="0" w:firstColumn="0" w:lastColumn="1" w:oddVBand="0" w:evenVBand="0" w:oddHBand="0" w:evenHBand="0" w:firstRowFirstColumn="0" w:firstRowLastColumn="0" w:lastRowFirstColumn="0" w:lastRowLastColumn="0"/>
            <w:tcW w:w="6048" w:type="dxa"/>
          </w:tcPr>
          <w:p w14:paraId="4F5A29FD"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Longitud mínima asignada a la entrada/salida</w:t>
            </w:r>
          </w:p>
        </w:tc>
      </w:tr>
      <w:tr w:rsidR="00B25B35" w:rsidRPr="00B107CA" w14:paraId="0BDCA64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E16B754"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firstRow="0" w:lastRow="0" w:firstColumn="0" w:lastColumn="1" w:oddVBand="0" w:evenVBand="0" w:oddHBand="0" w:evenHBand="0" w:firstRowFirstColumn="0" w:firstRowLastColumn="0" w:lastRowFirstColumn="0" w:lastRowLastColumn="0"/>
            <w:tcW w:w="6048" w:type="dxa"/>
          </w:tcPr>
          <w:p w14:paraId="488405BB"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Longitud máxima asignada a la entrada/salida</w:t>
            </w:r>
          </w:p>
        </w:tc>
      </w:tr>
      <w:tr w:rsidR="00B25B35" w:rsidRPr="00B107CA" w14:paraId="290D83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2AE3FFB5"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firstRow="0" w:lastRow="0" w:firstColumn="0" w:lastColumn="1" w:oddVBand="0" w:evenVBand="0" w:oddHBand="0" w:evenHBand="0" w:firstRowFirstColumn="0" w:firstRowLastColumn="0" w:lastRowFirstColumn="0" w:lastRowLastColumn="0"/>
            <w:tcW w:w="6048" w:type="dxa"/>
          </w:tcPr>
          <w:p w14:paraId="07D59DA5"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Valor por defecto que se encuentra en la entrada/salida</w:t>
            </w:r>
          </w:p>
        </w:tc>
      </w:tr>
      <w:tr w:rsidR="00B25B35" w:rsidRPr="00B107CA" w14:paraId="738615F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66A82B1"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firstRow="0" w:lastRow="0" w:firstColumn="0" w:lastColumn="1" w:oddVBand="0" w:evenVBand="0" w:oddHBand="0" w:evenHBand="0" w:firstRowFirstColumn="0" w:firstRowLastColumn="0" w:lastRowFirstColumn="0" w:lastRowLastColumn="0"/>
            <w:tcW w:w="6048" w:type="dxa"/>
          </w:tcPr>
          <w:p w14:paraId="3F246D68"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Rango de los valores que puede tener la entrada/salida</w:t>
            </w:r>
          </w:p>
        </w:tc>
      </w:tr>
      <w:tr w:rsidR="00B25B35" w:rsidRPr="00B107CA" w14:paraId="28A462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A053669"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firstRow="0" w:lastRow="0" w:firstColumn="0" w:lastColumn="1" w:oddVBand="0" w:evenVBand="0" w:oddHBand="0" w:evenHBand="0" w:firstRowFirstColumn="0" w:firstRowLastColumn="0" w:lastRowFirstColumn="0" w:lastRowLastColumn="0"/>
            <w:tcW w:w="6048" w:type="dxa"/>
          </w:tcPr>
          <w:p w14:paraId="35055541"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 xml:space="preserve">Como se verifica que la entrada/salida es valida  </w:t>
            </w:r>
          </w:p>
        </w:tc>
      </w:tr>
      <w:tr w:rsidR="00B25B35" w:rsidRPr="00B107CA" w14:paraId="213FFB7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571F10F"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firstRow="0" w:lastRow="0" w:firstColumn="0" w:lastColumn="1" w:oddVBand="0" w:evenVBand="0" w:oddHBand="0" w:evenHBand="0" w:firstRowFirstColumn="0" w:firstRowLastColumn="0" w:lastRowFirstColumn="0" w:lastRowLastColumn="0"/>
            <w:tcW w:w="6048" w:type="dxa"/>
          </w:tcPr>
          <w:p w14:paraId="3F39A371" w14:textId="77777777" w:rsidR="00B25B35" w:rsidRPr="00B107CA" w:rsidRDefault="00B25B35" w:rsidP="00F814A3">
            <w:pPr>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Orden en la secuencia de entradas/salidas de la interfaz</w:t>
            </w:r>
          </w:p>
        </w:tc>
      </w:tr>
      <w:tr w:rsidR="00B25B35" w:rsidRPr="00B107CA" w14:paraId="52ACDF17" w14:textId="7777777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2E9F0722" w14:textId="77777777"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firstRow="0" w:lastRow="0" w:firstColumn="0" w:lastColumn="1" w:oddVBand="0" w:evenVBand="0" w:oddHBand="0" w:evenHBand="0" w:firstRowFirstColumn="0" w:firstRowLastColumn="0" w:lastRowFirstColumn="0" w:lastRowLastColumn="0"/>
            <w:tcW w:w="6048" w:type="dxa"/>
          </w:tcPr>
          <w:p w14:paraId="25E16358" w14:textId="77777777" w:rsidR="00B25B35" w:rsidRPr="00B107CA" w:rsidRDefault="00B25B35" w:rsidP="000F6A46">
            <w:pPr>
              <w:keepNext/>
              <w:rPr>
                <w:rFonts w:asciiTheme="minorHAnsi" w:eastAsia="Times New Roman" w:hAnsiTheme="minorHAnsi" w:cs="Times New Roman"/>
                <w:b w:val="0"/>
                <w:i/>
                <w:color w:val="558ED5" w:themeColor="text2" w:themeTint="99"/>
                <w:szCs w:val="20"/>
                <w:lang w:val="es-ES_tradnl"/>
              </w:rPr>
            </w:pPr>
            <w:r w:rsidRPr="00B107CA">
              <w:rPr>
                <w:rFonts w:asciiTheme="minorHAnsi" w:eastAsia="Times New Roman" w:hAnsiTheme="minorHAnsi" w:cs="Times New Roman"/>
                <w:b w:val="0"/>
                <w:i/>
                <w:color w:val="558ED5"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58ED5" w:themeColor="text2" w:themeTint="99"/>
                <w:szCs w:val="20"/>
                <w:lang w:val="es-ES_tradnl"/>
              </w:rPr>
              <w:lastRenderedPageBreak/>
              <w:t>cual entra o sale</w:t>
            </w:r>
          </w:p>
        </w:tc>
      </w:tr>
    </w:tbl>
    <w:p w14:paraId="4CF75111" w14:textId="77777777" w:rsidR="00B25B35" w:rsidRPr="00B107CA" w:rsidRDefault="000F6A46" w:rsidP="000F6A46">
      <w:pPr>
        <w:pStyle w:val="Epgrafe"/>
        <w:jc w:val="center"/>
        <w:rPr>
          <w:lang w:val="es-ES_tradnl"/>
        </w:rPr>
      </w:pPr>
      <w:bookmarkStart w:id="148" w:name="_Toc180071451"/>
      <w:r w:rsidRPr="00B107CA">
        <w:rPr>
          <w:lang w:val="es-ES_tradnl"/>
        </w:rPr>
        <w:lastRenderedPageBreak/>
        <w:t xml:space="preserve">Tabla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Pr="00B107CA">
        <w:rPr>
          <w:lang w:val="es-ES_tradnl"/>
        </w:rPr>
        <w:t>9</w:t>
      </w:r>
      <w:r w:rsidR="007D5804" w:rsidRPr="00B107CA">
        <w:rPr>
          <w:lang w:val="es-ES_tradnl"/>
        </w:rPr>
        <w:fldChar w:fldCharType="end"/>
      </w:r>
      <w:r w:rsidRPr="00B107CA">
        <w:rPr>
          <w:lang w:val="es-ES_tradnl"/>
        </w:rPr>
        <w:t>: Descripción de entradas y salidas</w:t>
      </w:r>
      <w:bookmarkEnd w:id="148"/>
    </w:p>
    <w:p w14:paraId="46EDDF9A" w14:textId="77777777" w:rsidR="00B25B35" w:rsidRPr="00B107CA" w:rsidRDefault="002B0885" w:rsidP="002B0885">
      <w:pPr>
        <w:pStyle w:val="Ttulo3"/>
      </w:pPr>
      <w:bookmarkStart w:id="149" w:name="_Toc260133546"/>
      <w:r w:rsidRPr="00B107CA">
        <w:t xml:space="preserve">6.2 </w:t>
      </w:r>
      <w:r w:rsidR="00B25B35" w:rsidRPr="00B107CA">
        <w:t>Árbol de navegabilidad</w:t>
      </w:r>
      <w:bookmarkEnd w:id="149"/>
      <w:r w:rsidR="00B25B35" w:rsidRPr="00B107CA">
        <w:t xml:space="preserve"> </w:t>
      </w:r>
    </w:p>
    <w:p w14:paraId="2EA7FC66" w14:textId="77777777" w:rsidR="00B25B35" w:rsidRPr="00B107CA" w:rsidRDefault="00B25B35" w:rsidP="00B25B35">
      <w:pPr>
        <w:pStyle w:val="Comment"/>
        <w:rPr>
          <w:color w:val="558ED5" w:themeColor="text2" w:themeTint="99"/>
          <w:lang w:val="es-ES_tradnl"/>
        </w:rPr>
      </w:pPr>
      <w:r w:rsidRPr="00B107CA">
        <w:rPr>
          <w:color w:val="558ED5" w:themeColor="text2" w:themeTint="99"/>
          <w:lang w:val="es-ES_tradnl"/>
        </w:rPr>
        <w:t>En el árbol de navegabilidad de las interfaces gráficas, cada nodo representa el título de dicha interfaz y las flechas los posibles caminos</w:t>
      </w:r>
    </w:p>
    <w:p w14:paraId="7D8AACA4" w14:textId="77777777" w:rsidR="00B25B35" w:rsidRPr="00B107CA" w:rsidRDefault="00B25B35" w:rsidP="00B25B35">
      <w:pPr>
        <w:pStyle w:val="Comment"/>
        <w:rPr>
          <w:color w:val="558ED5" w:themeColor="text2" w:themeTint="99"/>
          <w:lang w:val="es-ES_tradnl"/>
        </w:rPr>
      </w:pPr>
    </w:p>
    <w:p w14:paraId="4C0E1CBE" w14:textId="77777777" w:rsidR="00B25B35" w:rsidRPr="00B107CA" w:rsidRDefault="00B25B35" w:rsidP="00B25B35">
      <w:pPr>
        <w:pStyle w:val="Comment"/>
        <w:rPr>
          <w:color w:val="558ED5" w:themeColor="text2" w:themeTint="99"/>
          <w:lang w:val="es-ES_tradnl"/>
        </w:rPr>
      </w:pPr>
      <w:r w:rsidRPr="00B107CA">
        <w:rPr>
          <w:noProof/>
          <w:color w:val="558ED5" w:themeColor="text2" w:themeTint="99"/>
        </w:rPr>
        <w:drawing>
          <wp:anchor distT="0" distB="0" distL="114300" distR="114300" simplePos="0" relativeHeight="251655680" behindDoc="0" locked="0" layoutInCell="1" allowOverlap="1" wp14:editId="72B0A682">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97" cstate="print"/>
                    <a:stretch>
                      <a:fillRect/>
                    </a:stretch>
                  </pic:blipFill>
                  <pic:spPr>
                    <a:xfrm>
                      <a:off x="0" y="0"/>
                      <a:ext cx="1533525" cy="914400"/>
                    </a:xfrm>
                    <a:prstGeom prst="rect">
                      <a:avLst/>
                    </a:prstGeom>
                  </pic:spPr>
                </pic:pic>
              </a:graphicData>
            </a:graphic>
          </wp:anchor>
        </w:drawing>
      </w:r>
      <w:r w:rsidRPr="00B107CA">
        <w:rPr>
          <w:noProof/>
          <w:color w:val="558ED5" w:themeColor="text2" w:themeTint="99"/>
        </w:rPr>
        <w:drawing>
          <wp:anchor distT="0" distB="0" distL="114300" distR="114300" simplePos="0" relativeHeight="251654656" behindDoc="0" locked="0" layoutInCell="1" allowOverlap="1" wp14:editId="7DF0B6B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98" cstate="print"/>
                    <a:stretch>
                      <a:fillRect/>
                    </a:stretch>
                  </pic:blipFill>
                  <pic:spPr>
                    <a:xfrm>
                      <a:off x="0" y="0"/>
                      <a:ext cx="1099185" cy="2286000"/>
                    </a:xfrm>
                    <a:prstGeom prst="rect">
                      <a:avLst/>
                    </a:prstGeom>
                  </pic:spPr>
                </pic:pic>
              </a:graphicData>
            </a:graphic>
          </wp:anchor>
        </w:drawing>
      </w:r>
      <w:r w:rsidRPr="00B107CA">
        <w:rPr>
          <w:noProof/>
          <w:color w:val="558ED5" w:themeColor="text2" w:themeTint="99"/>
        </w:rPr>
        <w:drawing>
          <wp:anchor distT="0" distB="0" distL="114300" distR="114300" simplePos="0" relativeHeight="251653632" behindDoc="0" locked="0" layoutInCell="1" allowOverlap="1" wp14:editId="169DB30B">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9"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14:paraId="547186F4" w14:textId="7AE20EE1" w:rsidR="00B25B35" w:rsidRPr="00B107CA" w:rsidRDefault="00776270" w:rsidP="00B25B35">
      <w:pPr>
        <w:rPr>
          <w:lang w:val="es-ES_tradnl"/>
        </w:rPr>
      </w:pPr>
      <w:r>
        <w:rPr>
          <w:noProof/>
        </w:rPr>
        <mc:AlternateContent>
          <mc:Choice Requires="wps">
            <w:drawing>
              <wp:anchor distT="0" distB="0" distL="114300" distR="114300" simplePos="0" relativeHeight="251658752" behindDoc="0" locked="0" layoutInCell="1" allowOverlap="1" wp14:editId="72B3E842">
                <wp:simplePos x="0" y="0"/>
                <wp:positionH relativeFrom="column">
                  <wp:posOffset>1952625</wp:posOffset>
                </wp:positionH>
                <wp:positionV relativeFrom="paragraph">
                  <wp:posOffset>506095</wp:posOffset>
                </wp:positionV>
                <wp:extent cx="1085850" cy="494665"/>
                <wp:effectExtent l="145415" t="334010" r="159385" b="66675"/>
                <wp:wrapNone/>
                <wp:docPr id="39" name="Autoform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494665"/>
                        </a:xfrm>
                        <a:prstGeom prst="straightConnector1">
                          <a:avLst/>
                        </a:prstGeom>
                        <a:noFill/>
                        <a:ln w="127000">
                          <a:solidFill>
                            <a:schemeClr val="accent1">
                              <a:lumMod val="100000"/>
                              <a:lumOff val="0"/>
                            </a:schemeClr>
                          </a:solidFill>
                          <a:round/>
                          <a:headEnd/>
                          <a:tailEnd type="triangle" w="med" len="med"/>
                        </a:ln>
                        <a:effectLst>
                          <a:outerShdw dist="107763" dir="13500000" algn="ctr" rotWithShape="0">
                            <a:srgbClr xmlns:a14="http://schemas.microsoft.com/office/drawing/2010/main" val="868686" mc:Ignorable="">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forma 7" o:spid="_x0000_s1026" type="#_x0000_t32" style="position:absolute;margin-left:153.75pt;margin-top:39.85pt;width:85.5pt;height:38.9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" strokecolor="#4f81bd [3204]" strokeweight="10pt">
                <v:stroke endarrow="block"/>
                <v:shadow on="t" color="#868686" opacity=".5" offset="-6pt,-6pt"/>
              </v:shape>
            </w:pict>
          </mc:Fallback>
        </mc:AlternateContent>
      </w:r>
      <w:r>
        <w:rPr>
          <w:noProof/>
        </w:rPr>
        <mc:AlternateContent>
          <mc:Choice Requires="wps">
            <w:drawing>
              <wp:anchor distT="0" distB="0" distL="114300" distR="114300" simplePos="0" relativeHeight="251659776" behindDoc="0" locked="0" layoutInCell="1" allowOverlap="1" wp14:editId="2B1E93CE">
                <wp:simplePos x="0" y="0"/>
                <wp:positionH relativeFrom="column">
                  <wp:posOffset>1952625</wp:posOffset>
                </wp:positionH>
                <wp:positionV relativeFrom="paragraph">
                  <wp:posOffset>1219835</wp:posOffset>
                </wp:positionV>
                <wp:extent cx="1485900" cy="514985"/>
                <wp:effectExtent l="145415" t="142875" r="140335" b="256540"/>
                <wp:wrapNone/>
                <wp:docPr id="33" name="Autoform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514985"/>
                        </a:xfrm>
                        <a:prstGeom prst="straightConnector1">
                          <a:avLst/>
                        </a:prstGeom>
                        <a:noFill/>
                        <a:ln w="127000">
                          <a:solidFill>
                            <a:schemeClr val="accent1">
                              <a:lumMod val="100000"/>
                              <a:lumOff val="0"/>
                            </a:schemeClr>
                          </a:solidFill>
                          <a:round/>
                          <a:headEnd/>
                          <a:tailEnd type="triangle" w="med" len="med"/>
                        </a:ln>
                        <a:effectLst>
                          <a:outerShdw dist="107763" dir="13500000" algn="ctr" rotWithShape="0">
                            <a:srgbClr xmlns:a14="http://schemas.microsoft.com/office/drawing/2010/main" val="868686" mc:Ignorable="">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forma 8" o:spid="_x0000_s1026" type="#_x0000_t32" style="position:absolute;margin-left:153.75pt;margin-top:96.05pt;width:117pt;height:4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" strokecolor="#4f81bd [3204]" strokeweight="10pt">
                <v:stroke endarrow="block"/>
                <v:shadow on="t" color="#868686" opacity=".5" offset="-6pt,-6pt"/>
              </v:shape>
            </w:pict>
          </mc:Fallback>
        </mc:AlternateContent>
      </w:r>
      <w:r w:rsidR="00B25B35" w:rsidRPr="00B107CA">
        <w:rPr>
          <w:noProof/>
        </w:rPr>
        <w:drawing>
          <wp:anchor distT="0" distB="0" distL="114300" distR="114300" simplePos="0" relativeHeight="251656704" behindDoc="0" locked="0" layoutInCell="1" allowOverlap="1" wp14:editId="3AEA6185">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100" cstate="print"/>
                    <a:stretch>
                      <a:fillRect/>
                    </a:stretch>
                  </pic:blipFill>
                  <pic:spPr>
                    <a:xfrm>
                      <a:off x="0" y="0"/>
                      <a:ext cx="876300" cy="1238250"/>
                    </a:xfrm>
                    <a:prstGeom prst="rect">
                      <a:avLst/>
                    </a:prstGeom>
                  </pic:spPr>
                </pic:pic>
              </a:graphicData>
            </a:graphic>
          </wp:anchor>
        </w:drawing>
      </w:r>
      <w:r>
        <w:rPr>
          <w:noProof/>
        </w:rPr>
        <mc:AlternateContent>
          <mc:Choice Requires="wps">
            <w:drawing>
              <wp:anchor distT="0" distB="0" distL="114300" distR="114300" simplePos="0" relativeHeight="251660800" behindDoc="0" locked="0" layoutInCell="1" allowOverlap="1" wp14:editId="6677390A">
                <wp:simplePos x="0" y="0"/>
                <wp:positionH relativeFrom="column">
                  <wp:posOffset>-47625</wp:posOffset>
                </wp:positionH>
                <wp:positionV relativeFrom="paragraph">
                  <wp:posOffset>619760</wp:posOffset>
                </wp:positionV>
                <wp:extent cx="828675" cy="0"/>
                <wp:effectExtent l="145415" t="342900" r="73660" b="266700"/>
                <wp:wrapNone/>
                <wp:docPr id="32" name="Autoforma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127000">
                          <a:solidFill>
                            <a:schemeClr val="accent1">
                              <a:lumMod val="100000"/>
                              <a:lumOff val="0"/>
                            </a:schemeClr>
                          </a:solidFill>
                          <a:round/>
                          <a:headEnd/>
                          <a:tailEnd type="triangle" w="med" len="med"/>
                        </a:ln>
                        <a:effectLst>
                          <a:outerShdw dist="107763" dir="13500000" algn="ctr" rotWithShape="0">
                            <a:srgbClr xmlns:a14="http://schemas.microsoft.com/office/drawing/2010/main" val="868686" mc:Ignorable="">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forma 6" o:spid="_x0000_s1026" type="#_x0000_t32" style="position:absolute;margin-left:-3.75pt;margin-top:48.8pt;width:65.2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" strokecolor="#4f81bd [3204]" strokeweight="10pt">
                <v:stroke endarrow="block"/>
                <v:shadow on="t" color="#868686" opacity=".5" offset="-6pt,-6pt"/>
              </v:shape>
            </w:pict>
          </mc:Fallback>
        </mc:AlternateContent>
      </w:r>
      <w:r w:rsidR="00B25B35" w:rsidRPr="00B107CA">
        <w:rPr>
          <w:lang w:val="es-ES_tradnl"/>
        </w:rPr>
        <w:t xml:space="preserve">  </w:t>
      </w:r>
    </w:p>
    <w:p w14:paraId="225327FE" w14:textId="77777777" w:rsidR="00B25B35" w:rsidRPr="00B107CA" w:rsidRDefault="00B25B35" w:rsidP="00B25B35">
      <w:pPr>
        <w:jc w:val="both"/>
        <w:rPr>
          <w:rFonts w:eastAsia="Times New Roman" w:cs="Times New Roman"/>
          <w:i/>
          <w:szCs w:val="20"/>
          <w:lang w:val="es-ES_tradnl"/>
        </w:rPr>
      </w:pPr>
    </w:p>
    <w:p w14:paraId="6B31FD95" w14:textId="226B9BC7" w:rsidR="00B25B35" w:rsidRPr="00B107CA" w:rsidRDefault="00776270">
      <w:pPr>
        <w:rPr>
          <w:lang w:val="es-ES_tradnl"/>
        </w:rPr>
      </w:pPr>
      <w:r>
        <w:rPr>
          <w:noProof/>
        </w:rPr>
        <mc:AlternateContent>
          <mc:Choice Requires="wps">
            <w:drawing>
              <wp:anchor distT="0" distB="0" distL="114300" distR="114300" simplePos="0" relativeHeight="251662848" behindDoc="0" locked="0" layoutInCell="1" allowOverlap="1" wp14:editId="19CE825B">
                <wp:simplePos x="0" y="0"/>
                <wp:positionH relativeFrom="column">
                  <wp:posOffset>515620</wp:posOffset>
                </wp:positionH>
                <wp:positionV relativeFrom="paragraph">
                  <wp:posOffset>2141855</wp:posOffset>
                </wp:positionV>
                <wp:extent cx="2223135" cy="266700"/>
                <wp:effectExtent l="3810" t="0" r="1905" b="3175"/>
                <wp:wrapThrough wrapText="bothSides">
                  <wp:wrapPolygon edited="0">
                    <wp:start x="-185" y="0"/>
                    <wp:lineTo x="-185" y="20726"/>
                    <wp:lineTo x="21600" y="20726"/>
                    <wp:lineTo x="21600" y="0"/>
                    <wp:lineTo x="-185" y="0"/>
                  </wp:wrapPolygon>
                </wp:wrapThrough>
                <wp:docPr id="31"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135" cy="266700"/>
                        </a:xfrm>
                        <a:prstGeom prst="rect">
                          <a:avLst/>
                        </a:prstGeom>
                        <a:solidFill>
                          <a:srgbClr xmlns:a14="http://schemas.microsoft.com/office/drawing/2010/main" val="FFFFFF" mc:Ignorable=""/>
                        </a:solidFill>
                        <a:ln>
                          <a:noFill/>
                        </a:ln>
                        <a:extLst>
                          <a:ext uri="{91240B29-F687-4F45-9708-019B960494DF}">
                            <a14:hiddenLine xmlns:a14="http://schemas.microsoft.com/office/drawing/2010/main" w="9525">
                              <a:solidFill>
                                <a:srgbClr val="000000" mc:Ignorable=""/>
                              </a:solidFill>
                              <a:miter lim="800000"/>
                              <a:headEnd/>
                              <a:tailEnd/>
                            </a14:hiddenLine>
                          </a:ext>
                        </a:extLst>
                      </wps:spPr>
                      <wps:txbx>
                        <w:txbxContent>
                          <w:p w14:paraId="65BD6257" w14:textId="77777777" w:rsidR="005B7A22" w:rsidRPr="0091039B" w:rsidRDefault="005B7A22" w:rsidP="00525942">
                            <w:pPr>
                              <w:pStyle w:val="Epgrafe"/>
                              <w:rPr>
                                <w:rFonts w:ascii="Times New Roman" w:eastAsia="Times New Roman" w:hAnsi="Times New Roman" w:cs="Times New Roman"/>
                                <w:i/>
                                <w:noProof/>
                                <w:color w:val="558ED5" w:themeColor="text2" w:themeTint="99"/>
                                <w:szCs w:val="20"/>
                              </w:rPr>
                            </w:pPr>
                            <w:bookmarkStart w:id="150" w:name="_Toc180071475"/>
                            <w:r>
                              <w:t xml:space="preserve">Ilustración </w:t>
                            </w:r>
                            <w:fldSimple w:instr=" SEQ Ilustración \* ARABIC ">
                              <w:r>
                                <w:rPr>
                                  <w:noProof/>
                                </w:rPr>
                                <w:t>24</w:t>
                              </w:r>
                            </w:fldSimple>
                            <w:r>
                              <w:t>: Ejemplo árbol de navegabilidad</w:t>
                            </w:r>
                            <w:bookmarkEnd w:id="1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Cuadro de texto 9" o:spid="_x0000_s1049" type="#_x0000_t202" style="position:absolute;margin-left:40.6pt;margin-top:168.65pt;width:175.0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185 0 -185 20726 21600 20726 21600 0 -18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" stroked="f">
                <v:textbox style="mso-fit-shape-to-text:t" inset="0,0,0,0">
                  <w:txbxContent>
                    <w:p w14:paraId="65BD6257" w14:textId="77777777" w:rsidR="005B7A22" w:rsidRPr="0091039B" w:rsidRDefault="005B7A22" w:rsidP="00525942">
                      <w:pPr>
                        <w:pStyle w:val="Epgrafe"/>
                        <w:rPr>
                          <w:rFonts w:ascii="Times New Roman" w:eastAsia="Times New Roman" w:hAnsi="Times New Roman" w:cs="Times New Roman"/>
                          <w:i/>
                          <w:noProof/>
                          <w:color w:val="558ED5" w:themeColor="text2" w:themeTint="99"/>
                          <w:szCs w:val="20"/>
                        </w:rPr>
                      </w:pPr>
                      <w:bookmarkStart w:id="151" w:name="_Toc180071475"/>
                      <w:r>
                        <w:t xml:space="preserve">Ilustración </w:t>
                      </w:r>
                      <w:fldSimple w:instr=" SEQ Ilustración \* ARABIC ">
                        <w:r>
                          <w:rPr>
                            <w:noProof/>
                          </w:rPr>
                          <w:t>24</w:t>
                        </w:r>
                      </w:fldSimple>
                      <w:r>
                        <w:t>: Ejemplo árbol de navegabilidad</w:t>
                      </w:r>
                      <w:bookmarkEnd w:id="151"/>
                    </w:p>
                  </w:txbxContent>
                </v:textbox>
                <w10:wrap type="through"/>
              </v:shape>
            </w:pict>
          </mc:Fallback>
        </mc:AlternateContent>
      </w:r>
      <w:r w:rsidR="00B25B35" w:rsidRPr="00B107CA">
        <w:rPr>
          <w:lang w:val="es-ES_tradnl"/>
        </w:rPr>
        <w:br w:type="page"/>
      </w:r>
    </w:p>
    <w:p w14:paraId="77DA33D0" w14:textId="77777777" w:rsidR="00AB0BDD" w:rsidRPr="00B107CA" w:rsidRDefault="00AB0BDD" w:rsidP="00D6753A">
      <w:pPr>
        <w:pStyle w:val="Ttulo1"/>
      </w:pPr>
      <w:bookmarkStart w:id="152" w:name="_Toc176532369"/>
      <w:bookmarkStart w:id="153" w:name="_Toc176959121"/>
      <w:bookmarkStart w:id="154" w:name="_Toc179195426"/>
      <w:bookmarkStart w:id="155" w:name="_Toc260133547"/>
      <w:r w:rsidRPr="00B107CA">
        <w:lastRenderedPageBreak/>
        <w:t>Anexos</w:t>
      </w:r>
      <w:bookmarkEnd w:id="152"/>
      <w:bookmarkEnd w:id="153"/>
      <w:bookmarkEnd w:id="154"/>
      <w:bookmarkEnd w:id="155"/>
    </w:p>
    <w:p w14:paraId="0902A7FB" w14:textId="77777777" w:rsidR="00B25B35" w:rsidRPr="00B107CA" w:rsidRDefault="00B25B35" w:rsidP="00B25B35">
      <w:pPr>
        <w:rPr>
          <w:lang w:val="es-ES_tradnl"/>
        </w:rPr>
      </w:pPr>
    </w:p>
    <w:p w14:paraId="45F2ED93" w14:textId="77777777" w:rsidR="00AB0BDD" w:rsidRPr="00B107CA" w:rsidRDefault="00AB0BDD">
      <w:pPr>
        <w:rPr>
          <w:lang w:val="es-ES_tradnl"/>
        </w:rPr>
      </w:pPr>
      <w:r w:rsidRPr="00B107CA">
        <w:rPr>
          <w:lang w:val="es-ES_tradnl"/>
        </w:rPr>
        <w:br w:type="page"/>
      </w:r>
    </w:p>
    <w:p w14:paraId="1390EC62" w14:textId="77777777" w:rsidR="00AB0BDD" w:rsidRPr="00B107CA" w:rsidRDefault="00AB0BDD" w:rsidP="00B25B35">
      <w:pPr>
        <w:rPr>
          <w:lang w:val="es-ES_tradnl"/>
        </w:rPr>
      </w:pPr>
    </w:p>
    <w:p w14:paraId="39C9261F" w14:textId="77777777" w:rsidR="00AB0BDD" w:rsidRPr="00B107CA" w:rsidRDefault="00AB0BDD" w:rsidP="00AB0BDD">
      <w:pPr>
        <w:rPr>
          <w:b/>
          <w:sz w:val="32"/>
          <w:szCs w:val="24"/>
          <w:lang w:val="es-ES_tradnl"/>
        </w:rPr>
      </w:pPr>
      <w:r w:rsidRPr="00B107CA">
        <w:rPr>
          <w:b/>
          <w:sz w:val="32"/>
          <w:szCs w:val="24"/>
          <w:lang w:val="es-ES_tradnl"/>
        </w:rPr>
        <w:t>REFERENCIAS</w:t>
      </w:r>
    </w:p>
    <w:p w14:paraId="74C847C7" w14:textId="77777777" w:rsidR="00AB0BDD" w:rsidRPr="00B107CA" w:rsidRDefault="00AB0BDD" w:rsidP="00B25B35">
      <w:pPr>
        <w:rPr>
          <w:lang w:val="es-ES_tradnl"/>
        </w:rPr>
      </w:pPr>
    </w:p>
    <w:p w14:paraId="4276994D" w14:textId="77777777"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14:paraId="5AE3EA20" w14:textId="77777777"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14:paraId="7499AE94" w14:textId="77777777"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14:paraId="46CB659E" w14:textId="77777777"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14:paraId="04063000" w14:textId="77777777"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14:paraId="7C6C1C0E" w14:textId="77777777"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14:paraId="5A7D3DCB" w14:textId="77777777" w:rsidR="00B25B35" w:rsidRPr="005B7A22" w:rsidRDefault="00B25B35" w:rsidP="006A2A51">
      <w:pPr>
        <w:jc w:val="both"/>
        <w:rPr>
          <w:lang w:val="en-US"/>
        </w:rPr>
      </w:pPr>
      <w:r w:rsidRPr="005B7A22">
        <w:rPr>
          <w:lang w:val="en-US"/>
        </w:rPr>
        <w:t>[7] Construx Software, DESIGN - CXOne Standard, Construx Software Builder, Inc, Noviembre 2002.</w:t>
      </w:r>
    </w:p>
    <w:p w14:paraId="11B88691" w14:textId="77777777"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14:paraId="6F0F18C7" w14:textId="77777777"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14:paraId="31367BA9" w14:textId="77777777" w:rsidR="00B25B35" w:rsidRPr="00C276AD" w:rsidRDefault="00B25B35" w:rsidP="006A2A51">
      <w:pPr>
        <w:jc w:val="both"/>
        <w:rPr>
          <w:lang w:val="en-US"/>
        </w:rPr>
      </w:pPr>
      <w:r w:rsidRPr="00C276AD">
        <w:rPr>
          <w:lang w:val="en-US"/>
        </w:rPr>
        <w:t>[10] Construx Software, DESIGN - CXOne Guide, Construx Software Builder, Inc, Noviembre 2002.</w:t>
      </w:r>
    </w:p>
    <w:p w14:paraId="1232D57E" w14:textId="77777777"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14:paraId="4335071C" w14:textId="77777777"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B6FE83" w14:textId="77777777" w:rsidR="00B01B06" w:rsidRDefault="00B01B06" w:rsidP="00146ACD">
      <w:pPr>
        <w:spacing w:after="0" w:line="240" w:lineRule="auto"/>
      </w:pPr>
      <w:r>
        <w:separator/>
      </w:r>
    </w:p>
  </w:endnote>
  <w:endnote w:type="continuationSeparator" w:id="0">
    <w:p w14:paraId="69A3628B" w14:textId="77777777" w:rsidR="00B01B06" w:rsidRDefault="00B01B06" w:rsidP="00146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taPlusNormal-Roman">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9F827" w14:textId="77777777" w:rsidR="005B7A22" w:rsidRPr="003063A0" w:rsidRDefault="005B7A22">
    <w:pPr>
      <w:pStyle w:val="Piedepgina"/>
      <w:pBdr>
        <w:top w:val="none" w:sz="0" w:space="0" w:color="auto"/>
      </w:pBdr>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CB14D" w14:textId="77777777" w:rsidR="005B7A22" w:rsidRDefault="005B7A22">
    <w:pPr>
      <w:pStyle w:val="Piedepgina"/>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ECC722" w14:textId="77777777" w:rsidR="00B01B06" w:rsidRDefault="00B01B06" w:rsidP="00146ACD">
      <w:pPr>
        <w:spacing w:after="0" w:line="240" w:lineRule="auto"/>
      </w:pPr>
      <w:r>
        <w:separator/>
      </w:r>
    </w:p>
  </w:footnote>
  <w:footnote w:type="continuationSeparator" w:id="0">
    <w:p w14:paraId="229CF85A" w14:textId="77777777" w:rsidR="00B01B06" w:rsidRDefault="00B01B06" w:rsidP="00146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025E4" w14:textId="77777777" w:rsidR="005B7A22" w:rsidRDefault="005B7A22">
    <w:pPr>
      <w:pStyle w:val="Encabezado"/>
      <w:pBdr>
        <w:bottom w:val="none" w:sz="0" w:space="0" w:color="auto"/>
      </w:pBdr>
    </w:pPr>
    <w:r>
      <w:rPr>
        <w:noProof/>
        <w:lang w:val="es-ES"/>
      </w:rPr>
      <w:drawing>
        <wp:anchor distT="0" distB="0" distL="114300" distR="114300" simplePos="0" relativeHeight="251660288" behindDoc="0" locked="0" layoutInCell="1" allowOverlap="1" wp14:editId="40E4452A">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ES"/>
      </w:rPr>
      <w:drawing>
        <wp:anchor distT="0" distB="0" distL="114300" distR="114300" simplePos="0" relativeHeight="251661312" behindDoc="1" locked="0" layoutInCell="1" allowOverlap="1" wp14:editId="103E43E3">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1FA5D4" w14:textId="77777777" w:rsidR="005B7A22" w:rsidRDefault="005B7A22">
    <w:pPr>
      <w:pStyle w:val="Encabezado"/>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1" type="#_x0000_t75" style="width:356.25pt;height:193.5pt" o:bullet="t">
        <v:imagedata r:id="rId1" o:title="LogoFinalGrandeB"/>
      </v:shape>
    </w:pict>
  </w:numPicBullet>
  <w:numPicBullet w:numPicBulletId="1">
    <w:pict>
      <v:shape id="_x0000_i1412" type="#_x0000_t75" style="width:9pt;height:9pt" o:bullet="t">
        <v:imagedata r:id="rId2" o:title="BD10266_"/>
      </v:shape>
    </w:pict>
  </w:numPicBullet>
  <w:numPicBullet w:numPicBulletId="2">
    <w:pict>
      <v:shape id="_x0000_i1413"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9">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3EA3395B"/>
    <w:multiLevelType w:val="hybridMultilevel"/>
    <w:tmpl w:val="1486D146"/>
    <w:lvl w:ilvl="0" w:tplc="14F8CE2E">
      <w:start w:val="1"/>
      <w:numFmt w:val="bullet"/>
      <w:lvlText w:val="•"/>
      <w:lvlJc w:val="left"/>
      <w:pPr>
        <w:tabs>
          <w:tab w:val="num" w:pos="720"/>
        </w:tabs>
        <w:ind w:left="720" w:hanging="360"/>
      </w:pPr>
      <w:rPr>
        <w:rFonts w:ascii="Times New Roman" w:hAnsi="Times New Roman" w:hint="default"/>
      </w:rPr>
    </w:lvl>
    <w:lvl w:ilvl="1" w:tplc="686C60FC" w:tentative="1">
      <w:start w:val="1"/>
      <w:numFmt w:val="bullet"/>
      <w:lvlText w:val="•"/>
      <w:lvlJc w:val="left"/>
      <w:pPr>
        <w:tabs>
          <w:tab w:val="num" w:pos="1440"/>
        </w:tabs>
        <w:ind w:left="1440" w:hanging="360"/>
      </w:pPr>
      <w:rPr>
        <w:rFonts w:ascii="Times New Roman" w:hAnsi="Times New Roman" w:hint="default"/>
      </w:rPr>
    </w:lvl>
    <w:lvl w:ilvl="2" w:tplc="4044E04A" w:tentative="1">
      <w:start w:val="1"/>
      <w:numFmt w:val="bullet"/>
      <w:lvlText w:val="•"/>
      <w:lvlJc w:val="left"/>
      <w:pPr>
        <w:tabs>
          <w:tab w:val="num" w:pos="2160"/>
        </w:tabs>
        <w:ind w:left="2160" w:hanging="360"/>
      </w:pPr>
      <w:rPr>
        <w:rFonts w:ascii="Times New Roman" w:hAnsi="Times New Roman" w:hint="default"/>
      </w:rPr>
    </w:lvl>
    <w:lvl w:ilvl="3" w:tplc="F9667BF6" w:tentative="1">
      <w:start w:val="1"/>
      <w:numFmt w:val="bullet"/>
      <w:lvlText w:val="•"/>
      <w:lvlJc w:val="left"/>
      <w:pPr>
        <w:tabs>
          <w:tab w:val="num" w:pos="2880"/>
        </w:tabs>
        <w:ind w:left="2880" w:hanging="360"/>
      </w:pPr>
      <w:rPr>
        <w:rFonts w:ascii="Times New Roman" w:hAnsi="Times New Roman" w:hint="default"/>
      </w:rPr>
    </w:lvl>
    <w:lvl w:ilvl="4" w:tplc="0D165E3A" w:tentative="1">
      <w:start w:val="1"/>
      <w:numFmt w:val="bullet"/>
      <w:lvlText w:val="•"/>
      <w:lvlJc w:val="left"/>
      <w:pPr>
        <w:tabs>
          <w:tab w:val="num" w:pos="3600"/>
        </w:tabs>
        <w:ind w:left="3600" w:hanging="360"/>
      </w:pPr>
      <w:rPr>
        <w:rFonts w:ascii="Times New Roman" w:hAnsi="Times New Roman" w:hint="default"/>
      </w:rPr>
    </w:lvl>
    <w:lvl w:ilvl="5" w:tplc="4DB47412" w:tentative="1">
      <w:start w:val="1"/>
      <w:numFmt w:val="bullet"/>
      <w:lvlText w:val="•"/>
      <w:lvlJc w:val="left"/>
      <w:pPr>
        <w:tabs>
          <w:tab w:val="num" w:pos="4320"/>
        </w:tabs>
        <w:ind w:left="4320" w:hanging="360"/>
      </w:pPr>
      <w:rPr>
        <w:rFonts w:ascii="Times New Roman" w:hAnsi="Times New Roman" w:hint="default"/>
      </w:rPr>
    </w:lvl>
    <w:lvl w:ilvl="6" w:tplc="54DAB882" w:tentative="1">
      <w:start w:val="1"/>
      <w:numFmt w:val="bullet"/>
      <w:lvlText w:val="•"/>
      <w:lvlJc w:val="left"/>
      <w:pPr>
        <w:tabs>
          <w:tab w:val="num" w:pos="5040"/>
        </w:tabs>
        <w:ind w:left="5040" w:hanging="360"/>
      </w:pPr>
      <w:rPr>
        <w:rFonts w:ascii="Times New Roman" w:hAnsi="Times New Roman" w:hint="default"/>
      </w:rPr>
    </w:lvl>
    <w:lvl w:ilvl="7" w:tplc="CBC620EA" w:tentative="1">
      <w:start w:val="1"/>
      <w:numFmt w:val="bullet"/>
      <w:lvlText w:val="•"/>
      <w:lvlJc w:val="left"/>
      <w:pPr>
        <w:tabs>
          <w:tab w:val="num" w:pos="5760"/>
        </w:tabs>
        <w:ind w:left="5760" w:hanging="360"/>
      </w:pPr>
      <w:rPr>
        <w:rFonts w:ascii="Times New Roman" w:hAnsi="Times New Roman" w:hint="default"/>
      </w:rPr>
    </w:lvl>
    <w:lvl w:ilvl="8" w:tplc="057A9B2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5">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9"/>
  </w:num>
  <w:num w:numId="3">
    <w:abstractNumId w:val="2"/>
  </w:num>
  <w:num w:numId="4">
    <w:abstractNumId w:val="19"/>
  </w:num>
  <w:num w:numId="5">
    <w:abstractNumId w:val="7"/>
  </w:num>
  <w:num w:numId="6">
    <w:abstractNumId w:val="8"/>
  </w:num>
  <w:num w:numId="7">
    <w:abstractNumId w:val="4"/>
  </w:num>
  <w:num w:numId="8">
    <w:abstractNumId w:val="37"/>
  </w:num>
  <w:num w:numId="9">
    <w:abstractNumId w:val="21"/>
  </w:num>
  <w:num w:numId="10">
    <w:abstractNumId w:val="22"/>
  </w:num>
  <w:num w:numId="11">
    <w:abstractNumId w:val="17"/>
  </w:num>
  <w:num w:numId="12">
    <w:abstractNumId w:val="35"/>
  </w:num>
  <w:num w:numId="13">
    <w:abstractNumId w:val="30"/>
  </w:num>
  <w:num w:numId="14">
    <w:abstractNumId w:val="3"/>
  </w:num>
  <w:num w:numId="15">
    <w:abstractNumId w:val="13"/>
  </w:num>
  <w:num w:numId="16">
    <w:abstractNumId w:val="36"/>
  </w:num>
  <w:num w:numId="17">
    <w:abstractNumId w:val="14"/>
  </w:num>
  <w:num w:numId="18">
    <w:abstractNumId w:val="6"/>
  </w:num>
  <w:num w:numId="19">
    <w:abstractNumId w:val="25"/>
  </w:num>
  <w:num w:numId="20">
    <w:abstractNumId w:val="32"/>
  </w:num>
  <w:num w:numId="21">
    <w:abstractNumId w:val="27"/>
  </w:num>
  <w:num w:numId="22">
    <w:abstractNumId w:val="10"/>
  </w:num>
  <w:num w:numId="23">
    <w:abstractNumId w:val="40"/>
  </w:num>
  <w:num w:numId="24">
    <w:abstractNumId w:val="26"/>
  </w:num>
  <w:num w:numId="25">
    <w:abstractNumId w:val="39"/>
  </w:num>
  <w:num w:numId="26">
    <w:abstractNumId w:val="0"/>
  </w:num>
  <w:num w:numId="27">
    <w:abstractNumId w:val="11"/>
  </w:num>
  <w:num w:numId="28">
    <w:abstractNumId w:val="15"/>
  </w:num>
  <w:num w:numId="29">
    <w:abstractNumId w:val="24"/>
  </w:num>
  <w:num w:numId="30">
    <w:abstractNumId w:val="28"/>
  </w:num>
  <w:num w:numId="31">
    <w:abstractNumId w:val="9"/>
  </w:num>
  <w:num w:numId="32">
    <w:abstractNumId w:val="38"/>
  </w:num>
  <w:num w:numId="33">
    <w:abstractNumId w:val="31"/>
  </w:num>
  <w:num w:numId="34">
    <w:abstractNumId w:val="5"/>
  </w:num>
  <w:num w:numId="35">
    <w:abstractNumId w:val="16"/>
  </w:num>
  <w:num w:numId="36">
    <w:abstractNumId w:val="12"/>
  </w:num>
  <w:num w:numId="37">
    <w:abstractNumId w:val="10"/>
    <w:lvlOverride w:ilvl="0">
      <w:startOverride w:val="3"/>
    </w:lvlOverride>
  </w:num>
  <w:num w:numId="38">
    <w:abstractNumId w:val="34"/>
  </w:num>
  <w:num w:numId="39">
    <w:abstractNumId w:val="1"/>
  </w:num>
  <w:num w:numId="40">
    <w:abstractNumId w:val="23"/>
  </w:num>
  <w:num w:numId="41">
    <w:abstractNumId w:val="18"/>
  </w:num>
  <w:num w:numId="42">
    <w:abstractNumId w:val="20"/>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D71"/>
    <w:rsid w:val="00014544"/>
    <w:rsid w:val="00017B1F"/>
    <w:rsid w:val="00020EA9"/>
    <w:rsid w:val="00022471"/>
    <w:rsid w:val="00022BF3"/>
    <w:rsid w:val="00027A7B"/>
    <w:rsid w:val="000328E7"/>
    <w:rsid w:val="00037B86"/>
    <w:rsid w:val="00037FDC"/>
    <w:rsid w:val="000406CE"/>
    <w:rsid w:val="00052806"/>
    <w:rsid w:val="000563A1"/>
    <w:rsid w:val="00073BAC"/>
    <w:rsid w:val="00085C31"/>
    <w:rsid w:val="0008655C"/>
    <w:rsid w:val="0009745D"/>
    <w:rsid w:val="000A1620"/>
    <w:rsid w:val="000D55C5"/>
    <w:rsid w:val="000E3D70"/>
    <w:rsid w:val="000F427A"/>
    <w:rsid w:val="000F4F51"/>
    <w:rsid w:val="000F6A46"/>
    <w:rsid w:val="00105893"/>
    <w:rsid w:val="00126E90"/>
    <w:rsid w:val="00135395"/>
    <w:rsid w:val="00146ACD"/>
    <w:rsid w:val="0014764C"/>
    <w:rsid w:val="001533EF"/>
    <w:rsid w:val="00156F94"/>
    <w:rsid w:val="00164AA4"/>
    <w:rsid w:val="00167591"/>
    <w:rsid w:val="001957F5"/>
    <w:rsid w:val="001A03FC"/>
    <w:rsid w:val="001A1872"/>
    <w:rsid w:val="001A250E"/>
    <w:rsid w:val="001B2C19"/>
    <w:rsid w:val="001C15E8"/>
    <w:rsid w:val="001C681F"/>
    <w:rsid w:val="001D2C6D"/>
    <w:rsid w:val="001D55A5"/>
    <w:rsid w:val="001D6999"/>
    <w:rsid w:val="001F7D06"/>
    <w:rsid w:val="00210B1C"/>
    <w:rsid w:val="00211A21"/>
    <w:rsid w:val="0021332C"/>
    <w:rsid w:val="00217CB7"/>
    <w:rsid w:val="00225B1F"/>
    <w:rsid w:val="0022659E"/>
    <w:rsid w:val="002371EB"/>
    <w:rsid w:val="002406B2"/>
    <w:rsid w:val="002470CC"/>
    <w:rsid w:val="00255EAB"/>
    <w:rsid w:val="00257690"/>
    <w:rsid w:val="00261141"/>
    <w:rsid w:val="00266A76"/>
    <w:rsid w:val="00273F29"/>
    <w:rsid w:val="00274769"/>
    <w:rsid w:val="00277FCB"/>
    <w:rsid w:val="00284EF5"/>
    <w:rsid w:val="00286701"/>
    <w:rsid w:val="002A263C"/>
    <w:rsid w:val="002A30C1"/>
    <w:rsid w:val="002B0885"/>
    <w:rsid w:val="002E439C"/>
    <w:rsid w:val="003063A0"/>
    <w:rsid w:val="003074D7"/>
    <w:rsid w:val="003153FC"/>
    <w:rsid w:val="003165CF"/>
    <w:rsid w:val="0031683E"/>
    <w:rsid w:val="00316FB6"/>
    <w:rsid w:val="00336A1E"/>
    <w:rsid w:val="00345847"/>
    <w:rsid w:val="00351514"/>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47DF"/>
    <w:rsid w:val="004377DA"/>
    <w:rsid w:val="0044297A"/>
    <w:rsid w:val="00447782"/>
    <w:rsid w:val="00450D24"/>
    <w:rsid w:val="00451A43"/>
    <w:rsid w:val="00454846"/>
    <w:rsid w:val="00474F6C"/>
    <w:rsid w:val="00482A03"/>
    <w:rsid w:val="00482E92"/>
    <w:rsid w:val="004877D2"/>
    <w:rsid w:val="0049067A"/>
    <w:rsid w:val="004B0EAB"/>
    <w:rsid w:val="004B754A"/>
    <w:rsid w:val="004C30C4"/>
    <w:rsid w:val="004D690D"/>
    <w:rsid w:val="004E7F72"/>
    <w:rsid w:val="005113C6"/>
    <w:rsid w:val="005128EC"/>
    <w:rsid w:val="00525942"/>
    <w:rsid w:val="00527AFD"/>
    <w:rsid w:val="005333F7"/>
    <w:rsid w:val="005349A5"/>
    <w:rsid w:val="00537B33"/>
    <w:rsid w:val="005402E1"/>
    <w:rsid w:val="00541E97"/>
    <w:rsid w:val="005437AB"/>
    <w:rsid w:val="00544879"/>
    <w:rsid w:val="00551867"/>
    <w:rsid w:val="00565018"/>
    <w:rsid w:val="00566A43"/>
    <w:rsid w:val="0058297A"/>
    <w:rsid w:val="00593A6A"/>
    <w:rsid w:val="00593ADC"/>
    <w:rsid w:val="00595581"/>
    <w:rsid w:val="005A6F5A"/>
    <w:rsid w:val="005A7D2F"/>
    <w:rsid w:val="005B0038"/>
    <w:rsid w:val="005B5A7F"/>
    <w:rsid w:val="005B7A22"/>
    <w:rsid w:val="005B7CA2"/>
    <w:rsid w:val="005E08C1"/>
    <w:rsid w:val="005E08E4"/>
    <w:rsid w:val="005E2E41"/>
    <w:rsid w:val="005E5485"/>
    <w:rsid w:val="005F7D0A"/>
    <w:rsid w:val="006063CF"/>
    <w:rsid w:val="00620B3C"/>
    <w:rsid w:val="00635A2B"/>
    <w:rsid w:val="00674A12"/>
    <w:rsid w:val="0069137F"/>
    <w:rsid w:val="00692E26"/>
    <w:rsid w:val="006A0A67"/>
    <w:rsid w:val="006A2A51"/>
    <w:rsid w:val="006A2C5B"/>
    <w:rsid w:val="006A344F"/>
    <w:rsid w:val="006A5C6A"/>
    <w:rsid w:val="006B4A60"/>
    <w:rsid w:val="006B504C"/>
    <w:rsid w:val="006C45EE"/>
    <w:rsid w:val="006E2A06"/>
    <w:rsid w:val="006E589F"/>
    <w:rsid w:val="006E7D32"/>
    <w:rsid w:val="006F62AD"/>
    <w:rsid w:val="007237B7"/>
    <w:rsid w:val="00733E9B"/>
    <w:rsid w:val="007359ED"/>
    <w:rsid w:val="00736D43"/>
    <w:rsid w:val="007403D3"/>
    <w:rsid w:val="00743241"/>
    <w:rsid w:val="00755245"/>
    <w:rsid w:val="0076471B"/>
    <w:rsid w:val="00770C43"/>
    <w:rsid w:val="00774F32"/>
    <w:rsid w:val="00775BB4"/>
    <w:rsid w:val="00776270"/>
    <w:rsid w:val="00783705"/>
    <w:rsid w:val="00786381"/>
    <w:rsid w:val="007864D6"/>
    <w:rsid w:val="00796FE3"/>
    <w:rsid w:val="007B0366"/>
    <w:rsid w:val="007B1658"/>
    <w:rsid w:val="007B61E5"/>
    <w:rsid w:val="007C253F"/>
    <w:rsid w:val="007C4A42"/>
    <w:rsid w:val="007D2045"/>
    <w:rsid w:val="007D5804"/>
    <w:rsid w:val="007F029A"/>
    <w:rsid w:val="007F0D0B"/>
    <w:rsid w:val="00814CAD"/>
    <w:rsid w:val="008219AC"/>
    <w:rsid w:val="00836E67"/>
    <w:rsid w:val="00856CBC"/>
    <w:rsid w:val="008577B2"/>
    <w:rsid w:val="008634F9"/>
    <w:rsid w:val="00864865"/>
    <w:rsid w:val="008652B7"/>
    <w:rsid w:val="0087135A"/>
    <w:rsid w:val="008768BD"/>
    <w:rsid w:val="008926D4"/>
    <w:rsid w:val="00892FAF"/>
    <w:rsid w:val="008A1C74"/>
    <w:rsid w:val="008B39A2"/>
    <w:rsid w:val="008B44A8"/>
    <w:rsid w:val="008C02A2"/>
    <w:rsid w:val="008D13D4"/>
    <w:rsid w:val="008D47B3"/>
    <w:rsid w:val="008D68AB"/>
    <w:rsid w:val="008E706B"/>
    <w:rsid w:val="008F70A4"/>
    <w:rsid w:val="009027ED"/>
    <w:rsid w:val="00906138"/>
    <w:rsid w:val="0091447F"/>
    <w:rsid w:val="00933C19"/>
    <w:rsid w:val="00943CF8"/>
    <w:rsid w:val="009477B9"/>
    <w:rsid w:val="00953E5E"/>
    <w:rsid w:val="00954A26"/>
    <w:rsid w:val="00970694"/>
    <w:rsid w:val="00976207"/>
    <w:rsid w:val="0099302E"/>
    <w:rsid w:val="0099604A"/>
    <w:rsid w:val="00997702"/>
    <w:rsid w:val="009A23E6"/>
    <w:rsid w:val="009B3A7D"/>
    <w:rsid w:val="009C3D15"/>
    <w:rsid w:val="009D3954"/>
    <w:rsid w:val="009E0F1A"/>
    <w:rsid w:val="009E4CA3"/>
    <w:rsid w:val="009E7B62"/>
    <w:rsid w:val="009F43DD"/>
    <w:rsid w:val="009F49BB"/>
    <w:rsid w:val="009F5D31"/>
    <w:rsid w:val="009F7AED"/>
    <w:rsid w:val="00A06815"/>
    <w:rsid w:val="00A217D7"/>
    <w:rsid w:val="00A36B51"/>
    <w:rsid w:val="00A462D2"/>
    <w:rsid w:val="00A463E8"/>
    <w:rsid w:val="00A7037F"/>
    <w:rsid w:val="00A82A17"/>
    <w:rsid w:val="00AA7D20"/>
    <w:rsid w:val="00AB0BDD"/>
    <w:rsid w:val="00AB25AD"/>
    <w:rsid w:val="00AB3C5F"/>
    <w:rsid w:val="00AB5028"/>
    <w:rsid w:val="00AB6927"/>
    <w:rsid w:val="00AC4105"/>
    <w:rsid w:val="00AE30CF"/>
    <w:rsid w:val="00AE5174"/>
    <w:rsid w:val="00AE6998"/>
    <w:rsid w:val="00AF07F8"/>
    <w:rsid w:val="00AF1564"/>
    <w:rsid w:val="00AF162C"/>
    <w:rsid w:val="00AF1AED"/>
    <w:rsid w:val="00AF3F8A"/>
    <w:rsid w:val="00B01B06"/>
    <w:rsid w:val="00B02EC5"/>
    <w:rsid w:val="00B03AEC"/>
    <w:rsid w:val="00B107CA"/>
    <w:rsid w:val="00B113B4"/>
    <w:rsid w:val="00B25B35"/>
    <w:rsid w:val="00B261E5"/>
    <w:rsid w:val="00B31C2E"/>
    <w:rsid w:val="00B4042D"/>
    <w:rsid w:val="00B518DB"/>
    <w:rsid w:val="00B51D63"/>
    <w:rsid w:val="00B560E6"/>
    <w:rsid w:val="00B640D3"/>
    <w:rsid w:val="00B672DD"/>
    <w:rsid w:val="00B733BD"/>
    <w:rsid w:val="00B7790C"/>
    <w:rsid w:val="00B81267"/>
    <w:rsid w:val="00B84EDF"/>
    <w:rsid w:val="00B94A3C"/>
    <w:rsid w:val="00B973E3"/>
    <w:rsid w:val="00BB28C7"/>
    <w:rsid w:val="00BB7F48"/>
    <w:rsid w:val="00BC6CB4"/>
    <w:rsid w:val="00BC763F"/>
    <w:rsid w:val="00BD0ECD"/>
    <w:rsid w:val="00BD4649"/>
    <w:rsid w:val="00BD52A2"/>
    <w:rsid w:val="00BE709E"/>
    <w:rsid w:val="00BF4CA9"/>
    <w:rsid w:val="00C25056"/>
    <w:rsid w:val="00C2624A"/>
    <w:rsid w:val="00C276AD"/>
    <w:rsid w:val="00C30FE8"/>
    <w:rsid w:val="00C31421"/>
    <w:rsid w:val="00C43C71"/>
    <w:rsid w:val="00C454A1"/>
    <w:rsid w:val="00C45C94"/>
    <w:rsid w:val="00C4795D"/>
    <w:rsid w:val="00C62A20"/>
    <w:rsid w:val="00C67475"/>
    <w:rsid w:val="00C709CC"/>
    <w:rsid w:val="00C7283D"/>
    <w:rsid w:val="00C8536B"/>
    <w:rsid w:val="00C870BB"/>
    <w:rsid w:val="00C90EE4"/>
    <w:rsid w:val="00C94FCA"/>
    <w:rsid w:val="00CA3763"/>
    <w:rsid w:val="00CC3D7E"/>
    <w:rsid w:val="00CD0DED"/>
    <w:rsid w:val="00CD11D9"/>
    <w:rsid w:val="00CE67EC"/>
    <w:rsid w:val="00D17E2F"/>
    <w:rsid w:val="00D372A5"/>
    <w:rsid w:val="00D6753A"/>
    <w:rsid w:val="00D7138D"/>
    <w:rsid w:val="00D74671"/>
    <w:rsid w:val="00D82E29"/>
    <w:rsid w:val="00DA0CEA"/>
    <w:rsid w:val="00DA3143"/>
    <w:rsid w:val="00DB2E32"/>
    <w:rsid w:val="00DC5DB2"/>
    <w:rsid w:val="00DD3915"/>
    <w:rsid w:val="00DE2223"/>
    <w:rsid w:val="00DE4375"/>
    <w:rsid w:val="00DF06B2"/>
    <w:rsid w:val="00DF37D7"/>
    <w:rsid w:val="00DF7B74"/>
    <w:rsid w:val="00DF7D15"/>
    <w:rsid w:val="00E03E91"/>
    <w:rsid w:val="00E058EC"/>
    <w:rsid w:val="00E065BF"/>
    <w:rsid w:val="00E06A72"/>
    <w:rsid w:val="00E124C6"/>
    <w:rsid w:val="00E23940"/>
    <w:rsid w:val="00E331A0"/>
    <w:rsid w:val="00E331CC"/>
    <w:rsid w:val="00E41312"/>
    <w:rsid w:val="00E46981"/>
    <w:rsid w:val="00E5299E"/>
    <w:rsid w:val="00E578A8"/>
    <w:rsid w:val="00E7089C"/>
    <w:rsid w:val="00E815EF"/>
    <w:rsid w:val="00EA5C0D"/>
    <w:rsid w:val="00EA621E"/>
    <w:rsid w:val="00EC20F4"/>
    <w:rsid w:val="00EC4387"/>
    <w:rsid w:val="00ED1B28"/>
    <w:rsid w:val="00ED2EAD"/>
    <w:rsid w:val="00EE2A1F"/>
    <w:rsid w:val="00EE74F5"/>
    <w:rsid w:val="00EE76E2"/>
    <w:rsid w:val="00F07508"/>
    <w:rsid w:val="00F20D2C"/>
    <w:rsid w:val="00F256D8"/>
    <w:rsid w:val="00F4442E"/>
    <w:rsid w:val="00F4532F"/>
    <w:rsid w:val="00F5080D"/>
    <w:rsid w:val="00F6693A"/>
    <w:rsid w:val="00F6699D"/>
    <w:rsid w:val="00F73721"/>
    <w:rsid w:val="00F76D02"/>
    <w:rsid w:val="00F814A3"/>
    <w:rsid w:val="00F87FDB"/>
    <w:rsid w:val="00F9482E"/>
    <w:rsid w:val="00FA14CE"/>
    <w:rsid w:val="00FA299B"/>
    <w:rsid w:val="00FB2618"/>
    <w:rsid w:val="00FB6423"/>
    <w:rsid w:val="00FD1F38"/>
    <w:rsid w:val="00FD312F"/>
    <w:rsid w:val="00FD5F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AF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caption" w:uiPriority="35" w:qFormat="1"/>
    <w:lsdException w:name="Normal (Web)" w:uiPriority="99"/>
    <w:lsdException w:name="List Paragraph" w:uiPriority="34" w:qFormat="1"/>
  </w:latentStyles>
  <w:style w:type="paragraph" w:default="1" w:styleId="Normal">
    <w:name w:val="Normal"/>
    <w:qFormat/>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4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58ED5"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46C0A" w:themeColor="accent6" w:themeShade="BF"/>
      <w:sz w:val="20"/>
      <w:szCs w:val="20"/>
    </w:rPr>
  </w:style>
  <w:style w:type="paragraph" w:styleId="Ttulo9">
    <w:name w:val="heading 9"/>
    <w:basedOn w:val="Ttulo7"/>
    <w:next w:val="Normal"/>
    <w:link w:val="Ttulo9Car"/>
    <w:uiPriority w:val="9"/>
    <w:qFormat/>
    <w:rsid w:val="00B733BD"/>
    <w:pPr>
      <w:outlineLvl w:val="8"/>
    </w:pPr>
    <w:rPr>
      <w:color w:val="77933C" w:themeColor="accent3"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4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58ED5"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4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793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insideV w:val="single" w:sz="8" w:space="0" w:color="7BA1CE" w:themeColor="accent1" w:themeTint="BF"/>
      </w:tblBorders>
      <w:tblCellMar>
        <w:top w:w="0" w:type="dxa"/>
        <w:left w:w="108" w:type="dxa"/>
        <w:bottom w:w="0" w:type="dxa"/>
        <w:right w:w="108" w:type="dxa"/>
      </w:tblCellMar>
    </w:tblPr>
    <w:tcPr>
      <w:shd w:val="clear" w:color="auto" w:fill="D3E0EF" w:themeFill="accent1" w:themeFillTint="3F"/>
    </w:tcPr>
    <w:tblStylePr w:type="firstRow">
      <w:rPr>
        <w:b/>
        <w:bCs/>
      </w:rPr>
    </w:tblStylePr>
    <w:tblStylePr w:type="lastRow">
      <w:rPr>
        <w:b/>
        <w:bCs/>
      </w:rPr>
      <w:tblPr/>
      <w:tcPr>
        <w:tcBorders>
          <w:top w:val="single" w:sz="18" w:space="0" w:color="7BA1CE" w:themeColor="accent1" w:themeTint="BF"/>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25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373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3735" w:themeFill="accent2" w:themeFillShade="BF"/>
      </w:tcPr>
    </w:tblStylePr>
    <w:tblStylePr w:type="band1Vert">
      <w:tblPr/>
      <w:tcPr>
        <w:tcBorders>
          <w:top w:val="nil"/>
          <w:left w:val="nil"/>
          <w:bottom w:val="nil"/>
          <w:right w:val="nil"/>
          <w:insideH w:val="nil"/>
          <w:insideV w:val="nil"/>
        </w:tcBorders>
        <w:shd w:val="clear" w:color="auto" w:fill="953735" w:themeFill="accent2" w:themeFillShade="BF"/>
      </w:tcPr>
    </w:tblStylePr>
    <w:tblStylePr w:type="band1Horz">
      <w:tblPr/>
      <w:tcPr>
        <w:tcBorders>
          <w:top w:val="nil"/>
          <w:left w:val="nil"/>
          <w:bottom w:val="nil"/>
          <w:right w:val="nil"/>
          <w:insideH w:val="nil"/>
          <w:insideV w:val="nil"/>
        </w:tcBorders>
        <w:shd w:val="clear" w:color="auto" w:fill="953735"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31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4A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4A7B" w:themeFill="accent4" w:themeFillShade="BF"/>
      </w:tcPr>
    </w:tblStylePr>
    <w:tblStylePr w:type="band1Vert">
      <w:tblPr/>
      <w:tcPr>
        <w:tcBorders>
          <w:top w:val="nil"/>
          <w:left w:val="nil"/>
          <w:bottom w:val="nil"/>
          <w:right w:val="nil"/>
          <w:insideH w:val="nil"/>
          <w:insideV w:val="nil"/>
        </w:tcBorders>
        <w:shd w:val="clear" w:color="auto" w:fill="604A7B" w:themeFill="accent4" w:themeFillShade="BF"/>
      </w:tcPr>
    </w:tblStylePr>
    <w:tblStylePr w:type="band1Horz">
      <w:tblPr/>
      <w:tcPr>
        <w:tcBorders>
          <w:top w:val="nil"/>
          <w:left w:val="nil"/>
          <w:bottom w:val="nil"/>
          <w:right w:val="nil"/>
          <w:insideH w:val="nil"/>
          <w:insideV w:val="nil"/>
        </w:tcBorders>
        <w:shd w:val="clear" w:color="auto" w:fill="604A7B"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E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6B9B8" w:themeFill="accent2" w:themeFillTint="66"/>
      </w:tcPr>
    </w:tblStylePr>
    <w:tblStylePr w:type="band1Horz">
      <w:tblPr/>
      <w:tcPr>
        <w:shd w:val="clear" w:color="auto" w:fill="E0A8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caption" w:uiPriority="35" w:qFormat="1"/>
    <w:lsdException w:name="Normal (Web)" w:uiPriority="99"/>
    <w:lsdException w:name="List Paragraph" w:uiPriority="34" w:qFormat="1"/>
  </w:latentStyles>
  <w:style w:type="paragraph" w:default="1" w:styleId="Normal">
    <w:name w:val="Normal"/>
    <w:qFormat/>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4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58ED5"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46C0A" w:themeColor="accent6" w:themeShade="BF"/>
      <w:sz w:val="20"/>
      <w:szCs w:val="20"/>
    </w:rPr>
  </w:style>
  <w:style w:type="paragraph" w:styleId="Ttulo9">
    <w:name w:val="heading 9"/>
    <w:basedOn w:val="Ttulo7"/>
    <w:next w:val="Normal"/>
    <w:link w:val="Ttulo9Car"/>
    <w:uiPriority w:val="9"/>
    <w:qFormat/>
    <w:rsid w:val="00B733BD"/>
    <w:pPr>
      <w:outlineLvl w:val="8"/>
    </w:pPr>
    <w:rPr>
      <w:color w:val="77933C" w:themeColor="accent3"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4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58ED5"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4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793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insideV w:val="single" w:sz="8" w:space="0" w:color="7BA1CE" w:themeColor="accent1" w:themeTint="BF"/>
      </w:tblBorders>
      <w:tblCellMar>
        <w:top w:w="0" w:type="dxa"/>
        <w:left w:w="108" w:type="dxa"/>
        <w:bottom w:w="0" w:type="dxa"/>
        <w:right w:w="108" w:type="dxa"/>
      </w:tblCellMar>
    </w:tblPr>
    <w:tcPr>
      <w:shd w:val="clear" w:color="auto" w:fill="D3E0EF" w:themeFill="accent1" w:themeFillTint="3F"/>
    </w:tcPr>
    <w:tblStylePr w:type="firstRow">
      <w:rPr>
        <w:b/>
        <w:bCs/>
      </w:rPr>
    </w:tblStylePr>
    <w:tblStylePr w:type="lastRow">
      <w:rPr>
        <w:b/>
        <w:bCs/>
      </w:rPr>
      <w:tblPr/>
      <w:tcPr>
        <w:tcBorders>
          <w:top w:val="single" w:sz="18" w:space="0" w:color="7BA1CE" w:themeColor="accent1" w:themeTint="BF"/>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25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373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3735" w:themeFill="accent2" w:themeFillShade="BF"/>
      </w:tcPr>
    </w:tblStylePr>
    <w:tblStylePr w:type="band1Vert">
      <w:tblPr/>
      <w:tcPr>
        <w:tcBorders>
          <w:top w:val="nil"/>
          <w:left w:val="nil"/>
          <w:bottom w:val="nil"/>
          <w:right w:val="nil"/>
          <w:insideH w:val="nil"/>
          <w:insideV w:val="nil"/>
        </w:tcBorders>
        <w:shd w:val="clear" w:color="auto" w:fill="953735" w:themeFill="accent2" w:themeFillShade="BF"/>
      </w:tcPr>
    </w:tblStylePr>
    <w:tblStylePr w:type="band1Horz">
      <w:tblPr/>
      <w:tcPr>
        <w:tcBorders>
          <w:top w:val="nil"/>
          <w:left w:val="nil"/>
          <w:bottom w:val="nil"/>
          <w:right w:val="nil"/>
          <w:insideH w:val="nil"/>
          <w:insideV w:val="nil"/>
        </w:tcBorders>
        <w:shd w:val="clear" w:color="auto" w:fill="953735"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31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4A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4A7B" w:themeFill="accent4" w:themeFillShade="BF"/>
      </w:tcPr>
    </w:tblStylePr>
    <w:tblStylePr w:type="band1Vert">
      <w:tblPr/>
      <w:tcPr>
        <w:tcBorders>
          <w:top w:val="nil"/>
          <w:left w:val="nil"/>
          <w:bottom w:val="nil"/>
          <w:right w:val="nil"/>
          <w:insideH w:val="nil"/>
          <w:insideV w:val="nil"/>
        </w:tcBorders>
        <w:shd w:val="clear" w:color="auto" w:fill="604A7B" w:themeFill="accent4" w:themeFillShade="BF"/>
      </w:tcPr>
    </w:tblStylePr>
    <w:tblStylePr w:type="band1Horz">
      <w:tblPr/>
      <w:tcPr>
        <w:tcBorders>
          <w:top w:val="nil"/>
          <w:left w:val="nil"/>
          <w:bottom w:val="nil"/>
          <w:right w:val="nil"/>
          <w:insideH w:val="nil"/>
          <w:insideV w:val="nil"/>
        </w:tcBorders>
        <w:shd w:val="clear" w:color="auto" w:fill="604A7B"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E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6B9B8" w:themeFill="accent2" w:themeFillTint="66"/>
      </w:tcPr>
    </w:tblStylePr>
    <w:tblStylePr w:type="band1Horz">
      <w:tblPr/>
      <w:tcPr>
        <w:shd w:val="clear" w:color="auto" w:fill="E0A8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363948493">
      <w:bodyDiv w:val="1"/>
      <w:marLeft w:val="0"/>
      <w:marRight w:val="0"/>
      <w:marTop w:val="0"/>
      <w:marBottom w:val="0"/>
      <w:divBdr>
        <w:top w:val="none" w:sz="0" w:space="0" w:color="auto"/>
        <w:left w:val="none" w:sz="0" w:space="0" w:color="auto"/>
        <w:bottom w:val="none" w:sz="0" w:space="0" w:color="auto"/>
        <w:right w:val="none" w:sz="0" w:space="0" w:color="auto"/>
      </w:divBdr>
      <w:divsChild>
        <w:div w:id="107355649">
          <w:marLeft w:val="547"/>
          <w:marRight w:val="0"/>
          <w:marTop w:val="0"/>
          <w:marBottom w:val="0"/>
          <w:divBdr>
            <w:top w:val="none" w:sz="0" w:space="0" w:color="auto"/>
            <w:left w:val="none" w:sz="0" w:space="0" w:color="auto"/>
            <w:bottom w:val="none" w:sz="0" w:space="0" w:color="auto"/>
            <w:right w:val="none" w:sz="0" w:space="0" w:color="auto"/>
          </w:divBdr>
        </w:div>
      </w:divsChild>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661279211">
      <w:bodyDiv w:val="1"/>
      <w:marLeft w:val="0"/>
      <w:marRight w:val="0"/>
      <w:marTop w:val="0"/>
      <w:marBottom w:val="0"/>
      <w:divBdr>
        <w:top w:val="none" w:sz="0" w:space="0" w:color="auto"/>
        <w:left w:val="none" w:sz="0" w:space="0" w:color="auto"/>
        <w:bottom w:val="none" w:sz="0" w:space="0" w:color="auto"/>
        <w:right w:val="none" w:sz="0" w:space="0" w:color="auto"/>
      </w:divBdr>
      <w:divsChild>
        <w:div w:id="1641686406">
          <w:marLeft w:val="547"/>
          <w:marRight w:val="0"/>
          <w:marTop w:val="0"/>
          <w:marBottom w:val="0"/>
          <w:divBdr>
            <w:top w:val="none" w:sz="0" w:space="0" w:color="auto"/>
            <w:left w:val="none" w:sz="0" w:space="0" w:color="auto"/>
            <w:bottom w:val="none" w:sz="0" w:space="0" w:color="auto"/>
            <w:right w:val="none" w:sz="0" w:space="0" w:color="auto"/>
          </w:divBdr>
        </w:div>
      </w:divsChild>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dmi.uib.es/~yuhua/APOO07-08/Presentation/Bridge-State.pdf.%20Visitado%20el%2025/04/2010" TargetMode="External"/><Relationship Id="rId34" Type="http://schemas.openxmlformats.org/officeDocument/2006/relationships/diagramData" Target="diagrams/data2.xml"/><Relationship Id="rId42" Type="http://schemas.openxmlformats.org/officeDocument/2006/relationships/diagramColors" Target="diagrams/colors3.xml"/><Relationship Id="rId47" Type="http://schemas.openxmlformats.org/officeDocument/2006/relationships/diagramQuickStyle" Target="diagrams/quickStyle4.xml"/><Relationship Id="rId50" Type="http://schemas.openxmlformats.org/officeDocument/2006/relationships/diagramData" Target="diagrams/data5.xml"/><Relationship Id="rId55" Type="http://schemas.openxmlformats.org/officeDocument/2006/relationships/diagramData" Target="diagrams/data6.xml"/><Relationship Id="rId63" Type="http://schemas.openxmlformats.org/officeDocument/2006/relationships/diagramColors" Target="diagrams/colors7.xml"/><Relationship Id="rId68" Type="http://schemas.openxmlformats.org/officeDocument/2006/relationships/diagramColors" Target="diagrams/colors8.xml"/><Relationship Id="rId76" Type="http://schemas.openxmlformats.org/officeDocument/2006/relationships/diagramColors" Target="diagrams/colors9.xml"/><Relationship Id="rId84" Type="http://schemas.openxmlformats.org/officeDocument/2006/relationships/diagramData" Target="diagrams/data10.xml"/><Relationship Id="rId89" Type="http://schemas.openxmlformats.org/officeDocument/2006/relationships/image" Target="media/image20.png"/><Relationship Id="rId97"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image" Target="media/image15.gif"/><Relationship Id="rId92" Type="http://schemas.openxmlformats.org/officeDocument/2006/relationships/diagramData" Target="diagrams/data11.xml"/><Relationship Id="rId2" Type="http://schemas.openxmlformats.org/officeDocument/2006/relationships/numbering" Target="numbering.xml"/><Relationship Id="rId16" Type="http://schemas.openxmlformats.org/officeDocument/2006/relationships/hyperlink" Target="http://www.oodesign.com/proxy-pattern.html" TargetMode="External"/><Relationship Id="rId29" Type="http://schemas.openxmlformats.org/officeDocument/2006/relationships/diagramData" Target="diagrams/data1.xml"/><Relationship Id="rId11" Type="http://schemas.openxmlformats.org/officeDocument/2006/relationships/image" Target="media/image6.jpeg"/><Relationship Id="rId24"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32" Type="http://schemas.openxmlformats.org/officeDocument/2006/relationships/diagramColors" Target="diagrams/colors1.xml"/><Relationship Id="rId37" Type="http://schemas.openxmlformats.org/officeDocument/2006/relationships/diagramColors" Target="diagrams/colors2.xml"/><Relationship Id="rId40" Type="http://schemas.openxmlformats.org/officeDocument/2006/relationships/diagramLayout" Target="diagrams/layout3.xml"/><Relationship Id="rId45" Type="http://schemas.openxmlformats.org/officeDocument/2006/relationships/diagramData" Target="diagrams/data4.xml"/><Relationship Id="rId53" Type="http://schemas.openxmlformats.org/officeDocument/2006/relationships/diagramColors" Target="diagrams/colors5.xml"/><Relationship Id="rId58" Type="http://schemas.openxmlformats.org/officeDocument/2006/relationships/diagramColors" Target="diagrams/colors6.xml"/><Relationship Id="rId66" Type="http://schemas.openxmlformats.org/officeDocument/2006/relationships/diagramLayout" Target="diagrams/layout8.xml"/><Relationship Id="rId74" Type="http://schemas.openxmlformats.org/officeDocument/2006/relationships/diagramLayout" Target="diagrams/layout9.xml"/><Relationship Id="rId79" Type="http://schemas.openxmlformats.org/officeDocument/2006/relationships/footer" Target="footer1.xml"/><Relationship Id="rId87" Type="http://schemas.openxmlformats.org/officeDocument/2006/relationships/diagramColors" Target="diagrams/colors10.xm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Layout" Target="diagrams/layout7.xml"/><Relationship Id="rId82" Type="http://schemas.openxmlformats.org/officeDocument/2006/relationships/image" Target="media/image18.png"/><Relationship Id="rId90" Type="http://schemas.openxmlformats.org/officeDocument/2006/relationships/image" Target="media/image21.png"/><Relationship Id="rId95" Type="http://schemas.openxmlformats.org/officeDocument/2006/relationships/diagramColors" Target="diagrams/colors11.xml"/><Relationship Id="rId19" Type="http://schemas.openxmlformats.org/officeDocument/2006/relationships/hyperlink" Target="http://patronesdediseno.blogspot.com/2009/05/patron-observer.html" TargetMode="External"/><Relationship Id="rId14" Type="http://schemas.openxmlformats.org/officeDocument/2006/relationships/hyperlink" Target="http://www.the-software-experts.de/e_dta-sw-design.htm" TargetMode="External"/><Relationship Id="rId22" Type="http://schemas.openxmlformats.org/officeDocument/2006/relationships/hyperlink" Target="http://www.monografias.com/trabajos24/arquitectura-cliente-servidor/arquitectura-cliente-servidor.shtml%20Visitado%20el%2028/04/2010" TargetMode="External"/><Relationship Id="rId27" Type="http://schemas.openxmlformats.org/officeDocument/2006/relationships/image" Target="media/image8.png"/><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microsoft.com/office/2007/relationships/diagramDrawing" Target="diagrams/drawing3.xml"/><Relationship Id="rId48" Type="http://schemas.openxmlformats.org/officeDocument/2006/relationships/diagramColors" Target="diagrams/colors4.xml"/><Relationship Id="rId56" Type="http://schemas.openxmlformats.org/officeDocument/2006/relationships/diagramLayout" Target="diagrams/layout6.xml"/><Relationship Id="rId64" Type="http://schemas.microsoft.com/office/2007/relationships/diagramDrawing" Target="diagrams/drawing7.xml"/><Relationship Id="rId69" Type="http://schemas.microsoft.com/office/2007/relationships/diagramDrawing" Target="diagrams/drawing8.xml"/><Relationship Id="rId77" Type="http://schemas.microsoft.com/office/2007/relationships/diagramDrawing" Target="diagrams/drawing9.xml"/><Relationship Id="rId100"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diagramLayout" Target="diagrams/layout5.xml"/><Relationship Id="rId72" Type="http://schemas.openxmlformats.org/officeDocument/2006/relationships/image" Target="media/image16.gif"/><Relationship Id="rId80" Type="http://schemas.openxmlformats.org/officeDocument/2006/relationships/header" Target="header2.xml"/><Relationship Id="rId85" Type="http://schemas.openxmlformats.org/officeDocument/2006/relationships/diagramLayout" Target="diagrams/layout10.xml"/><Relationship Id="rId93" Type="http://schemas.openxmlformats.org/officeDocument/2006/relationships/diagramLayout" Target="diagrams/layout11.xml"/><Relationship Id="rId98"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hyperlink" Target="http://home.earthlink.net/~huston2/dp/state.html" TargetMode="External"/><Relationship Id="rId25" Type="http://schemas.openxmlformats.org/officeDocument/2006/relationships/hyperlink" Target="http://www.javahispano.org/contenidos/es/diseno_de_software_con_patrones_parte_4/" TargetMode="External"/><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diagramLayout" Target="diagrams/layout4.xml"/><Relationship Id="rId59" Type="http://schemas.microsoft.com/office/2007/relationships/diagramDrawing" Target="diagrams/drawing6.xml"/><Relationship Id="rId67" Type="http://schemas.openxmlformats.org/officeDocument/2006/relationships/diagramQuickStyle" Target="diagrams/quickStyle8.xml"/><Relationship Id="rId20" Type="http://schemas.openxmlformats.org/officeDocument/2006/relationships/hyperlink" Target="http://patronesdediseno.blogspot.com/2009/05/patron-state.html%20.%20Visitado%20el%2025/04/2010" TargetMode="External"/><Relationship Id="rId41" Type="http://schemas.openxmlformats.org/officeDocument/2006/relationships/diagramQuickStyle" Target="diagrams/quickStyle3.xml"/><Relationship Id="rId54" Type="http://schemas.microsoft.com/office/2007/relationships/diagramDrawing" Target="diagrams/drawing5.xml"/><Relationship Id="rId62" Type="http://schemas.openxmlformats.org/officeDocument/2006/relationships/diagramQuickStyle" Target="diagrams/quickStyle7.xml"/><Relationship Id="rId70" Type="http://schemas.openxmlformats.org/officeDocument/2006/relationships/image" Target="media/image14.png"/><Relationship Id="rId75" Type="http://schemas.openxmlformats.org/officeDocument/2006/relationships/diagramQuickStyle" Target="diagrams/quickStyle9.xml"/><Relationship Id="rId83" Type="http://schemas.openxmlformats.org/officeDocument/2006/relationships/image" Target="media/image19.png"/><Relationship Id="rId88" Type="http://schemas.microsoft.com/office/2007/relationships/diagramDrawing" Target="diagrams/drawing10.xml"/><Relationship Id="rId91" Type="http://schemas.openxmlformats.org/officeDocument/2006/relationships/image" Target="media/image22.png"/><Relationship Id="rId96" Type="http://schemas.microsoft.com/office/2007/relationships/diagramDrawing" Target="diagrams/drawing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gilemodeling.com/artifacts/classDiagram.htm" TargetMode="External"/><Relationship Id="rId23" Type="http://schemas.openxmlformats.org/officeDocument/2006/relationships/hyperlink" Target="http://wapedia.mobi/es/Proxy_(patr%C3%B3n_de_dise%C3%B1o)" TargetMode="External"/><Relationship Id="rId28" Type="http://schemas.openxmlformats.org/officeDocument/2006/relationships/image" Target="media/image9.emf"/><Relationship Id="rId36" Type="http://schemas.openxmlformats.org/officeDocument/2006/relationships/diagramQuickStyle" Target="diagrams/quickStyle2.xml"/><Relationship Id="rId49" Type="http://schemas.microsoft.com/office/2007/relationships/diagramDrawing" Target="diagrams/drawing4.xml"/><Relationship Id="rId57" Type="http://schemas.openxmlformats.org/officeDocument/2006/relationships/diagramQuickStyle" Target="diagrams/quickStyle6.xml"/><Relationship Id="rId10" Type="http://schemas.openxmlformats.org/officeDocument/2006/relationships/image" Target="media/image5.png"/><Relationship Id="rId31" Type="http://schemas.openxmlformats.org/officeDocument/2006/relationships/diagramQuickStyle" Target="diagrams/quickStyle1.xml"/><Relationship Id="rId44" Type="http://schemas.openxmlformats.org/officeDocument/2006/relationships/image" Target="media/image10.png"/><Relationship Id="rId52" Type="http://schemas.openxmlformats.org/officeDocument/2006/relationships/diagramQuickStyle" Target="diagrams/quickStyle5.xml"/><Relationship Id="rId60" Type="http://schemas.openxmlformats.org/officeDocument/2006/relationships/diagramData" Target="diagrams/data7.xml"/><Relationship Id="rId65" Type="http://schemas.openxmlformats.org/officeDocument/2006/relationships/diagramData" Target="diagrams/data8.xml"/><Relationship Id="rId73" Type="http://schemas.openxmlformats.org/officeDocument/2006/relationships/diagramData" Target="diagrams/data9.xml"/><Relationship Id="rId78" Type="http://schemas.openxmlformats.org/officeDocument/2006/relationships/header" Target="header1.xml"/><Relationship Id="rId81" Type="http://schemas.openxmlformats.org/officeDocument/2006/relationships/footer" Target="footer2.xml"/><Relationship Id="rId86" Type="http://schemas.openxmlformats.org/officeDocument/2006/relationships/diagramQuickStyle" Target="diagrams/quickStyle10.xml"/><Relationship Id="rId94" Type="http://schemas.openxmlformats.org/officeDocument/2006/relationships/diagramQuickStyle" Target="diagrams/quickStyle11.xml"/><Relationship Id="rId99" Type="http://schemas.openxmlformats.org/officeDocument/2006/relationships/image" Target="media/image28.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4.png"/><Relationship Id="rId13" Type="http://schemas.openxmlformats.org/officeDocument/2006/relationships/hyperlink" Target="file:///C:\Documents%20and%20Settings\Juan%20David\Desktop\Proyecto%20Especial\SDD\SDD%201.0.docx" TargetMode="External"/><Relationship Id="rId18" Type="http://schemas.openxmlformats.org/officeDocument/2006/relationships/hyperlink" Target="http://www.proactiva-calidad.com/java/patrones/observador.html.%20Consultado%20el%2025/04/2010" TargetMode="External"/><Relationship Id="rId39" Type="http://schemas.openxmlformats.org/officeDocument/2006/relationships/diagramData" Target="diagrams/data3.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diagrams/_rels/data1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6">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739EFB33-8358-4503-8EEE-7075F33DC54B}" srcId="{6B9C5E4D-C8CB-4DA2-B9E0-8799E71C9FA0}" destId="{360E9D88-3329-4F75-9993-045F2A45E307}" srcOrd="1" destOrd="0" parTransId="{99E489A3-711E-46C8-A5EE-99FD7C7DBD9B}" sibTransId="{AE710C1B-C3D4-4AFD-9C30-F7EF0813E21A}"/>
    <dgm:cxn modelId="{D5BD4DBC-DF4C-4AD6-B324-F9F62B82E350}" type="presOf" srcId="{12EC71D4-70BC-40CB-9C8B-60CE5E23427D}" destId="{BA4E82BC-80A9-4DC4-989B-BF9DD1DD1C98}" srcOrd="0" destOrd="0" presId="urn:microsoft.com/office/officeart/2005/8/layout/chevron2"/>
    <dgm:cxn modelId="{BF4437B5-5521-4D66-BFC2-D2FD14CE4687}" type="presOf" srcId="{FBBDB8A5-A424-4EB4-93E6-81FA4D64548F}" destId="{3B414BF7-4236-4035-8C24-AE50C86C7E3C}"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55019631-5AC4-40CF-9A10-0AECCAB0C02B}" type="presOf" srcId="{FE5DA50C-0215-49B1-A8F7-ED08E609F041}" destId="{F58C8167-A86C-4578-B477-3DD69823F34E}"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17DC3581-988F-4BA6-B0FE-A04433F7343F}" type="presOf" srcId="{360E9D88-3329-4F75-9993-045F2A45E307}" destId="{00C61A12-DC3C-4865-8C0C-DFD55943AB75}" srcOrd="0" destOrd="0" presId="urn:microsoft.com/office/officeart/2005/8/layout/chevron2"/>
    <dgm:cxn modelId="{AFFC4968-47C1-4E86-9313-25AC376DED37}" type="presOf" srcId="{6B9C5E4D-C8CB-4DA2-B9E0-8799E71C9FA0}" destId="{0FECD1B1-5CDE-4866-A880-3998C70D9474}"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C9F370E-7903-460D-B43B-FB325E5A93E0}" type="presParOf" srcId="{0FECD1B1-5CDE-4866-A880-3998C70D9474}" destId="{8B692097-FEDB-41AF-A58B-55940637C899}" srcOrd="0" destOrd="0" presId="urn:microsoft.com/office/officeart/2005/8/layout/chevron2"/>
    <dgm:cxn modelId="{4AB76551-BF53-4DEA-886C-A0B06B64A932}" type="presParOf" srcId="{8B692097-FEDB-41AF-A58B-55940637C899}" destId="{3B414BF7-4236-4035-8C24-AE50C86C7E3C}" srcOrd="0" destOrd="0" presId="urn:microsoft.com/office/officeart/2005/8/layout/chevron2"/>
    <dgm:cxn modelId="{511A9A23-DFA2-443B-B51D-0150D92165E8}" type="presParOf" srcId="{8B692097-FEDB-41AF-A58B-55940637C899}" destId="{BA4E82BC-80A9-4DC4-989B-BF9DD1DD1C98}" srcOrd="1" destOrd="0" presId="urn:microsoft.com/office/officeart/2005/8/layout/chevron2"/>
    <dgm:cxn modelId="{54CF79A0-0572-48C7-B15C-4BDEF76984EE}" type="presParOf" srcId="{0FECD1B1-5CDE-4866-A880-3998C70D9474}" destId="{0C8B4454-2C7D-4260-A613-F09E21B2DC3E}" srcOrd="1" destOrd="0" presId="urn:microsoft.com/office/officeart/2005/8/layout/chevron2"/>
    <dgm:cxn modelId="{07D42331-F73D-40A1-AF23-4661EDE0A491}" type="presParOf" srcId="{0FECD1B1-5CDE-4866-A880-3998C70D9474}" destId="{811792EE-5F3D-4858-9E22-8D34B3DB6DCC}" srcOrd="2" destOrd="0" presId="urn:microsoft.com/office/officeart/2005/8/layout/chevron2"/>
    <dgm:cxn modelId="{73EFE538-163F-4938-A193-FD102836722C}" type="presParOf" srcId="{811792EE-5F3D-4858-9E22-8D34B3DB6DCC}" destId="{00C61A12-DC3C-4865-8C0C-DFD55943AB75}" srcOrd="0" destOrd="0" presId="urn:microsoft.com/office/officeart/2005/8/layout/chevron2"/>
    <dgm:cxn modelId="{76111E20-3FC3-4A14-B9D7-A016E82DF25E}"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5"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C8BAFAF0-8CDC-4B4A-BDC5-3C73F9846397}" type="presOf" srcId="{A7FC4F5C-8A33-428A-9DCD-2FCC0B9236E2}" destId="{75D7097C-8C8B-4A3C-9C5A-14ADB15418A9}" srcOrd="0" destOrd="0" presId="urn:microsoft.com/office/officeart/2005/8/layout/hierarchy6"/>
    <dgm:cxn modelId="{90FF8D3A-13DE-4A16-A71F-2CD7EBB52E46}" type="presOf" srcId="{E6AD91B9-3DEB-4873-95BC-EEEC323BAE1B}" destId="{11FB6934-512A-41EB-B59C-31E969EB64B5}"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63F90A17-8FE8-426F-8D12-3A0762931928}" type="presOf" srcId="{3A953659-1E18-4F4E-A838-D802155BF19C}" destId="{81CCE24B-1FBC-40FB-991C-E61BC0AD010B}" srcOrd="0" destOrd="0" presId="urn:microsoft.com/office/officeart/2005/8/layout/hierarchy6"/>
    <dgm:cxn modelId="{F67AE806-429C-4E9E-874E-03BE05FF1A9D}" type="presOf" srcId="{ABAA817A-1C8E-4B47-88C2-43EC7C1C548F}" destId="{1200F143-E948-4D74-AA64-38D248B5A435}" srcOrd="0" destOrd="0" presId="urn:microsoft.com/office/officeart/2005/8/layout/hierarchy6"/>
    <dgm:cxn modelId="{EB969147-78A4-4089-BE45-2500B1ABF964}" type="presOf" srcId="{5D7EE295-4180-4B22-8CE1-ED7FF7B8BDCD}" destId="{EFB29D42-DE19-4BDA-87DB-33D52CD172B1}"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3F4C63FD-CE39-4653-A86F-F11269496022}" type="presOf" srcId="{354308D4-BC1D-4885-AC0D-CB193CFE94D3}" destId="{E0242A0F-7883-4A8D-A419-4B0B42B823FB}" srcOrd="0" destOrd="0" presId="urn:microsoft.com/office/officeart/2005/8/layout/hierarchy6"/>
    <dgm:cxn modelId="{6B57D92F-6CF0-416D-8336-B54967258BEB}" type="presOf" srcId="{53D9E029-0714-4083-9F29-DF3038295C31}" destId="{5FD20F36-4EC4-4399-BA37-1B86A4960732}"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4383716C-C707-4F17-81F2-45566F33CFFF}" type="presOf" srcId="{AD69A1F2-ADE9-41E5-B36D-6818EBE07BD1}" destId="{72712576-C0F0-47FF-B5AE-C3AED146C855}" srcOrd="0" destOrd="0" presId="urn:microsoft.com/office/officeart/2005/8/layout/hierarchy6"/>
    <dgm:cxn modelId="{CEF80D3B-FB5A-46E3-AD49-6A672BE9EA7A}" type="presOf" srcId="{E60DEF5D-3019-4742-9F96-B5061AD4B7E1}" destId="{8E6C1CF8-DB2E-4F80-8C7B-BE23EA1B81DB}" srcOrd="0" destOrd="0" presId="urn:microsoft.com/office/officeart/2005/8/layout/hierarchy6"/>
    <dgm:cxn modelId="{03FD96D0-B843-4130-A8C1-8C953A4AC191}" type="presOf" srcId="{21463075-760C-44F5-9811-FE606C107085}" destId="{90A74878-4CF9-4A8B-BE38-A1AEA7B5F13A}"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E4892D06-3FE3-4BA0-B452-F9A17B124B91}" srcId="{1DE27ADF-EF28-4B68-AE7E-4A6E78368452}" destId="{AD69A1F2-ADE9-41E5-B36D-6818EBE07BD1}" srcOrd="1" destOrd="0" parTransId="{354308D4-BC1D-4885-AC0D-CB193CFE94D3}" sibTransId="{2C67965B-C63D-4AB0-9DB5-7E04CE2E032E}"/>
    <dgm:cxn modelId="{8AFD363F-754F-47BC-9DF6-CE04B9A5FA2D}" type="presOf" srcId="{0832D103-8794-41EC-9069-15AFA619A8E2}" destId="{73BBB643-B66A-46FD-A00A-198FA4821973}"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F27C64E9-1A36-4E6F-A66C-BB92F649DF27}" type="presOf" srcId="{31F6E0C9-AEE0-4F7B-94EA-21946ACC7C74}" destId="{78901756-916F-401E-B631-6ABD5070AA64}"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47C8A93B-7621-43C0-99B4-23F33DD36850}" srcId="{94954BA2-4F77-4F6A-9E8C-40F198C7D253}" destId="{4B7F1307-7E04-4244-B717-45ADD0A58356}" srcOrd="0" destOrd="0" parTransId="{E6AD91B9-3DEB-4873-95BC-EEEC323BAE1B}" sibTransId="{ABC9ABC6-935C-4818-81BA-26DF54ADD6E8}"/>
    <dgm:cxn modelId="{D25245B3-FA6F-452E-9CB6-3C177329DA9F}" type="presOf" srcId="{68F17751-5C5F-4276-BEE4-D8C620FDED54}" destId="{28DD694D-2D8D-4A29-BEAA-2B0428FED6F5}" srcOrd="0" destOrd="0" presId="urn:microsoft.com/office/officeart/2005/8/layout/hierarchy6"/>
    <dgm:cxn modelId="{F0B4F60E-219D-47CE-AF65-3F91BE62FAA1}" type="presOf" srcId="{E87F6C7B-416D-4CBE-8D68-547AB47C722E}" destId="{CE8121C6-A949-4C47-84ED-A9AF871167A2}" srcOrd="1"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F5C611B0-2A25-4CB8-ACE9-68ECC376E2F7}" type="presOf" srcId="{D0C83F21-9140-43A4-9E5E-745E3240DEB3}" destId="{463CBFEE-0C21-4F40-82B3-0A5B9F6F3EA9}" srcOrd="1"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A3B5F45B-AECF-4429-A2F5-6573A2F6CB9D}" type="presOf" srcId="{D0C83F21-9140-43A4-9E5E-745E3240DEB3}" destId="{873FD13C-2AD2-46C6-873F-D0740A838A3E}" srcOrd="0" destOrd="0" presId="urn:microsoft.com/office/officeart/2005/8/layout/hierarchy6"/>
    <dgm:cxn modelId="{D05726ED-8D77-4593-B1AF-2408213DB813}" type="presOf" srcId="{59879010-E81F-4C62-A53D-674EE47C1120}" destId="{D4E4A5E0-1647-4202-BF08-F2E8D7055FFC}"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B1E4593A-7954-49C6-B872-566B6ED59702}" type="presOf" srcId="{5D7EE295-4180-4B22-8CE1-ED7FF7B8BDCD}" destId="{B3B68B6B-42C7-4EF6-A2FC-0873D35672ED}" srcOrd="1" destOrd="0" presId="urn:microsoft.com/office/officeart/2005/8/layout/hierarchy6"/>
    <dgm:cxn modelId="{6C75A759-A467-4117-A7BF-C62C1E233076}" type="presOf" srcId="{EE3476C9-53A9-4481-8757-66315FE97C78}" destId="{8B52FEFF-1F97-44C8-9251-A8F694E25F29}" srcOrd="0" destOrd="0" presId="urn:microsoft.com/office/officeart/2005/8/layout/hierarchy6"/>
    <dgm:cxn modelId="{B8E8BAAF-7154-4A32-A864-004CE3687DF9}" type="presOf" srcId="{CB898CA8-C5F2-48B4-92B4-68C3B6CF3E5F}" destId="{081924CD-800D-452C-9230-153E223934C4}" srcOrd="0" destOrd="0" presId="urn:microsoft.com/office/officeart/2005/8/layout/hierarchy6"/>
    <dgm:cxn modelId="{DC5F1693-4595-4243-A259-D8A1B5780BB7}" type="presOf" srcId="{A4D67E16-106E-499D-8B32-0E54EBD5E2C5}" destId="{93C105BA-2B3F-4957-8159-39ED0943D19F}"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88421295-7722-49C4-8421-2E4D1CEF5C86}" type="presOf" srcId="{4099F38C-89EC-4F63-AC2B-01F94AE888E7}" destId="{0826D85E-B0DA-4E74-896A-09975F98CFD5}"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03E8185C-0DCB-4BC4-9011-02FACF65E415}" type="presOf" srcId="{957BF2BC-2787-4B5A-AF84-F4F2B20D2367}" destId="{3E325BDA-C586-4C6D-861B-27CEA7F64922}"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DAEDE0E6-8D48-48B9-9540-C3B7BFD7B98B}" type="presOf" srcId="{F75BDA3F-1C83-4AD6-94F8-0D1CB0AB39BE}" destId="{8D2B7FB6-F913-4263-B2D9-0B42E60F4005}" srcOrd="0" destOrd="0" presId="urn:microsoft.com/office/officeart/2005/8/layout/hierarchy6"/>
    <dgm:cxn modelId="{49259634-5D32-4A01-9FDE-D526CB8E0A0F}" type="presOf" srcId="{E87F6C7B-416D-4CBE-8D68-547AB47C722E}" destId="{BEEA3A39-CD40-4D12-9A42-0D7A757336DA}" srcOrd="0" destOrd="0" presId="urn:microsoft.com/office/officeart/2005/8/layout/hierarchy6"/>
    <dgm:cxn modelId="{21F03314-DB76-4960-8ECB-9B19B60D9654}" type="presOf" srcId="{94954BA2-4F77-4F6A-9E8C-40F198C7D253}" destId="{6589D15A-5DCF-4A85-A543-3354D863F35E}" srcOrd="0" destOrd="0" presId="urn:microsoft.com/office/officeart/2005/8/layout/hierarchy6"/>
    <dgm:cxn modelId="{880CFA52-C812-47C1-A4CF-B5FF35FCABC4}" type="presOf" srcId="{AC2614D6-2BC1-44F4-BB51-9DE5E294111F}" destId="{55CFF2FB-4A55-4AD0-A5B9-0066B1405989}" srcOrd="0" destOrd="0" presId="urn:microsoft.com/office/officeart/2005/8/layout/hierarchy6"/>
    <dgm:cxn modelId="{1CE0FD83-E174-4B41-894B-221A773EA2F0}" type="presOf" srcId="{CA884F93-3710-4A13-9495-75B3278EA569}" destId="{DE3EEA13-8B7A-4972-9C8B-97DEA33CDB43}" srcOrd="0" destOrd="0" presId="urn:microsoft.com/office/officeart/2005/8/layout/hierarchy6"/>
    <dgm:cxn modelId="{69193B31-A68A-4684-8A48-E6E3028728D9}" type="presOf" srcId="{1DE27ADF-EF28-4B68-AE7E-4A6E78368452}" destId="{89AB0215-42A5-4EBE-BC41-2F8800BF712E}"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27CAC615-5C41-4349-8BB3-C9BBA83C2EE7}" type="presOf" srcId="{6E988205-99F7-4B5E-83D5-46ADBB9CE6D9}" destId="{1D41043A-DBD3-4418-BB98-5B728BCFE8C6}" srcOrd="0" destOrd="0" presId="urn:microsoft.com/office/officeart/2005/8/layout/hierarchy6"/>
    <dgm:cxn modelId="{F73BBD9B-F102-496B-AA64-D319D672FB8B}" type="presOf" srcId="{9E4D1571-DE5B-4A8C-B240-E20C70D2B487}" destId="{0CB80FEF-12AA-4E3A-9D97-6B9DE0B1AB05}" srcOrd="0" destOrd="0" presId="urn:microsoft.com/office/officeart/2005/8/layout/hierarchy6"/>
    <dgm:cxn modelId="{3F37AD11-D6E7-407C-8C88-4065076A272A}" type="presOf" srcId="{5F961750-E527-437B-8AE9-6CE2AD0DE268}" destId="{EBECCAD2-B8F9-45EA-A844-25AFA74283B0}" srcOrd="0" destOrd="0" presId="urn:microsoft.com/office/officeart/2005/8/layout/hierarchy6"/>
    <dgm:cxn modelId="{37ABD4F1-383D-4B81-9BA8-2D3997183D94}" type="presOf" srcId="{4B7F1307-7E04-4244-B717-45ADD0A58356}" destId="{44303243-EA7C-4949-9598-DEB0257DBEE7}" srcOrd="0" destOrd="0" presId="urn:microsoft.com/office/officeart/2005/8/layout/hierarchy6"/>
    <dgm:cxn modelId="{3959F336-32BB-471D-86BF-0EF124D9C3AB}" type="presOf" srcId="{033A6CB7-C098-4ADD-A60C-9571E818A86A}" destId="{86A80CA0-AA73-4D8C-B4D7-F3ABDF36878A}" srcOrd="0" destOrd="0" presId="urn:microsoft.com/office/officeart/2005/8/layout/hierarchy6"/>
    <dgm:cxn modelId="{DDB804B8-8D4F-49A2-84E0-82D4F5286CB2}" type="presOf" srcId="{02FD09A2-B566-4C49-9E8B-9377C46C2348}" destId="{ED34DA13-8C1D-4A5E-8BC9-F357CA78C30B}"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0A613BEF-E855-46BC-A4EA-650E0F2D872B}" type="presOf" srcId="{53F5304D-BBDE-4E0C-A493-FA1AC7DB1333}" destId="{1731712A-7DD5-4262-B5E2-596C1947952B}"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2A3C9D48-BD15-4528-B973-313A504F28B8}" type="presOf" srcId="{F75BDA3F-1C83-4AD6-94F8-0D1CB0AB39BE}" destId="{FD0DCDF3-C47B-465C-959C-FBBFB83DA032}" srcOrd="1"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74316B4D-C258-42FB-B537-EF44C681640B}" srcId="{6E988205-99F7-4B5E-83D5-46ADBB9CE6D9}" destId="{E60DEF5D-3019-4742-9F96-B5061AD4B7E1}" srcOrd="2" destOrd="0" parTransId="{A4D67E16-106E-499D-8B32-0E54EBD5E2C5}" sibTransId="{A5A49ED9-B9F1-4EAE-9265-051FDD2EA706}"/>
    <dgm:cxn modelId="{125719C9-A096-4454-83EF-14B233B79417}" type="presOf" srcId="{A985E4BD-D170-4DE7-8FE8-EB6E88C061A5}" destId="{789863BF-6DF9-43AA-BF9A-6E1EAE291C10}"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17A68528-96B0-4968-966A-2C6F0E243D23}" type="presOf" srcId="{76E55AA4-CE0D-47A9-A511-4ED268A74CF0}" destId="{FD8E609F-E5BD-4044-A93D-ADB15C961D52}" srcOrd="0" destOrd="0" presId="urn:microsoft.com/office/officeart/2005/8/layout/hierarchy6"/>
    <dgm:cxn modelId="{5408C216-591D-4F21-A181-7F79674303B8}" type="presOf" srcId="{A076A07D-0752-4A41-BE96-12F6CE253F17}" destId="{A117FD35-AE20-47F5-8588-01101D682A11}" srcOrd="0" destOrd="0" presId="urn:microsoft.com/office/officeart/2005/8/layout/hierarchy6"/>
    <dgm:cxn modelId="{80303548-03D7-497A-90D1-5F31DE686DFF}" type="presOf" srcId="{FD022AFA-F4BD-4135-987E-10694AF8F0BD}" destId="{9A8A1987-E9DF-4632-BEF7-EF0CFADFEC16}"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FF3CFB9B-2D52-49C2-9B96-48A4173B86F6}" type="presOf" srcId="{76E55AA4-CE0D-47A9-A511-4ED268A74CF0}" destId="{FF0BDAE9-693F-4935-BC51-3296AFA2B820}" srcOrd="1" destOrd="0" presId="urn:microsoft.com/office/officeart/2005/8/layout/hierarchy6"/>
    <dgm:cxn modelId="{07C4572F-3AD3-4A29-B4A9-9C2DB5D57857}" type="presParOf" srcId="{86A80CA0-AA73-4D8C-B4D7-F3ABDF36878A}" destId="{D9D8C0B2-8630-4F24-816D-1755A6637867}" srcOrd="0" destOrd="0" presId="urn:microsoft.com/office/officeart/2005/8/layout/hierarchy6"/>
    <dgm:cxn modelId="{A15A2A3A-2F1E-455C-B0A7-B4DF02385C00}" type="presParOf" srcId="{D9D8C0B2-8630-4F24-816D-1755A6637867}" destId="{BDF3B2A3-DEB9-4470-8287-D8E8EFCD2227}" srcOrd="0" destOrd="0" presId="urn:microsoft.com/office/officeart/2005/8/layout/hierarchy6"/>
    <dgm:cxn modelId="{8A7545FB-E458-4F50-A8DE-716305F169D6}" type="presParOf" srcId="{D9D8C0B2-8630-4F24-816D-1755A6637867}" destId="{6D12208F-1951-47EA-85E4-2014B504A4D5}" srcOrd="1" destOrd="0" presId="urn:microsoft.com/office/officeart/2005/8/layout/hierarchy6"/>
    <dgm:cxn modelId="{9F7A56D4-6EC5-47CE-9124-DFDD1918D035}" type="presParOf" srcId="{6D12208F-1951-47EA-85E4-2014B504A4D5}" destId="{E06A2262-062F-4AB7-9514-36DE8512F22B}" srcOrd="0" destOrd="0" presId="urn:microsoft.com/office/officeart/2005/8/layout/hierarchy6"/>
    <dgm:cxn modelId="{EC6FD003-27FD-4DC6-AF29-631A1DFAA319}" type="presParOf" srcId="{E06A2262-062F-4AB7-9514-36DE8512F22B}" destId="{1D41043A-DBD3-4418-BB98-5B728BCFE8C6}" srcOrd="0" destOrd="0" presId="urn:microsoft.com/office/officeart/2005/8/layout/hierarchy6"/>
    <dgm:cxn modelId="{1F8DC5CB-5B07-4D3C-BE23-98B13B00231D}" type="presParOf" srcId="{E06A2262-062F-4AB7-9514-36DE8512F22B}" destId="{60A4E8B5-C9BA-4B64-A98B-326DF0149D05}" srcOrd="1" destOrd="0" presId="urn:microsoft.com/office/officeart/2005/8/layout/hierarchy6"/>
    <dgm:cxn modelId="{1B31052C-1305-43F5-8C02-563DF9BA73BD}" type="presParOf" srcId="{60A4E8B5-C9BA-4B64-A98B-326DF0149D05}" destId="{75D7097C-8C8B-4A3C-9C5A-14ADB15418A9}" srcOrd="0" destOrd="0" presId="urn:microsoft.com/office/officeart/2005/8/layout/hierarchy6"/>
    <dgm:cxn modelId="{6A6EC13D-B3EF-44A3-ACEE-D9FDF45A1A4B}" type="presParOf" srcId="{60A4E8B5-C9BA-4B64-A98B-326DF0149D05}" destId="{D7F46330-01AF-4BCF-B1B2-4361CED2092C}" srcOrd="1" destOrd="0" presId="urn:microsoft.com/office/officeart/2005/8/layout/hierarchy6"/>
    <dgm:cxn modelId="{F5AE851C-C599-443C-AA07-FB0C87D2ACEC}" type="presParOf" srcId="{D7F46330-01AF-4BCF-B1B2-4361CED2092C}" destId="{89AB0215-42A5-4EBE-BC41-2F8800BF712E}" srcOrd="0" destOrd="0" presId="urn:microsoft.com/office/officeart/2005/8/layout/hierarchy6"/>
    <dgm:cxn modelId="{3C6EF2B5-83D0-432A-B20A-020AD6855AEE}" type="presParOf" srcId="{D7F46330-01AF-4BCF-B1B2-4361CED2092C}" destId="{D96E7E85-8166-46F1-A2C5-CBBB17DA8613}" srcOrd="1" destOrd="0" presId="urn:microsoft.com/office/officeart/2005/8/layout/hierarchy6"/>
    <dgm:cxn modelId="{7AE959BE-5958-4322-A297-0B4F5FFB882E}" type="presParOf" srcId="{D96E7E85-8166-46F1-A2C5-CBBB17DA8613}" destId="{9A8A1987-E9DF-4632-BEF7-EF0CFADFEC16}" srcOrd="0" destOrd="0" presId="urn:microsoft.com/office/officeart/2005/8/layout/hierarchy6"/>
    <dgm:cxn modelId="{B6513D9C-A52E-45FB-BB30-AB661677F4B8}" type="presParOf" srcId="{D96E7E85-8166-46F1-A2C5-CBBB17DA8613}" destId="{7721D598-2470-4859-A311-4074A411CC5A}" srcOrd="1" destOrd="0" presId="urn:microsoft.com/office/officeart/2005/8/layout/hierarchy6"/>
    <dgm:cxn modelId="{41CD4509-8B20-4B03-817F-5C6BFFA18364}" type="presParOf" srcId="{7721D598-2470-4859-A311-4074A411CC5A}" destId="{A117FD35-AE20-47F5-8588-01101D682A11}" srcOrd="0" destOrd="0" presId="urn:microsoft.com/office/officeart/2005/8/layout/hierarchy6"/>
    <dgm:cxn modelId="{61B36637-2A72-41B9-AAAD-2565D6EB6899}" type="presParOf" srcId="{7721D598-2470-4859-A311-4074A411CC5A}" destId="{85895D72-82CC-4017-AC04-0A072DFB8D2D}" srcOrd="1" destOrd="0" presId="urn:microsoft.com/office/officeart/2005/8/layout/hierarchy6"/>
    <dgm:cxn modelId="{EDC25388-CC87-47DC-BF02-86E735D879CB}" type="presParOf" srcId="{D96E7E85-8166-46F1-A2C5-CBBB17DA8613}" destId="{E0242A0F-7883-4A8D-A419-4B0B42B823FB}" srcOrd="2" destOrd="0" presId="urn:microsoft.com/office/officeart/2005/8/layout/hierarchy6"/>
    <dgm:cxn modelId="{BC34494F-C994-49DD-9DD9-0BF91134D86B}" type="presParOf" srcId="{D96E7E85-8166-46F1-A2C5-CBBB17DA8613}" destId="{01006F30-5286-4CCA-8886-5381D121FF92}" srcOrd="3" destOrd="0" presId="urn:microsoft.com/office/officeart/2005/8/layout/hierarchy6"/>
    <dgm:cxn modelId="{CAEA23DA-1CF4-41DF-9BF4-C0F39C987D59}" type="presParOf" srcId="{01006F30-5286-4CCA-8886-5381D121FF92}" destId="{72712576-C0F0-47FF-B5AE-C3AED146C855}" srcOrd="0" destOrd="0" presId="urn:microsoft.com/office/officeart/2005/8/layout/hierarchy6"/>
    <dgm:cxn modelId="{E9F7A859-4679-4F3C-9B6F-D4F32EF5BCB1}" type="presParOf" srcId="{01006F30-5286-4CCA-8886-5381D121FF92}" destId="{3FCA01A6-091D-4653-B1C9-0F7DA0DDB71D}" srcOrd="1" destOrd="0" presId="urn:microsoft.com/office/officeart/2005/8/layout/hierarchy6"/>
    <dgm:cxn modelId="{74C63976-8485-42C2-B049-383C8DB08305}" type="presParOf" srcId="{D96E7E85-8166-46F1-A2C5-CBBB17DA8613}" destId="{1731712A-7DD5-4262-B5E2-596C1947952B}" srcOrd="4" destOrd="0" presId="urn:microsoft.com/office/officeart/2005/8/layout/hierarchy6"/>
    <dgm:cxn modelId="{46793AE8-DB95-4CD7-A9F3-620FBEC46F8D}" type="presParOf" srcId="{D96E7E85-8166-46F1-A2C5-CBBB17DA8613}" destId="{28F33848-165C-4AF5-8E58-463A02C11B55}" srcOrd="5" destOrd="0" presId="urn:microsoft.com/office/officeart/2005/8/layout/hierarchy6"/>
    <dgm:cxn modelId="{0A4F9378-B3E5-4AC4-B33A-3DA33262F40C}" type="presParOf" srcId="{28F33848-165C-4AF5-8E58-463A02C11B55}" destId="{DE3EEA13-8B7A-4972-9C8B-97DEA33CDB43}" srcOrd="0" destOrd="0" presId="urn:microsoft.com/office/officeart/2005/8/layout/hierarchy6"/>
    <dgm:cxn modelId="{1932B0E4-9C9F-4212-B55C-6457F441061E}" type="presParOf" srcId="{28F33848-165C-4AF5-8E58-463A02C11B55}" destId="{13A81A3B-1963-4B23-BE46-9F8B9EECED4C}" srcOrd="1" destOrd="0" presId="urn:microsoft.com/office/officeart/2005/8/layout/hierarchy6"/>
    <dgm:cxn modelId="{D4C63FB4-527D-414C-A86A-6B70DAC3A6F6}" type="presParOf" srcId="{60A4E8B5-C9BA-4B64-A98B-326DF0149D05}" destId="{ED34DA13-8C1D-4A5E-8BC9-F357CA78C30B}" srcOrd="2" destOrd="0" presId="urn:microsoft.com/office/officeart/2005/8/layout/hierarchy6"/>
    <dgm:cxn modelId="{3D887225-F9A5-4A4C-8985-F068DD20F98A}" type="presParOf" srcId="{60A4E8B5-C9BA-4B64-A98B-326DF0149D05}" destId="{CD0F8CDD-D94B-41C1-8825-0F6487935434}" srcOrd="3" destOrd="0" presId="urn:microsoft.com/office/officeart/2005/8/layout/hierarchy6"/>
    <dgm:cxn modelId="{8F9F5ED1-2D02-4FDC-AD56-435209CA00DD}" type="presParOf" srcId="{CD0F8CDD-D94B-41C1-8825-0F6487935434}" destId="{5FD20F36-4EC4-4399-BA37-1B86A4960732}" srcOrd="0" destOrd="0" presId="urn:microsoft.com/office/officeart/2005/8/layout/hierarchy6"/>
    <dgm:cxn modelId="{99414805-112F-484E-BF5F-1A36E0DA34DB}" type="presParOf" srcId="{CD0F8CDD-D94B-41C1-8825-0F6487935434}" destId="{A803042A-6F0E-4C94-A203-ACFF07AA8D51}" srcOrd="1" destOrd="0" presId="urn:microsoft.com/office/officeart/2005/8/layout/hierarchy6"/>
    <dgm:cxn modelId="{19B7DB7B-7078-40BF-9871-C1E7B33C045E}" type="presParOf" srcId="{A803042A-6F0E-4C94-A203-ACFF07AA8D51}" destId="{81CCE24B-1FBC-40FB-991C-E61BC0AD010B}" srcOrd="0" destOrd="0" presId="urn:microsoft.com/office/officeart/2005/8/layout/hierarchy6"/>
    <dgm:cxn modelId="{444B5EF2-ABFB-451D-91E9-C73CDD74EDC0}" type="presParOf" srcId="{A803042A-6F0E-4C94-A203-ACFF07AA8D51}" destId="{E5181271-A5EA-41D5-898B-CF1AF19AB923}" srcOrd="1" destOrd="0" presId="urn:microsoft.com/office/officeart/2005/8/layout/hierarchy6"/>
    <dgm:cxn modelId="{30D15891-5593-4DE4-910E-CA4290195A0A}" type="presParOf" srcId="{E5181271-A5EA-41D5-898B-CF1AF19AB923}" destId="{28DD694D-2D8D-4A29-BEAA-2B0428FED6F5}" srcOrd="0" destOrd="0" presId="urn:microsoft.com/office/officeart/2005/8/layout/hierarchy6"/>
    <dgm:cxn modelId="{C2A738C4-76AB-4295-A75E-0F172A5E6FC0}" type="presParOf" srcId="{E5181271-A5EA-41D5-898B-CF1AF19AB923}" destId="{0B24DF7E-046B-497F-8D0B-2B80C61CDFA2}" srcOrd="1" destOrd="0" presId="urn:microsoft.com/office/officeart/2005/8/layout/hierarchy6"/>
    <dgm:cxn modelId="{D0CDDFC2-6733-4098-808E-8C6CD4A99A79}" type="presParOf" srcId="{A803042A-6F0E-4C94-A203-ACFF07AA8D51}" destId="{789863BF-6DF9-43AA-BF9A-6E1EAE291C10}" srcOrd="2" destOrd="0" presId="urn:microsoft.com/office/officeart/2005/8/layout/hierarchy6"/>
    <dgm:cxn modelId="{31BFD3DE-AFFD-46A6-9834-C8CCBD8A1938}" type="presParOf" srcId="{A803042A-6F0E-4C94-A203-ACFF07AA8D51}" destId="{BF00F39A-5849-4F84-BF8B-8910A5CA79A8}" srcOrd="3" destOrd="0" presId="urn:microsoft.com/office/officeart/2005/8/layout/hierarchy6"/>
    <dgm:cxn modelId="{4BE806A4-E31F-4410-9B2E-8E9DEA4C2F98}" type="presParOf" srcId="{BF00F39A-5849-4F84-BF8B-8910A5CA79A8}" destId="{D4E4A5E0-1647-4202-BF08-F2E8D7055FFC}" srcOrd="0" destOrd="0" presId="urn:microsoft.com/office/officeart/2005/8/layout/hierarchy6"/>
    <dgm:cxn modelId="{14DECC08-64BC-4ED0-B9D3-84F19CCE89B4}" type="presParOf" srcId="{BF00F39A-5849-4F84-BF8B-8910A5CA79A8}" destId="{6F257EFB-55A2-4E0B-8227-BF13B1078342}" srcOrd="1" destOrd="0" presId="urn:microsoft.com/office/officeart/2005/8/layout/hierarchy6"/>
    <dgm:cxn modelId="{B572783A-4038-479A-AE32-85E99C3B4FE7}" type="presParOf" srcId="{6F257EFB-55A2-4E0B-8227-BF13B1078342}" destId="{78901756-916F-401E-B631-6ABD5070AA64}" srcOrd="0" destOrd="0" presId="urn:microsoft.com/office/officeart/2005/8/layout/hierarchy6"/>
    <dgm:cxn modelId="{57B6BA48-F9BC-4DC8-B581-074667CACABF}" type="presParOf" srcId="{6F257EFB-55A2-4E0B-8227-BF13B1078342}" destId="{5AFEB5DC-4C8C-4295-9C95-EBAAAD13E151}" srcOrd="1" destOrd="0" presId="urn:microsoft.com/office/officeart/2005/8/layout/hierarchy6"/>
    <dgm:cxn modelId="{C2621C5F-8736-44EF-8FC4-FDD48F4E69BD}" type="presParOf" srcId="{5AFEB5DC-4C8C-4295-9C95-EBAAAD13E151}" destId="{6589D15A-5DCF-4A85-A543-3354D863F35E}" srcOrd="0" destOrd="0" presId="urn:microsoft.com/office/officeart/2005/8/layout/hierarchy6"/>
    <dgm:cxn modelId="{2735DA1B-EB5A-40F4-AF43-A9824D12D3BD}" type="presParOf" srcId="{5AFEB5DC-4C8C-4295-9C95-EBAAAD13E151}" destId="{1FA9AD11-84E1-483E-86D5-B9C9A1ECE8F0}" srcOrd="1" destOrd="0" presId="urn:microsoft.com/office/officeart/2005/8/layout/hierarchy6"/>
    <dgm:cxn modelId="{18B583D1-57B8-4F88-AC65-C99D745E6B0A}" type="presParOf" srcId="{1FA9AD11-84E1-483E-86D5-B9C9A1ECE8F0}" destId="{11FB6934-512A-41EB-B59C-31E969EB64B5}" srcOrd="0" destOrd="0" presId="urn:microsoft.com/office/officeart/2005/8/layout/hierarchy6"/>
    <dgm:cxn modelId="{94579957-9B63-4CDD-A4BE-BC464A759678}" type="presParOf" srcId="{1FA9AD11-84E1-483E-86D5-B9C9A1ECE8F0}" destId="{E8F5E421-F69D-4C39-8AAC-5D1EF933FBDF}" srcOrd="1" destOrd="0" presId="urn:microsoft.com/office/officeart/2005/8/layout/hierarchy6"/>
    <dgm:cxn modelId="{2A3ED6EC-486A-4CA9-947C-32FED78E957B}" type="presParOf" srcId="{E8F5E421-F69D-4C39-8AAC-5D1EF933FBDF}" destId="{44303243-EA7C-4949-9598-DEB0257DBEE7}" srcOrd="0" destOrd="0" presId="urn:microsoft.com/office/officeart/2005/8/layout/hierarchy6"/>
    <dgm:cxn modelId="{0908F155-3BC5-4E13-B200-FB1305D5BB30}" type="presParOf" srcId="{E8F5E421-F69D-4C39-8AAC-5D1EF933FBDF}" destId="{8A7CDDAB-F870-43DD-A581-215EC116CB35}" srcOrd="1" destOrd="0" presId="urn:microsoft.com/office/officeart/2005/8/layout/hierarchy6"/>
    <dgm:cxn modelId="{0524C38D-5918-48C4-8BDC-BE63D6E2A577}" type="presParOf" srcId="{6F257EFB-55A2-4E0B-8227-BF13B1078342}" destId="{8B52FEFF-1F97-44C8-9251-A8F694E25F29}" srcOrd="2" destOrd="0" presId="urn:microsoft.com/office/officeart/2005/8/layout/hierarchy6"/>
    <dgm:cxn modelId="{E0ADFC9A-32D6-4AD5-9B49-89CE85227199}" type="presParOf" srcId="{6F257EFB-55A2-4E0B-8227-BF13B1078342}" destId="{AA427000-860A-455E-A10F-ADFFA14989D6}" srcOrd="3" destOrd="0" presId="urn:microsoft.com/office/officeart/2005/8/layout/hierarchy6"/>
    <dgm:cxn modelId="{042860BF-78D4-4155-8B67-0E9018BC394F}" type="presParOf" srcId="{AA427000-860A-455E-A10F-ADFFA14989D6}" destId="{0CB80FEF-12AA-4E3A-9D97-6B9DE0B1AB05}" srcOrd="0" destOrd="0" presId="urn:microsoft.com/office/officeart/2005/8/layout/hierarchy6"/>
    <dgm:cxn modelId="{1BFC0D71-8C59-4476-8160-FED613EF2609}" type="presParOf" srcId="{AA427000-860A-455E-A10F-ADFFA14989D6}" destId="{95E9DF3B-4133-4951-839F-FAD2E0DFEE7E}" srcOrd="1" destOrd="0" presId="urn:microsoft.com/office/officeart/2005/8/layout/hierarchy6"/>
    <dgm:cxn modelId="{0BAF12C5-575D-4FB3-AF08-4BDDB76E2F37}" type="presParOf" srcId="{6F257EFB-55A2-4E0B-8227-BF13B1078342}" destId="{55CFF2FB-4A55-4AD0-A5B9-0066B1405989}" srcOrd="4" destOrd="0" presId="urn:microsoft.com/office/officeart/2005/8/layout/hierarchy6"/>
    <dgm:cxn modelId="{0CFCCB53-FC20-4DFC-8DA6-B1837B02790C}" type="presParOf" srcId="{6F257EFB-55A2-4E0B-8227-BF13B1078342}" destId="{33EE2647-0792-4DE7-9F21-09A450E8733A}" srcOrd="5" destOrd="0" presId="urn:microsoft.com/office/officeart/2005/8/layout/hierarchy6"/>
    <dgm:cxn modelId="{9C8D7FE5-C3CA-494C-9524-6F9A5B149B0A}" type="presParOf" srcId="{33EE2647-0792-4DE7-9F21-09A450E8733A}" destId="{3E325BDA-C586-4C6D-861B-27CEA7F64922}" srcOrd="0" destOrd="0" presId="urn:microsoft.com/office/officeart/2005/8/layout/hierarchy6"/>
    <dgm:cxn modelId="{AFAB4EC1-9D63-45FA-80C9-D7E102BEE94F}" type="presParOf" srcId="{33EE2647-0792-4DE7-9F21-09A450E8733A}" destId="{2446F1F3-E81B-4A0D-AFFB-48449EDFD6E2}" srcOrd="1" destOrd="0" presId="urn:microsoft.com/office/officeart/2005/8/layout/hierarchy6"/>
    <dgm:cxn modelId="{8FE07348-B0F4-4E25-829C-CCF92A6A8B3D}" type="presParOf" srcId="{6F257EFB-55A2-4E0B-8227-BF13B1078342}" destId="{0826D85E-B0DA-4E74-896A-09975F98CFD5}" srcOrd="6" destOrd="0" presId="urn:microsoft.com/office/officeart/2005/8/layout/hierarchy6"/>
    <dgm:cxn modelId="{C1B2EFAC-271B-4B18-A581-E9920E4757A9}" type="presParOf" srcId="{6F257EFB-55A2-4E0B-8227-BF13B1078342}" destId="{A19CB67B-75F4-4853-8EA3-D87DB3CC7EE1}" srcOrd="7" destOrd="0" presId="urn:microsoft.com/office/officeart/2005/8/layout/hierarchy6"/>
    <dgm:cxn modelId="{92686865-05C3-4E1A-B395-2CCF5C8D2342}" type="presParOf" srcId="{A19CB67B-75F4-4853-8EA3-D87DB3CC7EE1}" destId="{90A74878-4CF9-4A8B-BE38-A1AEA7B5F13A}" srcOrd="0" destOrd="0" presId="urn:microsoft.com/office/officeart/2005/8/layout/hierarchy6"/>
    <dgm:cxn modelId="{80802F40-6CBD-4625-976A-E53E4D24AAF3}" type="presParOf" srcId="{A19CB67B-75F4-4853-8EA3-D87DB3CC7EE1}" destId="{A59C6E05-ECF7-4D0C-8CA0-B70E30821BA1}" srcOrd="1" destOrd="0" presId="urn:microsoft.com/office/officeart/2005/8/layout/hierarchy6"/>
    <dgm:cxn modelId="{DAC68DF8-3EEB-4CB6-AB56-DDC26A2C1ED1}" type="presParOf" srcId="{A59C6E05-ECF7-4D0C-8CA0-B70E30821BA1}" destId="{73BBB643-B66A-46FD-A00A-198FA4821973}" srcOrd="0" destOrd="0" presId="urn:microsoft.com/office/officeart/2005/8/layout/hierarchy6"/>
    <dgm:cxn modelId="{4DD2DFAA-8E61-4F31-B0FA-F1467DB2374C}" type="presParOf" srcId="{A59C6E05-ECF7-4D0C-8CA0-B70E30821BA1}" destId="{C4D5A9DF-9DBE-4422-AE65-D0BD6400110F}" srcOrd="1" destOrd="0" presId="urn:microsoft.com/office/officeart/2005/8/layout/hierarchy6"/>
    <dgm:cxn modelId="{96FECD62-3325-48D6-A4E1-41182F4E4302}" type="presParOf" srcId="{C4D5A9DF-9DBE-4422-AE65-D0BD6400110F}" destId="{081924CD-800D-452C-9230-153E223934C4}" srcOrd="0" destOrd="0" presId="urn:microsoft.com/office/officeart/2005/8/layout/hierarchy6"/>
    <dgm:cxn modelId="{096C7AD5-883C-4F4B-8AAA-01001175886D}" type="presParOf" srcId="{C4D5A9DF-9DBE-4422-AE65-D0BD6400110F}" destId="{E8814A2F-8FAE-484E-A995-DF31FC7A0331}" srcOrd="1" destOrd="0" presId="urn:microsoft.com/office/officeart/2005/8/layout/hierarchy6"/>
    <dgm:cxn modelId="{BFEE823E-49FE-4101-82C3-5E7BDBCFD915}" type="presParOf" srcId="{60A4E8B5-C9BA-4B64-A98B-326DF0149D05}" destId="{93C105BA-2B3F-4957-8159-39ED0943D19F}" srcOrd="4" destOrd="0" presId="urn:microsoft.com/office/officeart/2005/8/layout/hierarchy6"/>
    <dgm:cxn modelId="{CC7EEEF4-9A88-4584-8FC0-C84230A813BB}" type="presParOf" srcId="{60A4E8B5-C9BA-4B64-A98B-326DF0149D05}" destId="{ED0F9228-5728-4414-A087-D628EC0A9082}" srcOrd="5" destOrd="0" presId="urn:microsoft.com/office/officeart/2005/8/layout/hierarchy6"/>
    <dgm:cxn modelId="{F5597DB6-14D6-4E60-B2FE-19C83624A29A}" type="presParOf" srcId="{ED0F9228-5728-4414-A087-D628EC0A9082}" destId="{8E6C1CF8-DB2E-4F80-8C7B-BE23EA1B81DB}" srcOrd="0" destOrd="0" presId="urn:microsoft.com/office/officeart/2005/8/layout/hierarchy6"/>
    <dgm:cxn modelId="{A262BFE7-0814-42A8-A58E-CD384061347F}" type="presParOf" srcId="{ED0F9228-5728-4414-A087-D628EC0A9082}" destId="{6B39AB81-9F78-4A97-89FC-93F23D5CF34C}" srcOrd="1" destOrd="0" presId="urn:microsoft.com/office/officeart/2005/8/layout/hierarchy6"/>
    <dgm:cxn modelId="{CFA3C756-AA36-46FD-8409-F2DB3DE09BEF}" type="presParOf" srcId="{6B39AB81-9F78-4A97-89FC-93F23D5CF34C}" destId="{EBECCAD2-B8F9-45EA-A844-25AFA74283B0}" srcOrd="0" destOrd="0" presId="urn:microsoft.com/office/officeart/2005/8/layout/hierarchy6"/>
    <dgm:cxn modelId="{611E810E-EA1B-44A2-A063-CAD347B3328A}" type="presParOf" srcId="{6B39AB81-9F78-4A97-89FC-93F23D5CF34C}" destId="{AACFC553-D875-4383-A986-DFC4DF0E2E2F}" srcOrd="1" destOrd="0" presId="urn:microsoft.com/office/officeart/2005/8/layout/hierarchy6"/>
    <dgm:cxn modelId="{5773E9C4-CE1B-4BF2-B899-C90A677B49F2}" type="presParOf" srcId="{AACFC553-D875-4383-A986-DFC4DF0E2E2F}" destId="{1200F143-E948-4D74-AA64-38D248B5A435}" srcOrd="0" destOrd="0" presId="urn:microsoft.com/office/officeart/2005/8/layout/hierarchy6"/>
    <dgm:cxn modelId="{4509B201-257A-483F-A4B1-E20F71F82807}" type="presParOf" srcId="{AACFC553-D875-4383-A986-DFC4DF0E2E2F}" destId="{13F49639-DBD8-40E9-8332-0266C2E0C08F}" srcOrd="1" destOrd="0" presId="urn:microsoft.com/office/officeart/2005/8/layout/hierarchy6"/>
    <dgm:cxn modelId="{54A4AAE0-ECD1-4389-BF24-7D0661FF12D7}" type="presParOf" srcId="{86A80CA0-AA73-4D8C-B4D7-F3ABDF36878A}" destId="{8674E9A8-1EEF-4A19-9129-73FA938999CE}" srcOrd="1" destOrd="0" presId="urn:microsoft.com/office/officeart/2005/8/layout/hierarchy6"/>
    <dgm:cxn modelId="{99BF0335-80BB-4ED5-A1C1-D368CF482A5F}" type="presParOf" srcId="{8674E9A8-1EEF-4A19-9129-73FA938999CE}" destId="{AA49C36E-8104-49B7-B1E8-1EC03AA78DF8}" srcOrd="0" destOrd="0" presId="urn:microsoft.com/office/officeart/2005/8/layout/hierarchy6"/>
    <dgm:cxn modelId="{88B643C6-7A00-42C7-B85D-CAC61901EE99}" type="presParOf" srcId="{AA49C36E-8104-49B7-B1E8-1EC03AA78DF8}" destId="{FD8E609F-E5BD-4044-A93D-ADB15C961D52}" srcOrd="0" destOrd="0" presId="urn:microsoft.com/office/officeart/2005/8/layout/hierarchy6"/>
    <dgm:cxn modelId="{AE7F3DE7-FC3F-4C23-8BCC-49F37F6DE3F7}" type="presParOf" srcId="{AA49C36E-8104-49B7-B1E8-1EC03AA78DF8}" destId="{FF0BDAE9-693F-4935-BC51-3296AFA2B820}" srcOrd="1" destOrd="0" presId="urn:microsoft.com/office/officeart/2005/8/layout/hierarchy6"/>
    <dgm:cxn modelId="{5FA087B7-546C-4FF3-AB83-93AB21137BC6}" type="presParOf" srcId="{8674E9A8-1EEF-4A19-9129-73FA938999CE}" destId="{72A15EF5-C510-40F4-A0BC-53491A3955DC}" srcOrd="1" destOrd="0" presId="urn:microsoft.com/office/officeart/2005/8/layout/hierarchy6"/>
    <dgm:cxn modelId="{3F5DB161-4BE9-4A4A-86D6-E983C7D0AC0C}" type="presParOf" srcId="{72A15EF5-C510-40F4-A0BC-53491A3955DC}" destId="{33F30502-5330-4BF5-9FF3-25D702C4F273}" srcOrd="0" destOrd="0" presId="urn:microsoft.com/office/officeart/2005/8/layout/hierarchy6"/>
    <dgm:cxn modelId="{EA409DF6-65D2-4886-9BCC-5633584DA520}" type="presParOf" srcId="{8674E9A8-1EEF-4A19-9129-73FA938999CE}" destId="{6AF3CD40-A2CA-4DF3-ADC0-6D02C71B5493}" srcOrd="2" destOrd="0" presId="urn:microsoft.com/office/officeart/2005/8/layout/hierarchy6"/>
    <dgm:cxn modelId="{BF4B9DEB-340E-4510-9813-EE0FBC329163}" type="presParOf" srcId="{6AF3CD40-A2CA-4DF3-ADC0-6D02C71B5493}" destId="{BEEA3A39-CD40-4D12-9A42-0D7A757336DA}" srcOrd="0" destOrd="0" presId="urn:microsoft.com/office/officeart/2005/8/layout/hierarchy6"/>
    <dgm:cxn modelId="{F26AC2C2-0AD1-46C8-A28C-506B8089998C}" type="presParOf" srcId="{6AF3CD40-A2CA-4DF3-ADC0-6D02C71B5493}" destId="{CE8121C6-A949-4C47-84ED-A9AF871167A2}" srcOrd="1" destOrd="0" presId="urn:microsoft.com/office/officeart/2005/8/layout/hierarchy6"/>
    <dgm:cxn modelId="{E8C79333-F783-49EF-A82B-43C47642CA25}" type="presParOf" srcId="{8674E9A8-1EEF-4A19-9129-73FA938999CE}" destId="{96680B1C-6439-49C0-A0C4-10F88ABCA253}" srcOrd="3" destOrd="0" presId="urn:microsoft.com/office/officeart/2005/8/layout/hierarchy6"/>
    <dgm:cxn modelId="{D72BC51C-6CBF-42BB-8410-DDFEF96BF2A5}" type="presParOf" srcId="{96680B1C-6439-49C0-A0C4-10F88ABCA253}" destId="{DC4AF797-A99B-430B-BED0-EFBC08FF64A7}" srcOrd="0" destOrd="0" presId="urn:microsoft.com/office/officeart/2005/8/layout/hierarchy6"/>
    <dgm:cxn modelId="{0CC28037-38C3-4DCE-BDBD-56FF80FD3836}" type="presParOf" srcId="{8674E9A8-1EEF-4A19-9129-73FA938999CE}" destId="{E0E61F4C-5FC2-4B68-8048-EFBA7F3CED1E}" srcOrd="4" destOrd="0" presId="urn:microsoft.com/office/officeart/2005/8/layout/hierarchy6"/>
    <dgm:cxn modelId="{0607D09F-D4D9-4046-884C-C884D03FDFAB}" type="presParOf" srcId="{E0E61F4C-5FC2-4B68-8048-EFBA7F3CED1E}" destId="{8D2B7FB6-F913-4263-B2D9-0B42E60F4005}" srcOrd="0" destOrd="0" presId="urn:microsoft.com/office/officeart/2005/8/layout/hierarchy6"/>
    <dgm:cxn modelId="{D48847AA-86D5-48A4-AE43-61616E34F840}" type="presParOf" srcId="{E0E61F4C-5FC2-4B68-8048-EFBA7F3CED1E}" destId="{FD0DCDF3-C47B-465C-959C-FBBFB83DA032}" srcOrd="1" destOrd="0" presId="urn:microsoft.com/office/officeart/2005/8/layout/hierarchy6"/>
    <dgm:cxn modelId="{97883C5F-1797-4650-9656-52DCFCD8E1C1}" type="presParOf" srcId="{8674E9A8-1EEF-4A19-9129-73FA938999CE}" destId="{6005CEDF-A800-44F0-8B2F-476716A2C826}" srcOrd="5" destOrd="0" presId="urn:microsoft.com/office/officeart/2005/8/layout/hierarchy6"/>
    <dgm:cxn modelId="{C72E3B23-E926-4CFC-9D93-A1CA7B40FB26}" type="presParOf" srcId="{6005CEDF-A800-44F0-8B2F-476716A2C826}" destId="{4ED32004-34D5-44EC-B554-A9C607799A9B}" srcOrd="0" destOrd="0" presId="urn:microsoft.com/office/officeart/2005/8/layout/hierarchy6"/>
    <dgm:cxn modelId="{08EA020B-1443-4D81-A211-78BE0B681D13}" type="presParOf" srcId="{8674E9A8-1EEF-4A19-9129-73FA938999CE}" destId="{D9AD28EF-824B-4AF0-803D-254755FD9073}" srcOrd="6" destOrd="0" presId="urn:microsoft.com/office/officeart/2005/8/layout/hierarchy6"/>
    <dgm:cxn modelId="{16B5D2D7-F3FC-4170-91C2-99B95AD2D987}" type="presParOf" srcId="{D9AD28EF-824B-4AF0-803D-254755FD9073}" destId="{EFB29D42-DE19-4BDA-87DB-33D52CD172B1}" srcOrd="0" destOrd="0" presId="urn:microsoft.com/office/officeart/2005/8/layout/hierarchy6"/>
    <dgm:cxn modelId="{0A43BF5B-4883-46DD-9360-F7E4FD9C6D05}" type="presParOf" srcId="{D9AD28EF-824B-4AF0-803D-254755FD9073}" destId="{B3B68B6B-42C7-4EF6-A2FC-0873D35672ED}" srcOrd="1" destOrd="0" presId="urn:microsoft.com/office/officeart/2005/8/layout/hierarchy6"/>
    <dgm:cxn modelId="{4FF78214-EAAE-4592-852B-0AB8C42BF006}" type="presParOf" srcId="{8674E9A8-1EEF-4A19-9129-73FA938999CE}" destId="{5A32A2F5-5029-4657-8889-10C8D974AD24}" srcOrd="7" destOrd="0" presId="urn:microsoft.com/office/officeart/2005/8/layout/hierarchy6"/>
    <dgm:cxn modelId="{913AA0FA-11A5-4DF2-8B56-ADD1A2128151}" type="presParOf" srcId="{5A32A2F5-5029-4657-8889-10C8D974AD24}" destId="{4CBA4EAB-B65F-4817-A5C4-033679D81929}" srcOrd="0" destOrd="0" presId="urn:microsoft.com/office/officeart/2005/8/layout/hierarchy6"/>
    <dgm:cxn modelId="{B236807C-CB1A-4AA7-BFC4-92AA951E1661}" type="presParOf" srcId="{8674E9A8-1EEF-4A19-9129-73FA938999CE}" destId="{7F43D4BC-CFC2-403E-8BB5-6E870A2A80B2}" srcOrd="8" destOrd="0" presId="urn:microsoft.com/office/officeart/2005/8/layout/hierarchy6"/>
    <dgm:cxn modelId="{22C8EF90-3379-4BE7-B7A9-DCC1043DBFF6}" type="presParOf" srcId="{7F43D4BC-CFC2-403E-8BB5-6E870A2A80B2}" destId="{873FD13C-2AD2-46C6-873F-D0740A838A3E}" srcOrd="0" destOrd="0" presId="urn:microsoft.com/office/officeart/2005/8/layout/hierarchy6"/>
    <dgm:cxn modelId="{E055DC3F-3C13-421F-9040-3FE59F3CBE9A}"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1" loCatId="list" qsTypeId="urn:microsoft.com/office/officeart/2005/8/quickstyle/3d1" qsCatId="3D" csTypeId="urn:microsoft.com/office/officeart/2005/8/colors/colorful1#6"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BC368F47-9160-4A2B-93C2-9F9A94922089}" type="presOf" srcId="{A317962D-9AEE-4F73-A115-59D68066720C}" destId="{93571882-A921-4F9F-A5AB-6C20EB004693}" srcOrd="0" destOrd="1" presId="urn:microsoft.com/office/officeart/2005/8/layout/vList3#1"/>
    <dgm:cxn modelId="{BC7F5F27-5FBF-4CC2-AFD7-F5BC0EF3884E}" type="presOf" srcId="{3B51AB66-8896-4072-B7EA-E9934182DD0D}" destId="{93571882-A921-4F9F-A5AB-6C20EB004693}" srcOrd="0" destOrd="0" presId="urn:microsoft.com/office/officeart/2005/8/layout/vList3#1"/>
    <dgm:cxn modelId="{CBDA5A6D-01E6-437B-9E31-E94C09CA9316}" type="presOf" srcId="{EDA2A620-DD26-4DDF-B057-37DD0E4F7AD8}" destId="{B4C47497-51C3-4DB3-8F8E-AAF07AF675B1}" srcOrd="0" destOrd="0" presId="urn:microsoft.com/office/officeart/2005/8/layout/vList3#1"/>
    <dgm:cxn modelId="{6947BE80-B518-44F8-B0B1-2400169B4884}" type="presOf" srcId="{2AF1C96C-6263-4E5E-80CA-42AD125F6F21}" destId="{0E2FFC26-2ED9-47E8-A878-8E469477F3E0}" srcOrd="0" destOrd="0" presId="urn:microsoft.com/office/officeart/2005/8/layout/vList3#1"/>
    <dgm:cxn modelId="{F1C1282F-3615-4D7E-81A9-92F7264DE2C5}" srcId="{EDA2A620-DD26-4DDF-B057-37DD0E4F7AD8}" destId="{8AC77C64-D6E9-46D7-88BF-20CB8C55DCE6}" srcOrd="0" destOrd="0" parTransId="{C4F74789-8B75-43A2-92AE-A0D2436A33D7}" sibTransId="{6344BD90-94F5-4562-9ACC-BE96BA3E4B8F}"/>
    <dgm:cxn modelId="{ACA27EA7-9EFA-4417-B16E-75E558F894B5}" srcId="{2AF1C96C-6263-4E5E-80CA-42AD125F6F21}" destId="{EDA2A620-DD26-4DDF-B057-37DD0E4F7AD8}" srcOrd="0" destOrd="0" parTransId="{1E184890-8675-4BBA-ACF7-FDC15DAB9A6B}" sibTransId="{9C7F0DF7-62BA-448C-B3EB-2C7C8EB94217}"/>
    <dgm:cxn modelId="{1DAC9D24-CDB6-4239-B7CA-631F8DF1A983}" srcId="{3B51AB66-8896-4072-B7EA-E9934182DD0D}" destId="{A317962D-9AEE-4F73-A115-59D68066720C}" srcOrd="0" destOrd="0" parTransId="{A875FC9D-A9D1-45E0-9D38-6C8773A0FC69}" sibTransId="{FB259C11-9EE3-47DF-86E1-19EEF8532CB6}"/>
    <dgm:cxn modelId="{137D9E8C-4F0F-46DC-BB21-FCF14CF6D26C}" srcId="{2AF1C96C-6263-4E5E-80CA-42AD125F6F21}" destId="{3B51AB66-8896-4072-B7EA-E9934182DD0D}" srcOrd="1" destOrd="0" parTransId="{7044254D-CC0A-4002-B303-F15EB8B0F02C}" sibTransId="{9F977A09-2F71-4D42-87A3-85910BC53DB4}"/>
    <dgm:cxn modelId="{0400808A-B75A-4028-AAE1-D514E0F9671B}" type="presOf" srcId="{8AC77C64-D6E9-46D7-88BF-20CB8C55DCE6}" destId="{B4C47497-51C3-4DB3-8F8E-AAF07AF675B1}" srcOrd="0" destOrd="1" presId="urn:microsoft.com/office/officeart/2005/8/layout/vList3#1"/>
    <dgm:cxn modelId="{23A8C11B-8E28-4525-A24C-0C76BB324FC2}" type="presOf" srcId="{69E25BBD-7DA6-4482-A821-F8A7C993B159}" destId="{026A7585-0D43-41E0-95D8-5C3580996C86}" srcOrd="0" destOrd="1" presId="urn:microsoft.com/office/officeart/2005/8/layout/vList3#1"/>
    <dgm:cxn modelId="{95B2C237-99A1-479E-B04B-1413E1D25035}" srcId="{2AF1C96C-6263-4E5E-80CA-42AD125F6F21}" destId="{F6AA9301-66E5-4F95-9300-78A860E12EDA}" srcOrd="2" destOrd="0" parTransId="{29453429-E84E-4573-B997-95E864467D65}" sibTransId="{9DEDE7B8-C72D-479F-9889-3C1214A7E4D6}"/>
    <dgm:cxn modelId="{D779A739-561D-4A00-A6FA-4A9F607C9100}" type="presOf" srcId="{F6AA9301-66E5-4F95-9300-78A860E12EDA}" destId="{026A7585-0D43-41E0-95D8-5C3580996C86}" srcOrd="0" destOrd="0" presId="urn:microsoft.com/office/officeart/2005/8/layout/vList3#1"/>
    <dgm:cxn modelId="{62DFDA68-2581-4BCC-8F4A-8767F90AEA52}" srcId="{F6AA9301-66E5-4F95-9300-78A860E12EDA}" destId="{69E25BBD-7DA6-4482-A821-F8A7C993B159}" srcOrd="0" destOrd="0" parTransId="{B74E588D-7EB6-4E61-B381-BD35D1DF9965}" sibTransId="{9F7E273E-EB62-467D-A1B3-41D84CD54774}"/>
    <dgm:cxn modelId="{2A9B22D7-CBDE-4D20-8FA7-D1481D8FB1A5}" type="presParOf" srcId="{0E2FFC26-2ED9-47E8-A878-8E469477F3E0}" destId="{5292043B-8CB5-4246-931B-6DC049BA2A21}" srcOrd="0" destOrd="0" presId="urn:microsoft.com/office/officeart/2005/8/layout/vList3#1"/>
    <dgm:cxn modelId="{2007CAAC-6118-43CB-9A00-7C6C5B075AFF}" type="presParOf" srcId="{5292043B-8CB5-4246-931B-6DC049BA2A21}" destId="{D55D62FA-9F37-44D9-B66E-8F0BC54C78E5}" srcOrd="0" destOrd="0" presId="urn:microsoft.com/office/officeart/2005/8/layout/vList3#1"/>
    <dgm:cxn modelId="{FBA9CA98-2EA5-4ACC-AFBD-595E56E1B6C7}" type="presParOf" srcId="{5292043B-8CB5-4246-931B-6DC049BA2A21}" destId="{B4C47497-51C3-4DB3-8F8E-AAF07AF675B1}" srcOrd="1" destOrd="0" presId="urn:microsoft.com/office/officeart/2005/8/layout/vList3#1"/>
    <dgm:cxn modelId="{D33060CF-D7CF-480A-8E96-FC491585FA74}" type="presParOf" srcId="{0E2FFC26-2ED9-47E8-A878-8E469477F3E0}" destId="{9B1FC626-959C-4109-A7F2-B6DC0B6C8F9E}" srcOrd="1" destOrd="0" presId="urn:microsoft.com/office/officeart/2005/8/layout/vList3#1"/>
    <dgm:cxn modelId="{958F2CF2-BF85-4D3A-A1BA-38A4602144DE}" type="presParOf" srcId="{0E2FFC26-2ED9-47E8-A878-8E469477F3E0}" destId="{9157FE05-153C-4111-A4CC-EA01926C0E85}" srcOrd="2" destOrd="0" presId="urn:microsoft.com/office/officeart/2005/8/layout/vList3#1"/>
    <dgm:cxn modelId="{DA2D0445-4ADF-49D8-831F-AC1E6D66D309}" type="presParOf" srcId="{9157FE05-153C-4111-A4CC-EA01926C0E85}" destId="{C93898B6-EE56-4592-8CF1-D9C12275D98B}" srcOrd="0" destOrd="0" presId="urn:microsoft.com/office/officeart/2005/8/layout/vList3#1"/>
    <dgm:cxn modelId="{2CA2E8AD-6736-4097-8E9B-1899DC66538E}" type="presParOf" srcId="{9157FE05-153C-4111-A4CC-EA01926C0E85}" destId="{93571882-A921-4F9F-A5AB-6C20EB004693}" srcOrd="1" destOrd="0" presId="urn:microsoft.com/office/officeart/2005/8/layout/vList3#1"/>
    <dgm:cxn modelId="{C41DA746-B858-4C83-8C81-4C136EC1DEC9}" type="presParOf" srcId="{0E2FFC26-2ED9-47E8-A878-8E469477F3E0}" destId="{18AA2E1C-EBB0-4D22-8F42-909E6D8EA476}" srcOrd="3" destOrd="0" presId="urn:microsoft.com/office/officeart/2005/8/layout/vList3#1"/>
    <dgm:cxn modelId="{5474DDDC-C0A1-4A37-9A03-36023612BBC1}" type="presParOf" srcId="{0E2FFC26-2ED9-47E8-A878-8E469477F3E0}" destId="{2A448196-C62D-451D-9DD2-F51FD70DCF46}" srcOrd="4" destOrd="0" presId="urn:microsoft.com/office/officeart/2005/8/layout/vList3#1"/>
    <dgm:cxn modelId="{68F3A0AC-4512-418F-A439-A7FD7C651BCD}" type="presParOf" srcId="{2A448196-C62D-451D-9DD2-F51FD70DCF46}" destId="{D7D5E4A1-1269-44FE-B0EC-873CCA6D0FF0}" srcOrd="0" destOrd="0" presId="urn:microsoft.com/office/officeart/2005/8/layout/vList3#1"/>
    <dgm:cxn modelId="{D010B21E-2998-4B37-936B-F301E0443FAE}" type="presParOf" srcId="{2A448196-C62D-451D-9DD2-F51FD70DCF46}" destId="{026A7585-0D43-41E0-95D8-5C3580996C86}" srcOrd="1" destOrd="0" presId="urn:microsoft.com/office/officeart/2005/8/layout/vList3#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xmlns:mc="http://schemas.openxmlformats.org/markup-compatibility/2006" xmlns:a14="http://schemas.microsoft.com/office/drawing/2010/main" val="000000" mc:Ignorable=""/>
            </a:solidFill>
          </a:endParaRPr>
        </a:p>
      </dgm:t>
    </dgm:pt>
    <dgm:pt modelId="{E5E90FE5-0ECE-EE41-B5EA-1F27EF2061D0}" type="sibTrans" cxnId="{A4535591-8B02-E941-A1AF-0C2C9FE7CE8A}">
      <dgm:prSet/>
      <dgm:spPr/>
      <dgm:t>
        <a:bodyPr/>
        <a:lstStyle/>
        <a:p>
          <a:endParaRPr lang="en-US">
            <a:solidFill>
              <a:srgbClr xmlns:mc="http://schemas.openxmlformats.org/markup-compatibility/2006" xmlns:a14="http://schemas.microsoft.com/office/drawing/2010/main" val="000000" mc:Ignorable=""/>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xmlns:mc="http://schemas.openxmlformats.org/markup-compatibility/2006" xmlns:a14="http://schemas.microsoft.com/office/drawing/2010/main" val="000000" mc:Ignorable=""/>
            </a:solidFill>
          </a:endParaRPr>
        </a:p>
      </dgm:t>
    </dgm:pt>
    <dgm:pt modelId="{B29FF67B-D4EA-CC45-A00C-E110A2B89898}" type="sibTrans" cxnId="{25F83F2A-F7CA-B447-800A-4E4417E19947}">
      <dgm:prSet/>
      <dgm:spPr/>
      <dgm:t>
        <a:bodyPr/>
        <a:lstStyle/>
        <a:p>
          <a:endParaRPr lang="en-US">
            <a:solidFill>
              <a:srgbClr xmlns:mc="http://schemas.openxmlformats.org/markup-compatibility/2006" xmlns:a14="http://schemas.microsoft.com/office/drawing/2010/main" val="000000" mc:Ignorable=""/>
            </a:solidFill>
          </a:endParaRPr>
        </a:p>
      </dgm:t>
    </dgm:pt>
    <dgm:pt modelId="{8861F97E-3543-A142-ADDC-1E45CD33434A}">
      <dgm:prSet phldrT="[Text]"/>
      <dgm:spPr/>
      <dgm:t>
        <a:bodyPr/>
        <a:lstStyle/>
        <a:p>
          <a:pPr algn="l"/>
          <a:endParaRPr lang="en-US" sz="2000">
            <a:solidFill>
              <a:srgbClr xmlns:mc="http://schemas.openxmlformats.org/markup-compatibility/2006" xmlns:a14="http://schemas.microsoft.com/office/drawing/2010/main" val="000000" mc:Ignorable=""/>
            </a:solidFill>
          </a:endParaRPr>
        </a:p>
      </dgm:t>
    </dgm:pt>
    <dgm:pt modelId="{07CDB787-20CA-7345-AD65-C03F201F8750}" type="parTrans" cxnId="{0156203F-B6F0-C148-9BBD-12D66B7A7C32}">
      <dgm:prSet/>
      <dgm:spPr/>
      <dgm:t>
        <a:bodyPr/>
        <a:lstStyle/>
        <a:p>
          <a:endParaRPr lang="en-US">
            <a:solidFill>
              <a:srgbClr xmlns:mc="http://schemas.openxmlformats.org/markup-compatibility/2006" xmlns:a14="http://schemas.microsoft.com/office/drawing/2010/main" val="000000" mc:Ignorable=""/>
            </a:solidFill>
          </a:endParaRPr>
        </a:p>
      </dgm:t>
    </dgm:pt>
    <dgm:pt modelId="{4D23D7D6-2A6A-6440-BB8E-F213F886785A}" type="sibTrans" cxnId="{0156203F-B6F0-C148-9BBD-12D66B7A7C32}">
      <dgm:prSet/>
      <dgm:spPr/>
      <dgm:t>
        <a:bodyPr/>
        <a:lstStyle/>
        <a:p>
          <a:endParaRPr lang="en-US">
            <a:solidFill>
              <a:srgbClr xmlns:mc="http://schemas.openxmlformats.org/markup-compatibility/2006" xmlns:a14="http://schemas.microsoft.com/office/drawing/2010/main" val="000000" mc:Ignorable=""/>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xmlns:mc="http://schemas.openxmlformats.org/markup-compatibility/2006" xmlns:a14="http://schemas.microsoft.com/office/drawing/2010/main" val="000000" mc:Ignorable=""/>
            </a:solidFill>
          </a:endParaRPr>
        </a:p>
      </dgm:t>
    </dgm:pt>
    <dgm:pt modelId="{FE9D0333-3A2A-4B43-BA50-9FA9B586C48F}" type="sibTrans" cxnId="{0DC48C8A-5192-8141-AE98-BBD6069908B9}">
      <dgm:prSet/>
      <dgm:spPr/>
      <dgm:t>
        <a:bodyPr/>
        <a:lstStyle/>
        <a:p>
          <a:endParaRPr lang="en-US">
            <a:solidFill>
              <a:srgbClr xmlns:mc="http://schemas.openxmlformats.org/markup-compatibility/2006" xmlns:a14="http://schemas.microsoft.com/office/drawing/2010/main" val="000000" mc:Ignorable=""/>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xmlns:mc="http://schemas.openxmlformats.org/markup-compatibility/2006" xmlns:a14="http://schemas.microsoft.com/office/drawing/2010/main" val="000000" mc:Ignorable=""/>
            </a:solidFill>
          </a:endParaRPr>
        </a:p>
      </dgm:t>
    </dgm:pt>
    <dgm:pt modelId="{6D935E1F-F069-7F43-87BC-E82642475A6F}" type="sibTrans" cxnId="{F99825B1-9159-CA42-8271-EAD77BC738AA}">
      <dgm:prSet/>
      <dgm:spPr/>
      <dgm:t>
        <a:bodyPr/>
        <a:lstStyle/>
        <a:p>
          <a:endParaRPr lang="en-US">
            <a:solidFill>
              <a:srgbClr xmlns:mc="http://schemas.openxmlformats.org/markup-compatibility/2006" xmlns:a14="http://schemas.microsoft.com/office/drawing/2010/main" val="000000" mc:Ignorable=""/>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xmlns:mc="http://schemas.openxmlformats.org/markup-compatibility/2006" xmlns:a14="http://schemas.microsoft.com/office/drawing/2010/main" val="000000" mc:Ignorable=""/>
            </a:solidFill>
          </a:endParaRPr>
        </a:p>
      </dgm:t>
    </dgm:pt>
    <dgm:pt modelId="{3BAAE2E1-4A4A-A64F-8E08-4B017AB6FD38}" type="sibTrans" cxnId="{B46BB041-7576-C54D-97D1-36764145BD63}">
      <dgm:prSet/>
      <dgm:spPr/>
      <dgm:t>
        <a:bodyPr/>
        <a:lstStyle/>
        <a:p>
          <a:endParaRPr lang="en-US">
            <a:solidFill>
              <a:srgbClr xmlns:mc="http://schemas.openxmlformats.org/markup-compatibility/2006" xmlns:a14="http://schemas.microsoft.com/office/drawing/2010/main" val="000000" mc:Ignorable=""/>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A4535591-8B02-E941-A1AF-0C2C9FE7CE8A}" srcId="{736DF13B-E8BB-7F42-8CD2-818090CDA159}" destId="{9C3A91A1-1AE4-AB4E-A207-335C5CF94B64}" srcOrd="0" destOrd="0" parTransId="{F8C37503-641A-1F46-9EE6-AB423653A9C6}" sibTransId="{E5E90FE5-0ECE-EE41-B5EA-1F27EF2061D0}"/>
    <dgm:cxn modelId="{86D06C58-FF4B-4BFE-8C6A-D36076F7391D}" type="presOf" srcId="{45A6AA1F-D098-7E43-94DD-05E3FD521BA2}" destId="{E69F8B6A-B574-2446-AB75-BF604425753E}" srcOrd="0" destOrd="3"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C8DB6AC7-DFBE-466E-81F8-2F2D8BEB8944}" type="presOf" srcId="{8655CE79-E17D-8845-BE2A-217FB972F5EF}" destId="{E69F8B6A-B574-2446-AB75-BF604425753E}" srcOrd="0" destOrd="2" presId="urn:microsoft.com/office/officeart/2005/8/layout/list1"/>
    <dgm:cxn modelId="{FC3F656A-3236-4570-803C-C7A31B6EA33D}" type="presOf" srcId="{736DF13B-E8BB-7F42-8CD2-818090CDA159}" destId="{F8583153-55DD-5F4C-88CD-AD0E1303ADBB}" srcOrd="0" destOrd="0" presId="urn:microsoft.com/office/officeart/2005/8/layout/list1"/>
    <dgm:cxn modelId="{3CF661A3-02B2-4854-B8FC-09B18DF82153}" type="presOf" srcId="{9C3A91A1-1AE4-AB4E-A207-335C5CF94B64}" destId="{1000D608-35D0-7E4D-8BA8-A94BAA1DC6C2}" srcOrd="0" destOrd="0" presId="urn:microsoft.com/office/officeart/2005/8/layout/list1"/>
    <dgm:cxn modelId="{05176875-BFA2-4880-825D-5F24FD8074A1}" type="presOf" srcId="{E5C91545-37C6-4E4E-8DED-F761A7B2381D}" destId="{E69F8B6A-B574-2446-AB75-BF604425753E}" srcOrd="0"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F99825B1-9159-CA42-8271-EAD77BC738AA}" srcId="{9C3A91A1-1AE4-AB4E-A207-335C5CF94B64}" destId="{8655CE79-E17D-8845-BE2A-217FB972F5EF}" srcOrd="2" destOrd="0" parTransId="{44816D4A-E000-4F41-87BC-A2DA4D363424}" sibTransId="{6D935E1F-F069-7F43-87BC-E82642475A6F}"/>
    <dgm:cxn modelId="{ADE797EB-F7B8-41AD-BE52-D9D07A640325}" type="presOf" srcId="{552BE652-2479-654E-9002-697F0F7DCDAE}" destId="{E69F8B6A-B574-2446-AB75-BF604425753E}" srcOrd="0" destOrd="1"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9D79D6AD-7711-48F6-9000-3F96D1C64191}" type="presOf" srcId="{8861F97E-3543-A142-ADDC-1E45CD33434A}" destId="{E69F8B6A-B574-2446-AB75-BF604425753E}" srcOrd="0" destOrd="4" presId="urn:microsoft.com/office/officeart/2005/8/layout/list1"/>
    <dgm:cxn modelId="{E3040B69-2A10-41BF-824A-2666DC1390B4}" type="presOf" srcId="{9C3A91A1-1AE4-AB4E-A207-335C5CF94B64}" destId="{E51B8CC7-377C-D649-A3D7-01476B6F269E}" srcOrd="1" destOrd="0"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BC09813F-5438-457B-80E2-3BBD59085E20}" type="presParOf" srcId="{F8583153-55DD-5F4C-88CD-AD0E1303ADBB}" destId="{95AF7037-98C0-9749-8112-F2DD4AF09FB0}" srcOrd="0" destOrd="0" presId="urn:microsoft.com/office/officeart/2005/8/layout/list1"/>
    <dgm:cxn modelId="{F81545FA-5EF9-4A82-BECA-17FAFBE018E8}" type="presParOf" srcId="{95AF7037-98C0-9749-8112-F2DD4AF09FB0}" destId="{1000D608-35D0-7E4D-8BA8-A94BAA1DC6C2}" srcOrd="0" destOrd="0" presId="urn:microsoft.com/office/officeart/2005/8/layout/list1"/>
    <dgm:cxn modelId="{3BFF22C8-1D63-473A-854B-B5FEB99AD126}" type="presParOf" srcId="{95AF7037-98C0-9749-8112-F2DD4AF09FB0}" destId="{E51B8CC7-377C-D649-A3D7-01476B6F269E}" srcOrd="1" destOrd="0" presId="urn:microsoft.com/office/officeart/2005/8/layout/list1"/>
    <dgm:cxn modelId="{E5240EA7-BD71-4A13-8701-636FF84E892A}" type="presParOf" srcId="{F8583153-55DD-5F4C-88CD-AD0E1303ADBB}" destId="{460792C7-782C-CD47-B45E-01B405DBB776}" srcOrd="1" destOrd="0" presId="urn:microsoft.com/office/officeart/2005/8/layout/list1"/>
    <dgm:cxn modelId="{C8EB3CA3-8D7E-487C-B1EE-671E249CAE72}"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65655491-F2B0-4040-A72D-96D192056FF2}" type="presOf" srcId="{D04DFCF7-57E2-48C5-9066-C433033E0B25}" destId="{BFD1F10A-B7A9-4B8C-8CF0-B146F9E6F9ED}" srcOrd="0" destOrd="1" presId="urn:microsoft.com/office/officeart/2005/8/layout/chevron2"/>
    <dgm:cxn modelId="{9F843FBB-CD7D-4842-8A04-F7A60E778EF2}" type="presOf" srcId="{C2998E85-C9E2-433A-A053-4DD7713BFBFD}" destId="{31BABAA7-CCFE-4A35-96F4-5ED68ECA4340}"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EBFC57EE-04AC-476F-AEF3-DBE82FDB1879}" type="presOf" srcId="{3041F226-B202-498C-B42E-416CAC428F2B}" destId="{28D36D34-8D67-43B3-A2EB-9ED835C572C0}"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19F5EB2F-459E-4B54-A874-F4135AD2C568}" srcId="{3041F226-B202-498C-B42E-416CAC428F2B}" destId="{BD5F8E8B-A2A5-4770-8425-2F9EEC8467DE}" srcOrd="0" destOrd="0" parTransId="{E3158749-14A3-4EF5-844E-87385C17508F}" sibTransId="{E8B3FB48-5EC0-4D92-B016-077572BEF8D1}"/>
    <dgm:cxn modelId="{E08E8809-BA6E-42A3-B769-D7158DB1032E}" srcId="{3041F226-B202-498C-B42E-416CAC428F2B}" destId="{B720C729-5470-47BA-A301-CE3D3378E35A}" srcOrd="1" destOrd="0" parTransId="{2902291C-008D-4D9D-BFF8-672231CE574A}" sibTransId="{E7A9C079-A8A8-4146-883E-A77247F0AD1C}"/>
    <dgm:cxn modelId="{54B79887-7754-48AA-A2EE-5D21FABCD25A}" srcId="{A7AA3A87-DEB1-4C73-88A1-07ABCFFF5769}" destId="{D04DFCF7-57E2-48C5-9066-C433033E0B25}" srcOrd="1" destOrd="0" parTransId="{06FD2505-8FEC-4A41-B003-69206B895EE3}" sibTransId="{6D4B2CA6-B70D-415F-A05D-0127E9DA8505}"/>
    <dgm:cxn modelId="{E82E6E1C-B132-4B92-BAE0-B3EEB8231EEC}" srcId="{C2998E85-C9E2-433A-A053-4DD7713BFBFD}" destId="{A7AA3A87-DEB1-4C73-88A1-07ABCFFF5769}" srcOrd="0" destOrd="0" parTransId="{C4411242-1D2A-4D3A-9931-B9A8ADC7DA24}" sibTransId="{8007001A-9E73-4A37-905F-21C296C78E6E}"/>
    <dgm:cxn modelId="{3EC4F336-6954-441C-9540-764D293D5B02}" type="presOf" srcId="{A7AA3A87-DEB1-4C73-88A1-07ABCFFF5769}" destId="{00725C21-2BB6-4725-ABA4-A809FA78C125}" srcOrd="0" destOrd="0" presId="urn:microsoft.com/office/officeart/2005/8/layout/chevron2"/>
    <dgm:cxn modelId="{0EFBDEBA-1922-4025-A8E0-9A16628579A6}" type="presOf" srcId="{18D97919-3D38-4D01-A83E-FB61DEAE3454}" destId="{BFD1F10A-B7A9-4B8C-8CF0-B146F9E6F9ED}" srcOrd="0" destOrd="0" presId="urn:microsoft.com/office/officeart/2005/8/layout/chevron2"/>
    <dgm:cxn modelId="{36C2BAC6-EA57-49D7-A6D9-FA2057B9A30A}" type="presOf" srcId="{B720C729-5470-47BA-A301-CE3D3378E35A}" destId="{B0AB94AF-CAC1-4C7C-9102-622428D5B055}" srcOrd="0" destOrd="1" presId="urn:microsoft.com/office/officeart/2005/8/layout/chevron2"/>
    <dgm:cxn modelId="{6EB46A46-5A34-4BBB-86B9-48020E9207BD}" type="presOf" srcId="{BD5F8E8B-A2A5-4770-8425-2F9EEC8467DE}" destId="{B0AB94AF-CAC1-4C7C-9102-622428D5B055}" srcOrd="0" destOrd="0" presId="urn:microsoft.com/office/officeart/2005/8/layout/chevron2"/>
    <dgm:cxn modelId="{300DD66B-700F-4769-B127-5C0E57B1CD65}" type="presParOf" srcId="{31BABAA7-CCFE-4A35-96F4-5ED68ECA4340}" destId="{E73DAC88-0930-4936-84A7-EC617D28016A}" srcOrd="0" destOrd="0" presId="urn:microsoft.com/office/officeart/2005/8/layout/chevron2"/>
    <dgm:cxn modelId="{2867D2EA-54A4-4A7E-B554-F47A6C9A6ACD}" type="presParOf" srcId="{E73DAC88-0930-4936-84A7-EC617D28016A}" destId="{00725C21-2BB6-4725-ABA4-A809FA78C125}" srcOrd="0" destOrd="0" presId="urn:microsoft.com/office/officeart/2005/8/layout/chevron2"/>
    <dgm:cxn modelId="{47A3B01E-E6DA-4956-829C-7707EBEA0450}" type="presParOf" srcId="{E73DAC88-0930-4936-84A7-EC617D28016A}" destId="{BFD1F10A-B7A9-4B8C-8CF0-B146F9E6F9ED}" srcOrd="1" destOrd="0" presId="urn:microsoft.com/office/officeart/2005/8/layout/chevron2"/>
    <dgm:cxn modelId="{E93A42AA-21A8-486A-B1B2-84217FBAC698}" type="presParOf" srcId="{31BABAA7-CCFE-4A35-96F4-5ED68ECA4340}" destId="{E6C1A175-6D07-46E7-9CE2-17BFB235A8B6}" srcOrd="1" destOrd="0" presId="urn:microsoft.com/office/officeart/2005/8/layout/chevron2"/>
    <dgm:cxn modelId="{88A37186-3412-49F7-BDFB-21C51D080F91}" type="presParOf" srcId="{31BABAA7-CCFE-4A35-96F4-5ED68ECA4340}" destId="{A15F866F-9983-46E0-9C76-7CE85940BBCE}" srcOrd="2" destOrd="0" presId="urn:microsoft.com/office/officeart/2005/8/layout/chevron2"/>
    <dgm:cxn modelId="{9E622A72-E105-420D-B6F0-217624E9B103}" type="presParOf" srcId="{A15F866F-9983-46E0-9C76-7CE85940BBCE}" destId="{28D36D34-8D67-43B3-A2EB-9ED835C572C0}" srcOrd="0" destOrd="0" presId="urn:microsoft.com/office/officeart/2005/8/layout/chevron2"/>
    <dgm:cxn modelId="{53ACD771-B2C2-4621-8D78-1C43E08007E7}"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dgm:spPr/>
      <dgm:t>
        <a:bodyPr/>
        <a:lstStyle/>
        <a:p>
          <a:pPr algn="ctr"/>
          <a:endParaRPr lang="es-ES" b="1"/>
        </a:p>
        <a:p>
          <a:pPr algn="just"/>
          <a:r>
            <a:rPr lang="es-ES" b="1"/>
            <a:t>Nodo:</a:t>
          </a:r>
        </a:p>
        <a:p>
          <a:pPr algn="just"/>
          <a:r>
            <a:rPr lang="es-ES" b="1"/>
            <a:t> </a:t>
          </a:r>
          <a:r>
            <a:rPr lang="es-ES"/>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endParaRPr lang="es-ES"/>
        </a:p>
      </dgm:t>
    </dgm:pt>
    <dgm:pt modelId="{5C89DB9A-4C94-4690-B828-29BA9943C7C7}" type="sibTrans" cxnId="{C9D71A57-D49C-434E-8ED2-30DA211238D3}">
      <dgm:prSet/>
      <dgm:spPr/>
      <dgm:t>
        <a:bodyPr/>
        <a:lstStyle/>
        <a:p>
          <a:endParaRPr lang="es-ES"/>
        </a:p>
      </dgm:t>
    </dgm:pt>
    <dgm:pt modelId="{722546F8-1A00-428A-B9A6-93A8D370DA9D}">
      <dgm:prSet phldrT="[Texto]"/>
      <dgm:spPr/>
      <dgm:t>
        <a:bodyPr/>
        <a:lstStyle/>
        <a:p>
          <a:pPr algn="just"/>
          <a:r>
            <a:rPr lang="es-ES" b="1"/>
            <a:t>Paquetes:</a:t>
          </a:r>
          <a:r>
            <a:rPr lang="es-ES"/>
            <a:t> </a:t>
          </a:r>
        </a:p>
        <a:p>
          <a:pPr algn="just"/>
          <a:r>
            <a:rPr lang="es-ES"/>
            <a:t>Según nuestro diagrama de componentes, la división del software consta de dos paquetes, uno provee la funcionalidad cliente y el otro recae sobre la funcionalidad del servidor, como regla de negocio [</a:t>
          </a:r>
          <a:r>
            <a:rPr lang="es-ES">
              <a:solidFill>
                <a:schemeClr val="accent3">
                  <a:lumMod val="75000"/>
                </a:schemeClr>
              </a:solidFill>
            </a:rPr>
            <a:t>ver anexos documentos SPMP Hito 1</a:t>
          </a:r>
          <a:r>
            <a:rPr lang="es-ES"/>
            <a:t>], la selección tomada sobre esta regla por </a:t>
          </a:r>
          <a:r>
            <a:rPr lang="es-ES_tradnl"/>
            <a:t>Alimnova®</a:t>
          </a:r>
          <a:r>
            <a:rPr lang="es-ES"/>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endParaRPr lang="es-ES"/>
        </a:p>
      </dgm:t>
    </dgm:pt>
    <dgm:pt modelId="{646181B1-60BA-4F06-9832-12813A416EF2}" type="sibTrans" cxnId="{66463AD9-C2BF-4BDA-98BC-650C2A13424A}">
      <dgm:prSet/>
      <dgm:spPr/>
      <dgm:t>
        <a:bodyPr/>
        <a:lstStyle/>
        <a:p>
          <a:endParaRPr lang="es-ES"/>
        </a:p>
      </dgm:t>
    </dgm:pt>
    <dgm:pt modelId="{22FCFB40-79AE-421F-925D-7D9669B980E1}">
      <dgm:prSet phldrT="[Texto]"/>
      <dgm:spPr/>
      <dgm:t>
        <a:bodyPr/>
        <a:lstStyle/>
        <a:p>
          <a:r>
            <a:rPr lang="es-ES" b="1"/>
            <a:t>Componentes</a:t>
          </a:r>
          <a:r>
            <a:rPr lang="es-ES"/>
            <a:t>: [</a:t>
          </a:r>
          <a:r>
            <a:rPr lang="es-ES" b="1">
              <a:solidFill>
                <a:srgbClr xmlns:mc="http://schemas.openxmlformats.org/markup-compatibility/2006" xmlns:a14="http://schemas.microsoft.com/office/drawing/2010/main" val="FF0000" mc:Ignorable=""/>
              </a:solidFill>
            </a:rPr>
            <a:t>ver sección 3.2.1 y sección 3.2.2</a:t>
          </a:r>
          <a:r>
            <a:rPr lang="es-ES"/>
            <a:t>] Todo grupo de clases que pertenece a uno de los componentes especificados.</a:t>
          </a:r>
        </a:p>
      </dgm:t>
    </dgm:pt>
    <dgm:pt modelId="{3BABF737-7CC0-4438-BEC3-7993AEB399F8}" type="parTrans" cxnId="{9F4B7706-09CE-4F00-80E6-3D0746F3400D}">
      <dgm:prSet/>
      <dgm:spPr/>
      <dgm:t>
        <a:bodyPr/>
        <a:lstStyle/>
        <a:p>
          <a:endParaRPr lang="es-ES"/>
        </a:p>
      </dgm:t>
    </dgm:pt>
    <dgm:pt modelId="{7BCFAE9F-42AE-4A28-90AA-281B01AB3E22}" type="sibTrans" cxnId="{9F4B7706-09CE-4F00-80E6-3D0746F3400D}">
      <dgm:prSet/>
      <dgm:spPr/>
      <dgm:t>
        <a:bodyPr/>
        <a:lstStyle/>
        <a:p>
          <a:endParaRPr lang="es-ES"/>
        </a:p>
      </dgm:t>
    </dgm:pt>
    <dgm:pt modelId="{9E8E1CE6-4EB7-4E7D-B8E5-D1C050B1A74A}">
      <dgm:prSet phldrT="[Texto]"/>
      <dgm:spPr/>
      <dgm:t>
        <a:bodyPr/>
        <a:lstStyle/>
        <a:p>
          <a:r>
            <a:rPr lang="es-ES" b="1"/>
            <a:t>Interface: </a:t>
          </a:r>
          <a:r>
            <a:rPr lang="es-ES"/>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endParaRPr lang="es-ES"/>
        </a:p>
      </dgm:t>
    </dgm:pt>
    <dgm:pt modelId="{24E507D2-A650-4962-A760-E57E3961B2A8}" type="sibTrans" cxnId="{FC5B1074-38F6-4E57-BDD0-ED5995DBCEF0}">
      <dgm:prSet/>
      <dgm:spPr/>
      <dgm:t>
        <a:bodyPr/>
        <a:lstStyle/>
        <a:p>
          <a:endParaRPr lang="es-ES"/>
        </a:p>
      </dgm:t>
    </dgm:pt>
    <dgm:pt modelId="{BDC41E05-B0D3-47A1-AAB2-801AC8BFD445}">
      <dgm:prSet/>
      <dgm:spPr/>
      <dgm:t>
        <a:bodyPr/>
        <a:lstStyle/>
        <a:p>
          <a:r>
            <a:rPr lang="es-ES" b="1"/>
            <a:t>Dependencias: </a:t>
          </a:r>
          <a:r>
            <a:rPr lang="es-ES"/>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endParaRPr lang="es-ES"/>
        </a:p>
      </dgm:t>
    </dgm:pt>
    <dgm:pt modelId="{9B8DD52C-EFB2-4EBA-B0FA-0F24BA9F1F2B}" type="sibTrans" cxnId="{00B34346-A266-4D04-9A1A-1C375C0BFD99}">
      <dgm:prSet/>
      <dgm:spPr/>
      <dgm:t>
        <a:bodyPr/>
        <a:lstStyle/>
        <a:p>
          <a:endParaRPr lang="es-ES"/>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86959"/>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LinFactNeighborY="9569"/>
      <dgm:spPr/>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20094"/>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X="-1001" custLinFactNeighborY="-62196"/>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dgm:spPr/>
    </dgm:pt>
    <dgm:pt modelId="{524D33F0-61BB-4A55-B6B0-5DB5BBB067EE}" type="pres">
      <dgm:prSet presAssocID="{BDC41E05-B0D3-47A1-AAB2-801AC8BFD445}" presName="vert1" presStyleCnt="0"/>
      <dgm:spPr/>
    </dgm:pt>
  </dgm:ptLst>
  <dgm:cxnLst>
    <dgm:cxn modelId="{28EABB13-4E63-4FAA-BFD2-C143A053D108}" type="presOf" srcId="{BDC41E05-B0D3-47A1-AAB2-801AC8BFD445}" destId="{39C0BB43-C5DE-4184-8A80-90BEA53C9465}" srcOrd="0" destOrd="0" presId="urn:microsoft.com/office/officeart/2008/layout/LinedList"/>
    <dgm:cxn modelId="{D8315FB3-24DC-4D81-8414-861B0A98CB6D}" type="presOf" srcId="{9E8E1CE6-4EB7-4E7D-B8E5-D1C050B1A74A}" destId="{44623A60-972B-4556-8458-20C2C937966B}"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C57D9611-BA5F-45CB-BD48-82ADD62BD484}" type="presOf" srcId="{22FCFB40-79AE-421F-925D-7D9669B980E1}" destId="{38747293-640F-49B5-97DB-FB0B693CC31A}"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D085ADE8-8DED-4026-97A9-30FC46409AF7}" type="presOf" srcId="{722546F8-1A00-428A-B9A6-93A8D370DA9D}" destId="{8171268D-9E54-44CF-97DA-B4AEB6962DCC}" srcOrd="0" destOrd="0" presId="urn:microsoft.com/office/officeart/2008/layout/LinedList"/>
    <dgm:cxn modelId="{FC5B1074-38F6-4E57-BDD0-ED5995DBCEF0}" srcId="{67CE2AB9-0458-4D30-94B4-60F913AE5744}" destId="{9E8E1CE6-4EB7-4E7D-B8E5-D1C050B1A74A}" srcOrd="3" destOrd="0" parTransId="{155A1FD4-81F1-497F-985D-5BDBA69FFDE2}" sibTransId="{24E507D2-A650-4962-A760-E57E3961B2A8}"/>
    <dgm:cxn modelId="{00B34346-A266-4D04-9A1A-1C375C0BFD99}" srcId="{67CE2AB9-0458-4D30-94B4-60F913AE5744}" destId="{BDC41E05-B0D3-47A1-AAB2-801AC8BFD445}" srcOrd="4" destOrd="0" parTransId="{E7184298-23CB-46DF-B67D-F6AD53280073}" sibTransId="{9B8DD52C-EFB2-4EBA-B0FA-0F24BA9F1F2B}"/>
    <dgm:cxn modelId="{9F4B7706-09CE-4F00-80E6-3D0746F3400D}" srcId="{67CE2AB9-0458-4D30-94B4-60F913AE5744}" destId="{22FCFB40-79AE-421F-925D-7D9669B980E1}" srcOrd="2" destOrd="0" parTransId="{3BABF737-7CC0-4438-BEC3-7993AEB399F8}" sibTransId="{7BCFAE9F-42AE-4A28-90AA-281B01AB3E22}"/>
    <dgm:cxn modelId="{EAE613A7-09FE-4A91-86A6-C726F4A7C0DC}" type="presOf" srcId="{67CE2AB9-0458-4D30-94B4-60F913AE5744}" destId="{A5880AF9-CDB3-49DC-BC19-116AA11C152A}" srcOrd="0" destOrd="0" presId="urn:microsoft.com/office/officeart/2008/layout/LinedList"/>
    <dgm:cxn modelId="{FCE387A7-C2FA-4DE2-A951-3A6ED04A86DA}" type="presOf" srcId="{BA7F534B-3A77-4AE2-9C48-560E92C48984}" destId="{4D49D164-0AF3-4032-8E09-0736D916B373}" srcOrd="0" destOrd="0" presId="urn:microsoft.com/office/officeart/2008/layout/LinedList"/>
    <dgm:cxn modelId="{0DB2838E-AF33-4ED4-8797-85936835BE24}" type="presParOf" srcId="{A5880AF9-CDB3-49DC-BC19-116AA11C152A}" destId="{B75693AE-B0CE-4250-AAB6-C906CB5DEBD3}" srcOrd="0" destOrd="0" presId="urn:microsoft.com/office/officeart/2008/layout/LinedList"/>
    <dgm:cxn modelId="{47CADB62-1FED-4CB2-A4EC-BD7C492202A5}" type="presParOf" srcId="{A5880AF9-CDB3-49DC-BC19-116AA11C152A}" destId="{DDA03CE2-95E0-4241-91FF-8AAF4EF25E2A}" srcOrd="1" destOrd="0" presId="urn:microsoft.com/office/officeart/2008/layout/LinedList"/>
    <dgm:cxn modelId="{F0234319-B74C-404E-BFD3-A6780FD5B92C}" type="presParOf" srcId="{DDA03CE2-95E0-4241-91FF-8AAF4EF25E2A}" destId="{4D49D164-0AF3-4032-8E09-0736D916B373}" srcOrd="0" destOrd="0" presId="urn:microsoft.com/office/officeart/2008/layout/LinedList"/>
    <dgm:cxn modelId="{DCE39710-6980-444E-9CFA-665D89B42A74}" type="presParOf" srcId="{DDA03CE2-95E0-4241-91FF-8AAF4EF25E2A}" destId="{F2DF6E5B-3B90-4C63-B2F5-9D2D67DC0409}" srcOrd="1" destOrd="0" presId="urn:microsoft.com/office/officeart/2008/layout/LinedList"/>
    <dgm:cxn modelId="{9D0280FC-E981-4891-A62A-2CF798A5935A}" type="presParOf" srcId="{A5880AF9-CDB3-49DC-BC19-116AA11C152A}" destId="{D8C10BB8-EAAE-4FEE-8B3C-3D323AAADC87}" srcOrd="2" destOrd="0" presId="urn:microsoft.com/office/officeart/2008/layout/LinedList"/>
    <dgm:cxn modelId="{9C32064D-4B4C-4D6B-A310-3E79753B2695}" type="presParOf" srcId="{A5880AF9-CDB3-49DC-BC19-116AA11C152A}" destId="{B12FF064-EF65-4B5D-AEE0-FE13D081601E}" srcOrd="3" destOrd="0" presId="urn:microsoft.com/office/officeart/2008/layout/LinedList"/>
    <dgm:cxn modelId="{D89DEF07-D142-4E21-81D3-E71545D810BC}" type="presParOf" srcId="{B12FF064-EF65-4B5D-AEE0-FE13D081601E}" destId="{8171268D-9E54-44CF-97DA-B4AEB6962DCC}" srcOrd="0" destOrd="0" presId="urn:microsoft.com/office/officeart/2008/layout/LinedList"/>
    <dgm:cxn modelId="{CE48047C-DBDA-4E6C-86F7-944B103F26BB}" type="presParOf" srcId="{B12FF064-EF65-4B5D-AEE0-FE13D081601E}" destId="{88E1A8EF-ADCD-4E64-889C-6A36BF220FCE}" srcOrd="1" destOrd="0" presId="urn:microsoft.com/office/officeart/2008/layout/LinedList"/>
    <dgm:cxn modelId="{A77E3E2A-0A69-4A29-90F2-C29E9DAE9CCC}" type="presParOf" srcId="{A5880AF9-CDB3-49DC-BC19-116AA11C152A}" destId="{B900956F-1131-432E-BE7C-2E0FCB847976}" srcOrd="4" destOrd="0" presId="urn:microsoft.com/office/officeart/2008/layout/LinedList"/>
    <dgm:cxn modelId="{398B4624-1EDA-417D-BF3D-966E1AE98C05}" type="presParOf" srcId="{A5880AF9-CDB3-49DC-BC19-116AA11C152A}" destId="{F709B365-923C-4BBD-A5D3-B2C5B8F89032}" srcOrd="5" destOrd="0" presId="urn:microsoft.com/office/officeart/2008/layout/LinedList"/>
    <dgm:cxn modelId="{CF1E0994-1A53-45E5-93E1-B757CB9BC47D}" type="presParOf" srcId="{F709B365-923C-4BBD-A5D3-B2C5B8F89032}" destId="{38747293-640F-49B5-97DB-FB0B693CC31A}" srcOrd="0" destOrd="0" presId="urn:microsoft.com/office/officeart/2008/layout/LinedList"/>
    <dgm:cxn modelId="{F77CB46F-2288-438A-A5E9-6D9E3D8A6EB7}" type="presParOf" srcId="{F709B365-923C-4BBD-A5D3-B2C5B8F89032}" destId="{1C9ECCD7-0217-45F0-BA32-9D3CC89771D2}" srcOrd="1" destOrd="0" presId="urn:microsoft.com/office/officeart/2008/layout/LinedList"/>
    <dgm:cxn modelId="{A54A70EF-4E7F-423B-B5B2-17FA8C869899}" type="presParOf" srcId="{A5880AF9-CDB3-49DC-BC19-116AA11C152A}" destId="{1B590614-FD75-40D9-9484-FF1B13C36F24}" srcOrd="6" destOrd="0" presId="urn:microsoft.com/office/officeart/2008/layout/LinedList"/>
    <dgm:cxn modelId="{8DF79D93-7CB0-47F4-AB7F-BFC41F20FC25}" type="presParOf" srcId="{A5880AF9-CDB3-49DC-BC19-116AA11C152A}" destId="{5A79282D-254A-4BEC-9D9A-FA1CB12A2E81}" srcOrd="7" destOrd="0" presId="urn:microsoft.com/office/officeart/2008/layout/LinedList"/>
    <dgm:cxn modelId="{D0C58B41-B791-4023-9C7C-F837DD9A5E38}" type="presParOf" srcId="{5A79282D-254A-4BEC-9D9A-FA1CB12A2E81}" destId="{44623A60-972B-4556-8458-20C2C937966B}" srcOrd="0" destOrd="0" presId="urn:microsoft.com/office/officeart/2008/layout/LinedList"/>
    <dgm:cxn modelId="{B75C437F-44B1-4808-BF0D-12F25BB7D32A}" type="presParOf" srcId="{5A79282D-254A-4BEC-9D9A-FA1CB12A2E81}" destId="{D1ECB5BB-B210-490E-BE31-1F758A0E0157}" srcOrd="1" destOrd="0" presId="urn:microsoft.com/office/officeart/2008/layout/LinedList"/>
    <dgm:cxn modelId="{7C88B988-1AEF-4E67-B497-9CB901F825B2}" type="presParOf" srcId="{A5880AF9-CDB3-49DC-BC19-116AA11C152A}" destId="{59F2E01F-7AB4-4537-9D7E-D365022C53D4}" srcOrd="8" destOrd="0" presId="urn:microsoft.com/office/officeart/2008/layout/LinedList"/>
    <dgm:cxn modelId="{DBF4FA32-E7AC-4697-9715-2209A7677E70}" type="presParOf" srcId="{A5880AF9-CDB3-49DC-BC19-116AA11C152A}" destId="{85983FD5-71D5-42FA-9F6A-3686B8DD9D28}" srcOrd="9" destOrd="0" presId="urn:microsoft.com/office/officeart/2008/layout/LinedList"/>
    <dgm:cxn modelId="{13E63E02-2E79-4FDF-BE95-C1FE11D9C17E}" type="presParOf" srcId="{85983FD5-71D5-42FA-9F6A-3686B8DD9D28}" destId="{39C0BB43-C5DE-4184-8A80-90BEA53C9465}" srcOrd="0" destOrd="0" presId="urn:microsoft.com/office/officeart/2008/layout/LinedList"/>
    <dgm:cxn modelId="{CDBEB59D-AAD5-4E52-A8E8-F43FDC05D746}"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pt>
    <dgm:pt modelId="{B82B8AF5-FC5D-4F7C-874C-930AB08C77F2}" type="pres">
      <dgm:prSet presAssocID="{A5E3334D-22F5-4F60-A6EF-DF72A651413A}" presName="comp" presStyleCnt="0"/>
      <dgm:spPr/>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pt>
    <dgm:pt modelId="{F6B590A8-F6A5-4B78-9D1F-2FFEB3758949}" type="pres">
      <dgm:prSet presAssocID="{3DCE4CAD-5669-4072-AC84-201BF6984D0A}" presName="comp" presStyleCnt="0"/>
      <dgm:spPr/>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pt>
    <dgm:pt modelId="{CDB9318D-B805-4A9E-9E32-37CCC877EAC2}" type="pres">
      <dgm:prSet presAssocID="{C8B1417F-4F5D-4280-AEE9-35A7E01BFEFE}" presName="comp" presStyleCnt="0"/>
      <dgm:spPr/>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4BEA0D8F-F20C-4449-B3C7-ACDC263C8145}" srcId="{C191EE0B-979F-4D8B-8E60-4E0CCD312CF6}" destId="{A5E3334D-22F5-4F60-A6EF-DF72A651413A}" srcOrd="0" destOrd="0" parTransId="{3E6A075B-18FD-4206-A089-DB8A600909A1}" sibTransId="{C925DB97-5EEF-4F88-9EE8-F835C7B4F064}"/>
    <dgm:cxn modelId="{01CCF203-5D1A-4DC1-A959-4F4DCCC3F068}" type="presOf" srcId="{82D90073-EC5E-46AF-82B3-A9B19F7BCFAB}" destId="{6D0B6A2C-024E-4DB6-BD62-9BC05FAB5EA3}" srcOrd="1" destOrd="2" presId="urn:microsoft.com/office/officeart/2005/8/layout/vList4"/>
    <dgm:cxn modelId="{C0D1F92D-ABD2-4E65-B856-0B084A2F48E1}" type="presOf" srcId="{AAF73977-EF59-4A6B-A321-E50755341625}" destId="{9EA82B5B-452F-4729-87B5-9216852C0B57}" srcOrd="0" destOrd="2" presId="urn:microsoft.com/office/officeart/2005/8/layout/vList4"/>
    <dgm:cxn modelId="{50F5B7B9-84C0-4602-A717-C4262A3075AF}" type="presOf" srcId="{82D90073-EC5E-46AF-82B3-A9B19F7BCFAB}" destId="{3B01D9B0-7472-43E3-A2BE-36273A06E595}" srcOrd="0" destOrd="2" presId="urn:microsoft.com/office/officeart/2005/8/layout/vList4"/>
    <dgm:cxn modelId="{7AB86A6B-EAAF-447B-B4C0-3037411623D5}" type="presOf" srcId="{0F2515CF-2A70-4B66-82F4-19BDE1E1079F}" destId="{3B01D9B0-7472-43E3-A2BE-36273A06E595}" srcOrd="0" destOrd="1" presId="urn:microsoft.com/office/officeart/2005/8/layout/vList4"/>
    <dgm:cxn modelId="{8F8A1156-2A14-4207-B1ED-28987EBBB66C}" type="presOf" srcId="{EABB5532-AD11-4317-9D92-B1919293B3AF}" destId="{586D204F-70A8-4180-836F-6BC085426E5B}" srcOrd="1" destOrd="1" presId="urn:microsoft.com/office/officeart/2005/8/layout/vList4"/>
    <dgm:cxn modelId="{527FF186-A6EF-4F08-83A3-EC4DBD119A1D}" type="presOf" srcId="{3DCE4CAD-5669-4072-AC84-201BF6984D0A}" destId="{5974FF3C-3524-46E9-AA06-B9E8CF5A7929}" srcOrd="1" destOrd="0" presId="urn:microsoft.com/office/officeart/2005/8/layout/vList4"/>
    <dgm:cxn modelId="{02B4DE24-BA69-4F3D-BE12-68A318690F17}" type="presOf" srcId="{A5E3334D-22F5-4F60-A6EF-DF72A651413A}" destId="{586D204F-70A8-4180-836F-6BC085426E5B}" srcOrd="1" destOrd="0" presId="urn:microsoft.com/office/officeart/2005/8/layout/vList4"/>
    <dgm:cxn modelId="{116255C6-AADB-427F-A4BF-A42722C7680F}" type="presOf" srcId="{A5E3334D-22F5-4F60-A6EF-DF72A651413A}" destId="{6994B714-92F7-4844-9BF2-5C1697D70410}" srcOrd="0" destOrd="0" presId="urn:microsoft.com/office/officeart/2005/8/layout/vList4"/>
    <dgm:cxn modelId="{FFFA7100-3908-4FA0-BBF0-0B0C43F9E7E8}" type="presOf" srcId="{6401FA51-5E2C-4150-89E3-A63CCC10ACC2}" destId="{6994B714-92F7-4844-9BF2-5C1697D70410}" srcOrd="0" destOrd="2" presId="urn:microsoft.com/office/officeart/2005/8/layout/vList4"/>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E4A72D3F-E3CC-481B-A3B4-9140444A1EB2}" srcId="{C191EE0B-979F-4D8B-8E60-4E0CCD312CF6}" destId="{3DCE4CAD-5669-4072-AC84-201BF6984D0A}" srcOrd="1" destOrd="0" parTransId="{89EF2792-D0B1-4D2F-9347-CE0E4AF316C1}" sibTransId="{312D525E-E170-46D2-B9AA-3E69F60DD673}"/>
    <dgm:cxn modelId="{F00EF758-5FF9-4E58-9F46-771F8945450E}" type="presOf" srcId="{6401FA51-5E2C-4150-89E3-A63CCC10ACC2}" destId="{586D204F-70A8-4180-836F-6BC085426E5B}" srcOrd="1" destOrd="2" presId="urn:microsoft.com/office/officeart/2005/8/layout/vList4"/>
    <dgm:cxn modelId="{070C1CA7-FB36-4D51-AA84-E7DEB3678495}" type="presOf" srcId="{EABB5532-AD11-4317-9D92-B1919293B3AF}" destId="{6994B714-92F7-4844-9BF2-5C1697D70410}" srcOrd="0" destOrd="1" presId="urn:microsoft.com/office/officeart/2005/8/layout/vList4"/>
    <dgm:cxn modelId="{07FB84EC-6D49-45CC-A886-54D746F32770}" type="presOf" srcId="{60178D40-8953-48E8-AF8A-80C7FC670F83}" destId="{9EA82B5B-452F-4729-87B5-9216852C0B57}" srcOrd="0" destOrd="1" presId="urn:microsoft.com/office/officeart/2005/8/layout/vList4"/>
    <dgm:cxn modelId="{E696355D-2322-44A7-AA4A-7723730AE2FC}" srcId="{A5E3334D-22F5-4F60-A6EF-DF72A651413A}" destId="{6401FA51-5E2C-4150-89E3-A63CCC10ACC2}" srcOrd="1" destOrd="0" parTransId="{4332D756-2EDA-4199-BFBF-E1925860B114}" sibTransId="{94973317-A89E-4CE5-A589-DA0BE05266DA}"/>
    <dgm:cxn modelId="{2BADB49E-FDCE-4B13-843A-B9B984B7321F}" type="presOf" srcId="{3DCE4CAD-5669-4072-AC84-201BF6984D0A}" destId="{9EA82B5B-452F-4729-87B5-9216852C0B57}" srcOrd="0" destOrd="0" presId="urn:microsoft.com/office/officeart/2005/8/layout/vList4"/>
    <dgm:cxn modelId="{A5AFD2A4-5712-4DB9-8AF0-DA420336D280}" type="presOf" srcId="{C191EE0B-979F-4D8B-8E60-4E0CCD312CF6}" destId="{E1B64519-8E68-494D-9981-A82CF1FFA0CD}" srcOrd="0" destOrd="0" presId="urn:microsoft.com/office/officeart/2005/8/layout/vList4"/>
    <dgm:cxn modelId="{C7296747-1092-4335-A766-8D0C748AD407}" srcId="{3DCE4CAD-5669-4072-AC84-201BF6984D0A}" destId="{60178D40-8953-48E8-AF8A-80C7FC670F83}" srcOrd="0" destOrd="0" parTransId="{76E81CF5-943C-444D-A77D-44C2EB5BA48B}" sibTransId="{13C0E7FA-D02E-406B-9B40-D1FF5BAECB01}"/>
    <dgm:cxn modelId="{C5E963D3-A049-488C-94D3-28C605F1AE38}" type="presOf" srcId="{C8B1417F-4F5D-4280-AEE9-35A7E01BFEFE}" destId="{3B01D9B0-7472-43E3-A2BE-36273A06E595}" srcOrd="0" destOrd="0" presId="urn:microsoft.com/office/officeart/2005/8/layout/vList4"/>
    <dgm:cxn modelId="{45F089E9-62FB-4847-B78A-D055DB33B2CF}" type="presOf" srcId="{C8B1417F-4F5D-4280-AEE9-35A7E01BFEFE}" destId="{6D0B6A2C-024E-4DB6-BD62-9BC05FAB5EA3}" srcOrd="1" destOrd="0" presId="urn:microsoft.com/office/officeart/2005/8/layout/vList4"/>
    <dgm:cxn modelId="{C6FA53E3-6591-49FC-8D95-6813C93138A7}" type="presOf" srcId="{AAF73977-EF59-4A6B-A321-E50755341625}" destId="{5974FF3C-3524-46E9-AA06-B9E8CF5A7929}" srcOrd="1" destOrd="2" presId="urn:microsoft.com/office/officeart/2005/8/layout/vList4"/>
    <dgm:cxn modelId="{F6F04DDA-012C-41C1-AD1E-B1416370A02C}" srcId="{C8B1417F-4F5D-4280-AEE9-35A7E01BFEFE}" destId="{0F2515CF-2A70-4B66-82F4-19BDE1E1079F}" srcOrd="0" destOrd="0" parTransId="{F6FBF00B-9196-44FE-BEA1-F009E355998F}" sibTransId="{4BE68537-D15C-44E2-9428-13418CCBA6E2}"/>
    <dgm:cxn modelId="{DB2D0DE0-D804-41E7-8AB4-BDE6AD45FA27}" srcId="{A5E3334D-22F5-4F60-A6EF-DF72A651413A}" destId="{EABB5532-AD11-4317-9D92-B1919293B3AF}" srcOrd="0" destOrd="0" parTransId="{46D33174-DF79-4A50-ADE6-54BD3FC3AFA5}" sibTransId="{0D9BCAA7-093B-4714-848D-75549E429DE3}"/>
    <dgm:cxn modelId="{15530171-BDE1-4786-B7C5-AE4F5DEBB91F}" type="presOf" srcId="{60178D40-8953-48E8-AF8A-80C7FC670F83}" destId="{5974FF3C-3524-46E9-AA06-B9E8CF5A7929}" srcOrd="1" destOrd="1" presId="urn:microsoft.com/office/officeart/2005/8/layout/vList4"/>
    <dgm:cxn modelId="{6668BC1B-D370-4C76-8C24-4E908F8E4FE4}" type="presOf" srcId="{0F2515CF-2A70-4B66-82F4-19BDE1E1079F}" destId="{6D0B6A2C-024E-4DB6-BD62-9BC05FAB5EA3}" srcOrd="1" destOrd="1" presId="urn:microsoft.com/office/officeart/2005/8/layout/vList4"/>
    <dgm:cxn modelId="{07F3B445-6E93-428C-B3B2-1F9439B3CC65}" srcId="{C8B1417F-4F5D-4280-AEE9-35A7E01BFEFE}" destId="{82D90073-EC5E-46AF-82B3-A9B19F7BCFAB}" srcOrd="1" destOrd="0" parTransId="{5D880345-E5D1-4450-A81E-D9F8CF444C43}" sibTransId="{8CF6F628-FA59-42F1-B5FC-E1B09883A81B}"/>
    <dgm:cxn modelId="{5AA025B1-F07E-4B44-A641-3D7B907BA556}" type="presParOf" srcId="{E1B64519-8E68-494D-9981-A82CF1FFA0CD}" destId="{B82B8AF5-FC5D-4F7C-874C-930AB08C77F2}" srcOrd="0" destOrd="0" presId="urn:microsoft.com/office/officeart/2005/8/layout/vList4"/>
    <dgm:cxn modelId="{4D8D3689-FBF2-4405-A473-626B4E4CCA76}" type="presParOf" srcId="{B82B8AF5-FC5D-4F7C-874C-930AB08C77F2}" destId="{6994B714-92F7-4844-9BF2-5C1697D70410}" srcOrd="0" destOrd="0" presId="urn:microsoft.com/office/officeart/2005/8/layout/vList4"/>
    <dgm:cxn modelId="{2A185B22-5162-49FA-820E-4032F4F93C9E}" type="presParOf" srcId="{B82B8AF5-FC5D-4F7C-874C-930AB08C77F2}" destId="{637B5C34-DE5E-4EBA-9293-34D72F75FCE4}" srcOrd="1" destOrd="0" presId="urn:microsoft.com/office/officeart/2005/8/layout/vList4"/>
    <dgm:cxn modelId="{2A3FDB43-E9F5-4830-8428-4874480A89F3}" type="presParOf" srcId="{B82B8AF5-FC5D-4F7C-874C-930AB08C77F2}" destId="{586D204F-70A8-4180-836F-6BC085426E5B}" srcOrd="2" destOrd="0" presId="urn:microsoft.com/office/officeart/2005/8/layout/vList4"/>
    <dgm:cxn modelId="{5B3167C6-0269-4B1F-B0FF-BD1C25013369}" type="presParOf" srcId="{E1B64519-8E68-494D-9981-A82CF1FFA0CD}" destId="{A08F4AD8-964F-49CF-827C-994105E60173}" srcOrd="1" destOrd="0" presId="urn:microsoft.com/office/officeart/2005/8/layout/vList4"/>
    <dgm:cxn modelId="{D737855A-D53A-405E-BFF4-40C902735DC6}" type="presParOf" srcId="{E1B64519-8E68-494D-9981-A82CF1FFA0CD}" destId="{F6B590A8-F6A5-4B78-9D1F-2FFEB3758949}" srcOrd="2" destOrd="0" presId="urn:microsoft.com/office/officeart/2005/8/layout/vList4"/>
    <dgm:cxn modelId="{2FABF6DF-D85A-4A14-B99E-A1E58F17F373}" type="presParOf" srcId="{F6B590A8-F6A5-4B78-9D1F-2FFEB3758949}" destId="{9EA82B5B-452F-4729-87B5-9216852C0B57}" srcOrd="0" destOrd="0" presId="urn:microsoft.com/office/officeart/2005/8/layout/vList4"/>
    <dgm:cxn modelId="{9356008D-4523-4B13-9E11-DED91F4AD90D}" type="presParOf" srcId="{F6B590A8-F6A5-4B78-9D1F-2FFEB3758949}" destId="{7578818E-A564-48E8-9C8F-DE97CE0ABE5F}" srcOrd="1" destOrd="0" presId="urn:microsoft.com/office/officeart/2005/8/layout/vList4"/>
    <dgm:cxn modelId="{2BC97F0C-B490-4A62-853F-7BFA151FFC4F}" type="presParOf" srcId="{F6B590A8-F6A5-4B78-9D1F-2FFEB3758949}" destId="{5974FF3C-3524-46E9-AA06-B9E8CF5A7929}" srcOrd="2" destOrd="0" presId="urn:microsoft.com/office/officeart/2005/8/layout/vList4"/>
    <dgm:cxn modelId="{F8B0433A-E79E-4293-8EFC-F7DC8F951A6F}" type="presParOf" srcId="{E1B64519-8E68-494D-9981-A82CF1FFA0CD}" destId="{DAB6513A-57B0-474B-BBE7-FF0D99A904C3}" srcOrd="3" destOrd="0" presId="urn:microsoft.com/office/officeart/2005/8/layout/vList4"/>
    <dgm:cxn modelId="{8BC35ECC-5A56-4C65-87F6-3B5AD996DB19}" type="presParOf" srcId="{E1B64519-8E68-494D-9981-A82CF1FFA0CD}" destId="{CDB9318D-B805-4A9E-9E32-37CCC877EAC2}" srcOrd="4" destOrd="0" presId="urn:microsoft.com/office/officeart/2005/8/layout/vList4"/>
    <dgm:cxn modelId="{0B1CBBD9-D35D-4C3A-A0F0-482DF931FD3C}" type="presParOf" srcId="{CDB9318D-B805-4A9E-9E32-37CCC877EAC2}" destId="{3B01D9B0-7472-43E3-A2BE-36273A06E595}" srcOrd="0" destOrd="0" presId="urn:microsoft.com/office/officeart/2005/8/layout/vList4"/>
    <dgm:cxn modelId="{82A9C7A9-7AC2-4534-8280-EF49A6A7EE9E}" type="presParOf" srcId="{CDB9318D-B805-4A9E-9E32-37CCC877EAC2}" destId="{FFAE5BE5-E1E0-418A-9090-6BFEFAC98E1E}" srcOrd="1" destOrd="0" presId="urn:microsoft.com/office/officeart/2005/8/layout/vList4"/>
    <dgm:cxn modelId="{4FFC4114-51FC-47A2-96AD-B4740E49EF5E}" type="presParOf" srcId="{CDB9318D-B805-4A9E-9E32-37CCC877EAC2}" destId="{6D0B6A2C-024E-4DB6-BD62-9BC05FAB5EA3}" srcOrd="2" destOrd="0" presId="urn:microsoft.com/office/officeart/2005/8/layout/vList4"/>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vList5" loCatId="list" qsTypeId="urn:microsoft.com/office/officeart/2005/8/quickstyle/3d1" qsCatId="3D" csTypeId="urn:microsoft.com/office/officeart/2005/8/colors/colorful1#3"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Cableado Universidad</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B3D74689-6383-4426-A3B6-A7BA676EBAF7}">
      <dgm:prSet/>
      <dgm:spPr/>
      <dgm:t>
        <a:bodyPr/>
        <a:lstStyle/>
        <a:p>
          <a:r>
            <a:rPr lang="es-CO"/>
            <a:t>RMI, Máquina Cliente y Máquina Servidor</a:t>
          </a:r>
        </a:p>
      </dgm:t>
    </dgm:pt>
    <dgm:pt modelId="{D048A105-83EC-4BBC-B8FE-449298F7A49D}" type="parTrans" cxnId="{BB4D427A-5589-4BC0-A5FD-EC3E0E55FD99}">
      <dgm:prSet/>
      <dgm:spPr/>
      <dgm:t>
        <a:bodyPr/>
        <a:lstStyle/>
        <a:p>
          <a:endParaRPr lang="es-ES"/>
        </a:p>
      </dgm:t>
    </dgm:pt>
    <dgm:pt modelId="{80222B55-5C4E-41C2-B110-95F156844FBF}" type="sibTrans" cxnId="{BB4D427A-5589-4BC0-A5FD-EC3E0E55FD99}">
      <dgm:prSet/>
      <dgm:spPr/>
      <dgm:t>
        <a:bodyPr/>
        <a:lstStyle/>
        <a:p>
          <a:endParaRPr lang="es-ES"/>
        </a:p>
      </dgm:t>
    </dgm:pt>
    <dgm:pt modelId="{A0848C5D-82C9-4798-A1E8-4A56D128BE79}">
      <dgm:prSet phldrT="[Texto]"/>
      <dgm:spPr/>
      <dgm:t>
        <a:bodyPr/>
        <a:lstStyle/>
        <a:p>
          <a:r>
            <a:rPr lang="es-CO" u="none"/>
            <a:t>TCP, JDK 1.4,JVM 1.6</a:t>
          </a:r>
        </a:p>
      </dgm:t>
    </dgm:pt>
    <dgm:pt modelId="{D2ED84AE-41F9-4B2E-A694-171C68F3F2D2}" type="parTrans" cxnId="{4E39BF13-311B-4001-98EF-C1D890ADC9CD}">
      <dgm:prSet/>
      <dgm:spPr/>
      <dgm:t>
        <a:bodyPr/>
        <a:lstStyle/>
        <a:p>
          <a:endParaRPr lang="es-ES"/>
        </a:p>
      </dgm:t>
    </dgm:pt>
    <dgm:pt modelId="{A00E0DA3-74C3-4427-9BD7-0D373C2A917C}" type="sibTrans" cxnId="{4E39BF13-311B-4001-98EF-C1D890ADC9CD}">
      <dgm:prSet/>
      <dgm:spPr/>
      <dgm:t>
        <a:bodyPr/>
        <a:lstStyle/>
        <a:p>
          <a:endParaRPr lang="es-ES"/>
        </a:p>
      </dgm:t>
    </dgm:pt>
    <dgm:pt modelId="{A1B1EA6F-D6A7-443E-9BDC-74EFF03A7294}" type="pres">
      <dgm:prSet presAssocID="{E9190D9B-02D4-4F34-AF1D-B018B54E36FE}" presName="Name0" presStyleCnt="0">
        <dgm:presLayoutVars>
          <dgm:dir/>
          <dgm:animLvl val="lvl"/>
          <dgm:resizeHandles val="exact"/>
        </dgm:presLayoutVars>
      </dgm:prSet>
      <dgm:spPr/>
      <dgm:t>
        <a:bodyPr/>
        <a:lstStyle/>
        <a:p>
          <a:endParaRPr lang="es-ES"/>
        </a:p>
      </dgm:t>
    </dgm:pt>
    <dgm:pt modelId="{9E8E8525-C4E5-4EB1-8A75-D954BD9CC19A}" type="pres">
      <dgm:prSet presAssocID="{B753F7A7-D0B2-45FD-AFE9-9007871F70AB}" presName="linNode" presStyleCnt="0"/>
      <dgm:spPr/>
    </dgm:pt>
    <dgm:pt modelId="{D49A36F9-E0DA-4EDF-94CD-3FFA82E8FB9D}" type="pres">
      <dgm:prSet presAssocID="{B753F7A7-D0B2-45FD-AFE9-9007871F70AB}" presName="parentText" presStyleLbl="node1" presStyleIdx="0" presStyleCnt="1">
        <dgm:presLayoutVars>
          <dgm:chMax val="1"/>
          <dgm:bulletEnabled val="1"/>
        </dgm:presLayoutVars>
      </dgm:prSet>
      <dgm:spPr/>
      <dgm:t>
        <a:bodyPr/>
        <a:lstStyle/>
        <a:p>
          <a:endParaRPr lang="es-ES"/>
        </a:p>
      </dgm:t>
    </dgm:pt>
    <dgm:pt modelId="{E396901F-5164-4E0D-9F52-8583DA6634E1}" type="pres">
      <dgm:prSet presAssocID="{B753F7A7-D0B2-45FD-AFE9-9007871F70AB}" presName="descendantText" presStyleLbl="alignAccFollowNode1" presStyleIdx="0" presStyleCnt="1">
        <dgm:presLayoutVars>
          <dgm:bulletEnabled val="1"/>
        </dgm:presLayoutVars>
      </dgm:prSet>
      <dgm:spPr/>
      <dgm:t>
        <a:bodyPr/>
        <a:lstStyle/>
        <a:p>
          <a:endParaRPr lang="es-ES"/>
        </a:p>
      </dgm:t>
    </dgm:pt>
  </dgm:ptLst>
  <dgm:cxnLst>
    <dgm:cxn modelId="{C12C2771-18E3-4AE1-B69A-EA2196910A29}" srcId="{E9190D9B-02D4-4F34-AF1D-B018B54E36FE}" destId="{B753F7A7-D0B2-45FD-AFE9-9007871F70AB}" srcOrd="0" destOrd="0" parTransId="{E5618487-C5FA-43E4-87BC-D2EBB7CA55C2}" sibTransId="{EB1B7FEB-660B-470A-96EE-357297BEA2D8}"/>
    <dgm:cxn modelId="{DC5CC064-E7E5-414C-B7A0-9170892B9ADC}" type="presOf" srcId="{985FCC5C-A752-4999-A0A7-6B6727D39AEF}" destId="{E396901F-5164-4E0D-9F52-8583DA6634E1}" srcOrd="0" destOrd="2" presId="urn:microsoft.com/office/officeart/2005/8/layout/vList5"/>
    <dgm:cxn modelId="{7A1A846B-8672-4F12-9D91-86F83AEC9978}" type="presOf" srcId="{F5360AD7-1E32-491E-9DE0-262D7FCB051A}" destId="{E396901F-5164-4E0D-9F52-8583DA6634E1}" srcOrd="0" destOrd="0" presId="urn:microsoft.com/office/officeart/2005/8/layout/vList5"/>
    <dgm:cxn modelId="{BB4D427A-5589-4BC0-A5FD-EC3E0E55FD99}" srcId="{B753F7A7-D0B2-45FD-AFE9-9007871F70AB}" destId="{B3D74689-6383-4426-A3B6-A7BA676EBAF7}" srcOrd="1" destOrd="0" parTransId="{D048A105-83EC-4BBC-B8FE-449298F7A49D}" sibTransId="{80222B55-5C4E-41C2-B110-95F156844FBF}"/>
    <dgm:cxn modelId="{9C26B708-D191-4D4E-B265-C1C9E5176B06}" type="presOf" srcId="{E9190D9B-02D4-4F34-AF1D-B018B54E36FE}" destId="{A1B1EA6F-D6A7-443E-9BDC-74EFF03A7294}" srcOrd="0" destOrd="0" presId="urn:microsoft.com/office/officeart/2005/8/layout/vList5"/>
    <dgm:cxn modelId="{FEA56DE3-4182-4D82-A860-DB43F93593F6}" type="presOf" srcId="{B94F0339-9B93-418E-8920-D9D9BF14E532}" destId="{E396901F-5164-4E0D-9F52-8583DA6634E1}" srcOrd="0" destOrd="4" presId="urn:microsoft.com/office/officeart/2005/8/layout/vList5"/>
    <dgm:cxn modelId="{9D2993C5-F5CC-47F2-BF82-23FF0FC0ECB9}" type="presOf" srcId="{B753F7A7-D0B2-45FD-AFE9-9007871F70AB}" destId="{D49A36F9-E0DA-4EDF-94CD-3FFA82E8FB9D}" srcOrd="0" destOrd="0" presId="urn:microsoft.com/office/officeart/2005/8/layout/vList5"/>
    <dgm:cxn modelId="{4E39BF13-311B-4001-98EF-C1D890ADC9CD}" srcId="{B753F7A7-D0B2-45FD-AFE9-9007871F70AB}" destId="{A0848C5D-82C9-4798-A1E8-4A56D128BE79}" srcOrd="3" destOrd="0" parTransId="{D2ED84AE-41F9-4B2E-A694-171C68F3F2D2}" sibTransId="{A00E0DA3-74C3-4427-9BD7-0D373C2A917C}"/>
    <dgm:cxn modelId="{1EE6ECC3-6C0C-408B-BBDA-9EEC5429A185}" type="presOf" srcId="{B3D74689-6383-4426-A3B6-A7BA676EBAF7}" destId="{E396901F-5164-4E0D-9F52-8583DA6634E1}" srcOrd="0" destOrd="1" presId="urn:microsoft.com/office/officeart/2005/8/layout/vList5"/>
    <dgm:cxn modelId="{7C483D1A-B81E-4FE2-AB49-CAF74E8FE636}" srcId="{B753F7A7-D0B2-45FD-AFE9-9007871F70AB}" destId="{B94F0339-9B93-418E-8920-D9D9BF14E532}" srcOrd="4" destOrd="0" parTransId="{B594A25E-AA75-4D18-AA17-CA1344DF3FE4}" sibTransId="{FD1AA364-3C9D-4B08-AD7D-7CAF79562574}"/>
    <dgm:cxn modelId="{ED4B18F7-1D5E-4E05-B7BB-243A45675B0F}" type="presOf" srcId="{A0848C5D-82C9-4798-A1E8-4A56D128BE79}" destId="{E396901F-5164-4E0D-9F52-8583DA6634E1}" srcOrd="0" destOrd="3" presId="urn:microsoft.com/office/officeart/2005/8/layout/vList5"/>
    <dgm:cxn modelId="{214D503C-DDD6-466C-9E23-583DB02769EF}" srcId="{B753F7A7-D0B2-45FD-AFE9-9007871F70AB}" destId="{F5360AD7-1E32-491E-9DE0-262D7FCB051A}" srcOrd="0" destOrd="0" parTransId="{55AAFD03-13EC-46CC-A9FB-6816EF975E68}" sibTransId="{9E11E959-9C00-4946-A9A0-5ADE78138DBD}"/>
    <dgm:cxn modelId="{E1BFC5DD-8F34-499E-9B44-D3A3C54BD3B7}" srcId="{B753F7A7-D0B2-45FD-AFE9-9007871F70AB}" destId="{985FCC5C-A752-4999-A0A7-6B6727D39AEF}" srcOrd="2" destOrd="0" parTransId="{2F3ECEDB-4EA6-4005-9D12-686C86120C4A}" sibTransId="{49DE7F5D-B09C-4555-B1A2-94FE86458D02}"/>
    <dgm:cxn modelId="{56FA3959-6BAF-4795-BD2A-7E16E97791BE}" type="presParOf" srcId="{A1B1EA6F-D6A7-443E-9BDC-74EFF03A7294}" destId="{9E8E8525-C4E5-4EB1-8A75-D954BD9CC19A}" srcOrd="0" destOrd="0" presId="urn:microsoft.com/office/officeart/2005/8/layout/vList5"/>
    <dgm:cxn modelId="{D2A027B5-C48B-4B5A-8B5E-751CEFD2584B}" type="presParOf" srcId="{9E8E8525-C4E5-4EB1-8A75-D954BD9CC19A}" destId="{D49A36F9-E0DA-4EDF-94CD-3FFA82E8FB9D}" srcOrd="0" destOrd="0" presId="urn:microsoft.com/office/officeart/2005/8/layout/vList5"/>
    <dgm:cxn modelId="{CDBBE0CF-1C4C-4B26-BA8E-9A9744D311CD}" type="presParOf" srcId="{9E8E8525-C4E5-4EB1-8A75-D954BD9CC19A}" destId="{E396901F-5164-4E0D-9F52-8583DA6634E1}" srcOrd="1" destOrd="0" presId="urn:microsoft.com/office/officeart/2005/8/layout/vList5"/>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2"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Máquina_Cliente</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Cliente</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A3DBC45C-73C0-4A54-AD15-5CA4101F80E3}" srcId="{E39E1B72-D9F7-4261-980D-44759943564E}" destId="{814E005B-6ABF-423A-975C-2741A07C0DC8}" srcOrd="0" destOrd="0" parTransId="{937C2863-6C45-44C5-B1EE-CB7EAE037CCB}" sibTransId="{89E049DD-68C6-453D-B0E1-84FC53C9696A}"/>
    <dgm:cxn modelId="{2356B17C-12C5-4A6B-96C8-FAC328F90DFF}" type="presOf" srcId="{E39E1B72-D9F7-4261-980D-44759943564E}" destId="{0DB0F4B0-FA29-4AD2-BAC3-DA7B2065ADD6}" srcOrd="0" destOrd="0" presId="urn:microsoft.com/office/officeart/2005/8/layout/hList3"/>
    <dgm:cxn modelId="{F511E2A0-D1C0-45AA-A0E2-BD4863DEEE27}" type="presOf" srcId="{C6AE44EF-6ED1-487E-A736-1147F776E313}" destId="{DB988B01-5690-48AD-9EDF-184C47B0582E}"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0C1770F2-1385-4E1D-8F1B-0E256F7C7E1C}" type="presOf" srcId="{9A9C5926-CC10-4F57-9E51-979C658E2F1E}" destId="{C7C2E0BF-6D3F-45E5-8D5C-D5C33DAFB5DF}"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A3C11C32-F3D5-45DD-AE40-161B0E713D8B}" srcId="{E39E1B72-D9F7-4261-980D-44759943564E}" destId="{F2F4763B-018B-4800-A0C7-F9B699902621}" srcOrd="3" destOrd="0" parTransId="{F610AA92-9F64-40FD-BB41-2317A8C711E3}" sibTransId="{2451CA06-B9E2-48A9-88D6-514E73401138}"/>
    <dgm:cxn modelId="{A05FFF38-F0EF-4D80-A98F-0BEBC2C0AC29}" type="presOf" srcId="{4F74E4DF-C16C-404D-8119-7234CCF7C699}" destId="{A51751B2-B27A-4556-9E09-D6C2BB8E0E8D}" srcOrd="0" destOrd="0" presId="urn:microsoft.com/office/officeart/2005/8/layout/hList3"/>
    <dgm:cxn modelId="{4A890DB5-580F-458B-AD39-0E0788A2FD3D}" type="presOf" srcId="{60579FE5-D243-4B98-B3D3-5C1F3A3E9D64}" destId="{0F1FDA9B-EE7D-4AF2-AF50-F0B4342D0618}" srcOrd="0" destOrd="0" presId="urn:microsoft.com/office/officeart/2005/8/layout/hList3"/>
    <dgm:cxn modelId="{8DCB8128-A96C-4CEC-9478-B23DD18885AB}" type="presOf" srcId="{F2F4763B-018B-4800-A0C7-F9B699902621}" destId="{FBB05311-3BB3-4F8A-8C44-744CAEAB3B3B}" srcOrd="0" destOrd="0" presId="urn:microsoft.com/office/officeart/2005/8/layout/hList3"/>
    <dgm:cxn modelId="{ABCC821E-2F72-402F-BE01-908C9168ACE1}" type="presOf" srcId="{814E005B-6ABF-423A-975C-2741A07C0DC8}" destId="{129FDBB3-4F86-48C4-8880-941AE3F69852}" srcOrd="0" destOrd="0" presId="urn:microsoft.com/office/officeart/2005/8/layout/hList3"/>
    <dgm:cxn modelId="{DBCF2E5A-D2B4-4291-B8F2-4AFD79107E4B}" type="presParOf" srcId="{C7C2E0BF-6D3F-45E5-8D5C-D5C33DAFB5DF}" destId="{0DB0F4B0-FA29-4AD2-BAC3-DA7B2065ADD6}" srcOrd="0" destOrd="0" presId="urn:microsoft.com/office/officeart/2005/8/layout/hList3"/>
    <dgm:cxn modelId="{990428BD-7283-4AE1-A7A2-913633265363}" type="presParOf" srcId="{C7C2E0BF-6D3F-45E5-8D5C-D5C33DAFB5DF}" destId="{FACF1688-88F3-4522-B59A-DD0448EB2460}" srcOrd="1" destOrd="0" presId="urn:microsoft.com/office/officeart/2005/8/layout/hList3"/>
    <dgm:cxn modelId="{26E6C31A-78FB-4385-93E9-2DC3433230CE}" type="presParOf" srcId="{FACF1688-88F3-4522-B59A-DD0448EB2460}" destId="{129FDBB3-4F86-48C4-8880-941AE3F69852}" srcOrd="0" destOrd="0" presId="urn:microsoft.com/office/officeart/2005/8/layout/hList3"/>
    <dgm:cxn modelId="{C82F9AEA-271B-4BB1-B24B-FD226E50434A}" type="presParOf" srcId="{FACF1688-88F3-4522-B59A-DD0448EB2460}" destId="{DB988B01-5690-48AD-9EDF-184C47B0582E}" srcOrd="1" destOrd="0" presId="urn:microsoft.com/office/officeart/2005/8/layout/hList3"/>
    <dgm:cxn modelId="{035DACFB-63CE-45B0-8D56-17AE84856C77}" type="presParOf" srcId="{FACF1688-88F3-4522-B59A-DD0448EB2460}" destId="{A51751B2-B27A-4556-9E09-D6C2BB8E0E8D}" srcOrd="2" destOrd="0" presId="urn:microsoft.com/office/officeart/2005/8/layout/hList3"/>
    <dgm:cxn modelId="{85DF2341-AC1C-45E7-8477-A7F969686F75}" type="presParOf" srcId="{FACF1688-88F3-4522-B59A-DD0448EB2460}" destId="{FBB05311-3BB3-4F8A-8C44-744CAEAB3B3B}" srcOrd="3" destOrd="0" presId="urn:microsoft.com/office/officeart/2005/8/layout/hList3"/>
    <dgm:cxn modelId="{1C807753-A427-44A7-BA52-6EFD616F0B5D}" type="presParOf" srcId="{FACF1688-88F3-4522-B59A-DD0448EB2460}" destId="{0F1FDA9B-EE7D-4AF2-AF50-F0B4342D0618}" srcOrd="4" destOrd="0" presId="urn:microsoft.com/office/officeart/2005/8/layout/hList3"/>
    <dgm:cxn modelId="{B846E92C-6F92-4E60-9AB1-C06517913E4C}"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2"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A10C1508-78F5-42CE-B5D2-90B619D2AAEC}" srcId="{E39E1B72-D9F7-4261-980D-44759943564E}" destId="{60579FE5-D243-4B98-B3D3-5C1F3A3E9D64}" srcOrd="4" destOrd="0" parTransId="{207F9B55-5B7C-49E3-BBDB-BD484A4A65C3}" sibTransId="{F008740F-0C77-435C-B2F2-B51EDB7ADEFB}"/>
    <dgm:cxn modelId="{D5BE7015-B694-4619-BF7B-4ABB0448B59F}" srcId="{E39E1B72-D9F7-4261-980D-44759943564E}" destId="{4F74E4DF-C16C-404D-8119-7234CCF7C699}" srcOrd="2" destOrd="0" parTransId="{1E62FC5E-0F2E-47D7-8A68-6F04E26E57FD}" sibTransId="{DB0F45B9-A61D-4355-AE96-D0421FCFC546}"/>
    <dgm:cxn modelId="{0D7B87BE-5A08-47D9-AA20-907CD6DEBDCB}" type="presOf" srcId="{4F74E4DF-C16C-404D-8119-7234CCF7C699}" destId="{A51751B2-B27A-4556-9E09-D6C2BB8E0E8D}" srcOrd="0" destOrd="0" presId="urn:microsoft.com/office/officeart/2005/8/layout/hList3"/>
    <dgm:cxn modelId="{9EF18C15-C45E-45DB-84F1-3B1AA6AD32F7}" type="presOf" srcId="{60579FE5-D243-4B98-B3D3-5C1F3A3E9D64}" destId="{0F1FDA9B-EE7D-4AF2-AF50-F0B4342D0618}" srcOrd="0" destOrd="0" presId="urn:microsoft.com/office/officeart/2005/8/layout/hList3"/>
    <dgm:cxn modelId="{FBE44B13-E680-44E7-A7F7-4BE45DD805E7}" type="presOf" srcId="{F2F4763B-018B-4800-A0C7-F9B699902621}" destId="{FBB05311-3BB3-4F8A-8C44-744CAEAB3B3B}"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A3DBC45C-73C0-4A54-AD15-5CA4101F80E3}" srcId="{E39E1B72-D9F7-4261-980D-44759943564E}" destId="{814E005B-6ABF-423A-975C-2741A07C0DC8}" srcOrd="0" destOrd="0" parTransId="{937C2863-6C45-44C5-B1EE-CB7EAE037CCB}" sibTransId="{89E049DD-68C6-453D-B0E1-84FC53C9696A}"/>
    <dgm:cxn modelId="{D57C152A-C3BD-412E-9E98-225F1FFBBAD4}" type="presOf" srcId="{C6AE44EF-6ED1-487E-A736-1147F776E313}" destId="{DB988B01-5690-48AD-9EDF-184C47B0582E}" srcOrd="0" destOrd="0" presId="urn:microsoft.com/office/officeart/2005/8/layout/hList3"/>
    <dgm:cxn modelId="{F6D3B356-FEAD-4B09-8600-CCF63CB5E90C}" type="presOf" srcId="{9A9C5926-CC10-4F57-9E51-979C658E2F1E}" destId="{C7C2E0BF-6D3F-45E5-8D5C-D5C33DAFB5DF}"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2CA149EE-AD8D-43B4-8905-21B08579C733}" type="presOf" srcId="{E39E1B72-D9F7-4261-980D-44759943564E}" destId="{0DB0F4B0-FA29-4AD2-BAC3-DA7B2065ADD6}"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AD7DC966-3A7A-43F8-B564-0452EA885C28}" type="presOf" srcId="{814E005B-6ABF-423A-975C-2741A07C0DC8}" destId="{129FDBB3-4F86-48C4-8880-941AE3F69852}" srcOrd="0" destOrd="0" presId="urn:microsoft.com/office/officeart/2005/8/layout/hList3"/>
    <dgm:cxn modelId="{4F081575-0E7C-4B31-97A4-92E566569A7A}" type="presParOf" srcId="{C7C2E0BF-6D3F-45E5-8D5C-D5C33DAFB5DF}" destId="{0DB0F4B0-FA29-4AD2-BAC3-DA7B2065ADD6}" srcOrd="0" destOrd="0" presId="urn:microsoft.com/office/officeart/2005/8/layout/hList3"/>
    <dgm:cxn modelId="{B6628E73-BEB9-4ECC-8180-06A2EDA185BC}" type="presParOf" srcId="{C7C2E0BF-6D3F-45E5-8D5C-D5C33DAFB5DF}" destId="{FACF1688-88F3-4522-B59A-DD0448EB2460}" srcOrd="1" destOrd="0" presId="urn:microsoft.com/office/officeart/2005/8/layout/hList3"/>
    <dgm:cxn modelId="{8FC718C1-251E-4A3D-AC36-42D81D5FDC75}" type="presParOf" srcId="{FACF1688-88F3-4522-B59A-DD0448EB2460}" destId="{129FDBB3-4F86-48C4-8880-941AE3F69852}" srcOrd="0" destOrd="0" presId="urn:microsoft.com/office/officeart/2005/8/layout/hList3"/>
    <dgm:cxn modelId="{6B84CF49-4642-4132-8AE6-81D312F01047}" type="presParOf" srcId="{FACF1688-88F3-4522-B59A-DD0448EB2460}" destId="{DB988B01-5690-48AD-9EDF-184C47B0582E}" srcOrd="1" destOrd="0" presId="urn:microsoft.com/office/officeart/2005/8/layout/hList3"/>
    <dgm:cxn modelId="{554D7275-4224-4C0C-ADF4-27396A4BDCEC}" type="presParOf" srcId="{FACF1688-88F3-4522-B59A-DD0448EB2460}" destId="{A51751B2-B27A-4556-9E09-D6C2BB8E0E8D}" srcOrd="2" destOrd="0" presId="urn:microsoft.com/office/officeart/2005/8/layout/hList3"/>
    <dgm:cxn modelId="{A0F07401-11A1-4557-8026-0B14DEB011FE}" type="presParOf" srcId="{FACF1688-88F3-4522-B59A-DD0448EB2460}" destId="{FBB05311-3BB3-4F8A-8C44-744CAEAB3B3B}" srcOrd="3" destOrd="0" presId="urn:microsoft.com/office/officeart/2005/8/layout/hList3"/>
    <dgm:cxn modelId="{8912F45E-B810-4598-AD35-DCCDB3ADD858}" type="presParOf" srcId="{FACF1688-88F3-4522-B59A-DD0448EB2460}" destId="{0F1FDA9B-EE7D-4AF2-AF50-F0B4342D0618}" srcOrd="4" destOrd="0" presId="urn:microsoft.com/office/officeart/2005/8/layout/hList3"/>
    <dgm:cxn modelId="{36A78784-4AEE-461A-AE42-8598E75EDA80}"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4"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11019570-1611-4987-934B-2A4D6D9869F1}" srcId="{62D52A83-6F6D-43C1-AA30-48FCCCF1FFEA}" destId="{82C65957-5FAD-4746-BD60-AEA07E425D33}" srcOrd="2" destOrd="0" parTransId="{BFD9F1F3-658E-4219-AA2A-E0B2D8E0FA81}" sibTransId="{F6B89CFD-6C67-4C17-9998-F2CEC8E8BA2D}"/>
    <dgm:cxn modelId="{90B916F8-13D9-4813-A334-DE867ED5F3B4}" type="presOf" srcId="{3339B84A-5303-45D0-91AC-27C0A2E7C469}" destId="{09922396-DAA9-44C0-8800-09A35ACEE4FB}" srcOrd="0" destOrd="0" presId="urn:microsoft.com/office/officeart/2005/8/layout/hierarchy2"/>
    <dgm:cxn modelId="{BB5E56BD-19A8-4E1F-B749-935E65243220}" type="presOf" srcId="{82C65957-5FAD-4746-BD60-AEA07E425D33}" destId="{88EA66F0-EF92-4FDE-907E-4A50E2C144F7}"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23835EEA-0CA0-40D5-892B-FE18B1137802}" type="presOf" srcId="{64D36079-4CE9-4215-BBBB-3EB3D1B097DA}" destId="{F41291B6-F0D0-46C8-9F8D-0C660516CC97}" srcOrd="0" destOrd="0" presId="urn:microsoft.com/office/officeart/2005/8/layout/hierarchy2"/>
    <dgm:cxn modelId="{E69CA716-8774-4281-8314-DE605577B2DF}" type="presOf" srcId="{BFD9F1F3-658E-4219-AA2A-E0B2D8E0FA81}" destId="{8E92DED6-ADD2-4AB2-8759-109128A1CF2D}" srcOrd="0" destOrd="0" presId="urn:microsoft.com/office/officeart/2005/8/layout/hierarchy2"/>
    <dgm:cxn modelId="{9E7BBEC9-2F6F-4B33-897C-52F2852413BD}" type="presOf" srcId="{3B9A08A6-2CFB-4FEF-8C0E-F04E09926EBA}" destId="{F79B3655-902A-446E-947C-3F7EE8253654}"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EBB9E486-C15E-4DA8-9980-12D48C2E8DAC}" type="presOf" srcId="{8DDED962-C73E-418F-BCB6-00B0DA00E596}" destId="{DD955564-94FF-40A1-ADB1-72DBFB07A416}" srcOrd="1" destOrd="0" presId="urn:microsoft.com/office/officeart/2005/8/layout/hierarchy2"/>
    <dgm:cxn modelId="{98CF9BFC-FB4D-4D69-ABA3-4108E84BE6B3}" type="presOf" srcId="{8DDED962-C73E-418F-BCB6-00B0DA00E596}" destId="{86CDAE38-1AC7-4645-9E68-96216AEDA324}"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7BB9252D-EC54-471E-8001-79E90D0EFDA2}" type="presOf" srcId="{2FDD0173-E8E8-40C3-A5B0-07C6B081356A}" destId="{30E43E85-B769-4BC3-A83F-5410809C762B}" srcOrd="0" destOrd="0" presId="urn:microsoft.com/office/officeart/2005/8/layout/hierarchy2"/>
    <dgm:cxn modelId="{B98C48E6-8858-4DD8-9AD7-53E6F6CB3CAD}" type="presOf" srcId="{19BC2073-9DC6-46EA-9CBA-FEF7474398C1}" destId="{FFE512B1-0EF3-410E-A08F-2FAD334AC2D9}" srcOrd="1" destOrd="0" presId="urn:microsoft.com/office/officeart/2005/8/layout/hierarchy2"/>
    <dgm:cxn modelId="{A45556DC-E5B2-4622-B5B1-AB4312C0F0BC}" type="presOf" srcId="{B4CC7160-9626-4466-94E3-205FD3C2435B}" destId="{C86EBD86-25F1-44C4-870A-C1191BAF283B}"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E82C61BB-8D22-43F5-A0D4-C4C135FB566A}" type="presOf" srcId="{BFD9F1F3-658E-4219-AA2A-E0B2D8E0FA81}" destId="{13169B39-2308-4EDA-BF8C-E793BB4B74A6}" srcOrd="1" destOrd="0" presId="urn:microsoft.com/office/officeart/2005/8/layout/hierarchy2"/>
    <dgm:cxn modelId="{40E1DD17-A7C1-4093-B383-D062A918FBA2}" type="presOf" srcId="{17708570-7973-44C4-9938-4C317FFBCEED}" destId="{5B753A81-42F2-4392-A01A-114754D8DD60}" srcOrd="0" destOrd="0" presId="urn:microsoft.com/office/officeart/2005/8/layout/hierarchy2"/>
    <dgm:cxn modelId="{43FCA12C-2112-4839-A2E7-7EF1715BB625}" type="presOf" srcId="{2FDD0173-E8E8-40C3-A5B0-07C6B081356A}" destId="{D704FCF1-84B1-4E60-AE98-3C282D2FE871}" srcOrd="1" destOrd="0" presId="urn:microsoft.com/office/officeart/2005/8/layout/hierarchy2"/>
    <dgm:cxn modelId="{BD743E86-D7EE-4C5A-B9E7-6BDC07DAA415}" type="presOf" srcId="{3339B84A-5303-45D0-91AC-27C0A2E7C469}" destId="{9BFBFBF9-E045-4666-AEC3-F8D98631C873}" srcOrd="1" destOrd="0" presId="urn:microsoft.com/office/officeart/2005/8/layout/hierarchy2"/>
    <dgm:cxn modelId="{9D6C2A80-27AE-42AC-972F-8D6926CFF24C}" type="presOf" srcId="{9F741DF2-C97F-4577-81D1-DE734F88C1C0}" destId="{A84ACA6E-9BF5-4239-850C-FEC25D186D7C}"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A61710DB-3CF3-4A1A-B1DE-F1EA853752AC}" type="presOf" srcId="{85374E0D-ACE7-4DA6-B880-95086B2EFEC9}" destId="{6A9330D7-F0E7-4560-933F-3AAC3ABFBDAD}" srcOrd="0" destOrd="0" presId="urn:microsoft.com/office/officeart/2005/8/layout/hierarchy2"/>
    <dgm:cxn modelId="{9579F035-E125-4856-AD78-D2D0EE56E22E}" type="presOf" srcId="{19BC2073-9DC6-46EA-9CBA-FEF7474398C1}" destId="{F8357B03-3F9C-42B6-91A1-1026952E6B94}" srcOrd="0" destOrd="0" presId="urn:microsoft.com/office/officeart/2005/8/layout/hierarchy2"/>
    <dgm:cxn modelId="{DE0BB009-4F14-4739-A4D9-6903ECA93079}" type="presOf" srcId="{62D52A83-6F6D-43C1-AA30-48FCCCF1FFEA}" destId="{DB62058F-6B4C-44CB-9AE8-CFC143639C47}" srcOrd="0" destOrd="0" presId="urn:microsoft.com/office/officeart/2005/8/layout/hierarchy2"/>
    <dgm:cxn modelId="{362DC382-4A4A-4E6B-A537-11A212E1D52F}" type="presOf" srcId="{3FB35B1B-8118-4155-A699-7A8E12AFC08C}" destId="{B3D60545-130C-4649-AAE9-65F46972A106}" srcOrd="1"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CCCC45BB-6635-486E-9949-EB42D25EC2B6}" type="presOf" srcId="{3FB35B1B-8118-4155-A699-7A8E12AFC08C}" destId="{9D6BBAD0-BB65-4DF3-8F55-624486544FD3}" srcOrd="0" destOrd="0" presId="urn:microsoft.com/office/officeart/2005/8/layout/hierarchy2"/>
    <dgm:cxn modelId="{C0DD6B37-C6A1-4DD7-A32D-E1DAAD2A96D0}" srcId="{8A56069B-EA8F-4EB4-AB5B-9616F2768847}" destId="{85374E0D-ACE7-4DA6-B880-95086B2EFEC9}" srcOrd="2" destOrd="0" parTransId="{19BC2073-9DC6-46EA-9CBA-FEF7474398C1}" sibTransId="{DD204C4F-FD3A-48E5-9468-56BC7DB35564}"/>
    <dgm:cxn modelId="{C56A9920-2FD6-476A-8A4B-040F37F1ECF5}" type="presOf" srcId="{9F741DF2-C97F-4577-81D1-DE734F88C1C0}" destId="{FBE223B4-1F72-41A8-9107-B24BBC2C263E}" srcOrd="0" destOrd="0" presId="urn:microsoft.com/office/officeart/2005/8/layout/hierarchy2"/>
    <dgm:cxn modelId="{D96F0912-B00E-4AF1-BA77-ADDF5E1D2009}" type="presOf" srcId="{6F777474-E030-4E79-8822-FA643CA5E8E3}" destId="{C469C8F0-3CE4-4E13-B82F-1E42E32D9212}"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7EED3220-7261-4F54-9C18-EA851E4E3D47}" type="presOf" srcId="{8A56069B-EA8F-4EB4-AB5B-9616F2768847}" destId="{04D8D43F-CA56-4AD3-BE78-2922ECFD6614}" srcOrd="0" destOrd="0" presId="urn:microsoft.com/office/officeart/2005/8/layout/hierarchy2"/>
    <dgm:cxn modelId="{7569D512-E8FC-4EB3-99D2-BF3DB0905E98}" type="presOf" srcId="{BA867CB1-74A6-4349-8733-7A292EDE062D}" destId="{C3D51ACB-067A-4140-996C-542ED5E14982}" srcOrd="0" destOrd="0" presId="urn:microsoft.com/office/officeart/2005/8/layout/hierarchy2"/>
    <dgm:cxn modelId="{F2F0657A-E950-4B5C-86C3-C4F14C4124D5}" type="presOf" srcId="{64D36079-4CE9-4215-BBBB-3EB3D1B097DA}" destId="{B046550F-C4E2-4B25-8BA3-62B1453817CD}" srcOrd="1" destOrd="0" presId="urn:microsoft.com/office/officeart/2005/8/layout/hierarchy2"/>
    <dgm:cxn modelId="{D42488CA-177F-44A7-8D05-4248DDADDADF}" type="presOf" srcId="{22A76A08-4011-4C9F-AF25-81FAD2DDED74}" destId="{6FB84227-7207-4FBF-A26D-D800F865DBB9}" srcOrd="0" destOrd="0" presId="urn:microsoft.com/office/officeart/2005/8/layout/hierarchy2"/>
    <dgm:cxn modelId="{D0119622-F112-46BD-AE93-3C34CE5FD19E}" type="presParOf" srcId="{6FB84227-7207-4FBF-A26D-D800F865DBB9}" destId="{B012B78A-FF08-433D-A630-C01273D93317}" srcOrd="0" destOrd="0" presId="urn:microsoft.com/office/officeart/2005/8/layout/hierarchy2"/>
    <dgm:cxn modelId="{0E5C2C00-0234-4DCE-8BB2-3BD311EB7C6D}" type="presParOf" srcId="{B012B78A-FF08-433D-A630-C01273D93317}" destId="{DB62058F-6B4C-44CB-9AE8-CFC143639C47}" srcOrd="0" destOrd="0" presId="urn:microsoft.com/office/officeart/2005/8/layout/hierarchy2"/>
    <dgm:cxn modelId="{26A3AF98-9F6D-4232-B594-AB32ACDC899F}" type="presParOf" srcId="{B012B78A-FF08-433D-A630-C01273D93317}" destId="{B958A942-0467-44CF-99D7-A49F57A98573}" srcOrd="1" destOrd="0" presId="urn:microsoft.com/office/officeart/2005/8/layout/hierarchy2"/>
    <dgm:cxn modelId="{FD601885-99F5-4C79-9C89-39F9AEE33550}" type="presParOf" srcId="{B958A942-0467-44CF-99D7-A49F57A98573}" destId="{FBE223B4-1F72-41A8-9107-B24BBC2C263E}" srcOrd="0" destOrd="0" presId="urn:microsoft.com/office/officeart/2005/8/layout/hierarchy2"/>
    <dgm:cxn modelId="{0FE67ECF-87C6-48BB-A7EA-1787C297B105}" type="presParOf" srcId="{FBE223B4-1F72-41A8-9107-B24BBC2C263E}" destId="{A84ACA6E-9BF5-4239-850C-FEC25D186D7C}" srcOrd="0" destOrd="0" presId="urn:microsoft.com/office/officeart/2005/8/layout/hierarchy2"/>
    <dgm:cxn modelId="{6095C329-03C9-459D-A016-0F3659F0B745}" type="presParOf" srcId="{B958A942-0467-44CF-99D7-A49F57A98573}" destId="{8EF12600-1E84-47FA-A803-A2CADA2D0F1F}" srcOrd="1" destOrd="0" presId="urn:microsoft.com/office/officeart/2005/8/layout/hierarchy2"/>
    <dgm:cxn modelId="{74A00C6A-8504-41EE-A750-AA2F5B3CBE02}" type="presParOf" srcId="{8EF12600-1E84-47FA-A803-A2CADA2D0F1F}" destId="{04D8D43F-CA56-4AD3-BE78-2922ECFD6614}" srcOrd="0" destOrd="0" presId="urn:microsoft.com/office/officeart/2005/8/layout/hierarchy2"/>
    <dgm:cxn modelId="{21B42BAA-E731-475B-9866-E4FAFADEDA8D}" type="presParOf" srcId="{8EF12600-1E84-47FA-A803-A2CADA2D0F1F}" destId="{AFCF0BCE-D9F3-4838-B598-68642B1681E3}" srcOrd="1" destOrd="0" presId="urn:microsoft.com/office/officeart/2005/8/layout/hierarchy2"/>
    <dgm:cxn modelId="{70E0C108-CEF2-4207-969C-50F87F7B96C6}" type="presParOf" srcId="{AFCF0BCE-D9F3-4838-B598-68642B1681E3}" destId="{9D6BBAD0-BB65-4DF3-8F55-624486544FD3}" srcOrd="0" destOrd="0" presId="urn:microsoft.com/office/officeart/2005/8/layout/hierarchy2"/>
    <dgm:cxn modelId="{681CA627-45BA-46A2-BF0E-0177F85CEB8E}" type="presParOf" srcId="{9D6BBAD0-BB65-4DF3-8F55-624486544FD3}" destId="{B3D60545-130C-4649-AAE9-65F46972A106}" srcOrd="0" destOrd="0" presId="urn:microsoft.com/office/officeart/2005/8/layout/hierarchy2"/>
    <dgm:cxn modelId="{CAEFD331-6787-4CFB-B9CD-B4CFF3EE2388}" type="presParOf" srcId="{AFCF0BCE-D9F3-4838-B598-68642B1681E3}" destId="{60AB8F54-5F45-42F3-8B59-1E5F64042F27}" srcOrd="1" destOrd="0" presId="urn:microsoft.com/office/officeart/2005/8/layout/hierarchy2"/>
    <dgm:cxn modelId="{01685D7B-540F-4B92-A2E4-54A28DA4859C}" type="presParOf" srcId="{60AB8F54-5F45-42F3-8B59-1E5F64042F27}" destId="{F79B3655-902A-446E-947C-3F7EE8253654}" srcOrd="0" destOrd="0" presId="urn:microsoft.com/office/officeart/2005/8/layout/hierarchy2"/>
    <dgm:cxn modelId="{219CFC15-9B97-46E8-A05D-E6F233E6A5E2}" type="presParOf" srcId="{60AB8F54-5F45-42F3-8B59-1E5F64042F27}" destId="{CEB406F0-DEBF-4C20-9032-5EC9625D9654}" srcOrd="1" destOrd="0" presId="urn:microsoft.com/office/officeart/2005/8/layout/hierarchy2"/>
    <dgm:cxn modelId="{90AD1F2E-5916-47F8-A7E0-E69C0F900F95}" type="presParOf" srcId="{AFCF0BCE-D9F3-4838-B598-68642B1681E3}" destId="{09922396-DAA9-44C0-8800-09A35ACEE4FB}" srcOrd="2" destOrd="0" presId="urn:microsoft.com/office/officeart/2005/8/layout/hierarchy2"/>
    <dgm:cxn modelId="{13330EE8-7CD9-42DF-B9BD-A126D2EAA3FA}" type="presParOf" srcId="{09922396-DAA9-44C0-8800-09A35ACEE4FB}" destId="{9BFBFBF9-E045-4666-AEC3-F8D98631C873}" srcOrd="0" destOrd="0" presId="urn:microsoft.com/office/officeart/2005/8/layout/hierarchy2"/>
    <dgm:cxn modelId="{0ED2BDB5-E09C-4D70-AF1E-8F32423483E0}" type="presParOf" srcId="{AFCF0BCE-D9F3-4838-B598-68642B1681E3}" destId="{F20ACA94-D29C-41BE-B5A9-DCA7C068C998}" srcOrd="3" destOrd="0" presId="urn:microsoft.com/office/officeart/2005/8/layout/hierarchy2"/>
    <dgm:cxn modelId="{DB8FB0EF-ED34-4161-B877-43D2652BBFC4}" type="presParOf" srcId="{F20ACA94-D29C-41BE-B5A9-DCA7C068C998}" destId="{C469C8F0-3CE4-4E13-B82F-1E42E32D9212}" srcOrd="0" destOrd="0" presId="urn:microsoft.com/office/officeart/2005/8/layout/hierarchy2"/>
    <dgm:cxn modelId="{AAEBBE81-D793-4D8C-9A4F-01E65971E996}" type="presParOf" srcId="{F20ACA94-D29C-41BE-B5A9-DCA7C068C998}" destId="{271F5F3C-6E92-45FF-B06F-29AC763F3E65}" srcOrd="1" destOrd="0" presId="urn:microsoft.com/office/officeart/2005/8/layout/hierarchy2"/>
    <dgm:cxn modelId="{53C15E76-E43D-4854-88B0-FE89836AC11F}" type="presParOf" srcId="{AFCF0BCE-D9F3-4838-B598-68642B1681E3}" destId="{F8357B03-3F9C-42B6-91A1-1026952E6B94}" srcOrd="4" destOrd="0" presId="urn:microsoft.com/office/officeart/2005/8/layout/hierarchy2"/>
    <dgm:cxn modelId="{7E42D45E-6F04-4C9B-A9B9-5E49DB346180}" type="presParOf" srcId="{F8357B03-3F9C-42B6-91A1-1026952E6B94}" destId="{FFE512B1-0EF3-410E-A08F-2FAD334AC2D9}" srcOrd="0" destOrd="0" presId="urn:microsoft.com/office/officeart/2005/8/layout/hierarchy2"/>
    <dgm:cxn modelId="{C728AC6E-B263-4086-A629-5BEC8CE163BC}" type="presParOf" srcId="{AFCF0BCE-D9F3-4838-B598-68642B1681E3}" destId="{E9BC49AF-CBF8-4A31-A946-0B71CAC8EC9F}" srcOrd="5" destOrd="0" presId="urn:microsoft.com/office/officeart/2005/8/layout/hierarchy2"/>
    <dgm:cxn modelId="{00A86D36-30C1-4637-BDEC-720844B49D72}" type="presParOf" srcId="{E9BC49AF-CBF8-4A31-A946-0B71CAC8EC9F}" destId="{6A9330D7-F0E7-4560-933F-3AAC3ABFBDAD}" srcOrd="0" destOrd="0" presId="urn:microsoft.com/office/officeart/2005/8/layout/hierarchy2"/>
    <dgm:cxn modelId="{67FB6FC5-5E73-4A1D-BD59-2AB90169CFCE}" type="presParOf" srcId="{E9BC49AF-CBF8-4A31-A946-0B71CAC8EC9F}" destId="{DFDC3165-64F4-4386-BB0F-3640B77D5F9E}" srcOrd="1" destOrd="0" presId="urn:microsoft.com/office/officeart/2005/8/layout/hierarchy2"/>
    <dgm:cxn modelId="{4D2AE5B8-3A51-4687-B55B-87C55F14B7D4}" type="presParOf" srcId="{B958A942-0467-44CF-99D7-A49F57A98573}" destId="{F41291B6-F0D0-46C8-9F8D-0C660516CC97}" srcOrd="2" destOrd="0" presId="urn:microsoft.com/office/officeart/2005/8/layout/hierarchy2"/>
    <dgm:cxn modelId="{DDD31B82-EA76-4552-B984-35ACB5FB4C6B}" type="presParOf" srcId="{F41291B6-F0D0-46C8-9F8D-0C660516CC97}" destId="{B046550F-C4E2-4B25-8BA3-62B1453817CD}" srcOrd="0" destOrd="0" presId="urn:microsoft.com/office/officeart/2005/8/layout/hierarchy2"/>
    <dgm:cxn modelId="{C09CD5C3-3E1B-42C6-B7FF-AA7AE8FE00F6}" type="presParOf" srcId="{B958A942-0467-44CF-99D7-A49F57A98573}" destId="{E44AA846-473F-4AB3-A728-29299D6FC836}" srcOrd="3" destOrd="0" presId="urn:microsoft.com/office/officeart/2005/8/layout/hierarchy2"/>
    <dgm:cxn modelId="{0FDA3126-608F-427A-883E-E006ABC76A0C}" type="presParOf" srcId="{E44AA846-473F-4AB3-A728-29299D6FC836}" destId="{5B753A81-42F2-4392-A01A-114754D8DD60}" srcOrd="0" destOrd="0" presId="urn:microsoft.com/office/officeart/2005/8/layout/hierarchy2"/>
    <dgm:cxn modelId="{5372E93C-9A3A-4F1C-B71D-09E114509C3A}" type="presParOf" srcId="{E44AA846-473F-4AB3-A728-29299D6FC836}" destId="{1A2E3D29-5D76-435A-BA65-EA5616CA1D8A}" srcOrd="1" destOrd="0" presId="urn:microsoft.com/office/officeart/2005/8/layout/hierarchy2"/>
    <dgm:cxn modelId="{044A3230-C924-40F2-AA79-C145636E4655}" type="presParOf" srcId="{B958A942-0467-44CF-99D7-A49F57A98573}" destId="{8E92DED6-ADD2-4AB2-8759-109128A1CF2D}" srcOrd="4" destOrd="0" presId="urn:microsoft.com/office/officeart/2005/8/layout/hierarchy2"/>
    <dgm:cxn modelId="{07F26CD1-8B20-432F-86AA-9E9250722648}" type="presParOf" srcId="{8E92DED6-ADD2-4AB2-8759-109128A1CF2D}" destId="{13169B39-2308-4EDA-BF8C-E793BB4B74A6}" srcOrd="0" destOrd="0" presId="urn:microsoft.com/office/officeart/2005/8/layout/hierarchy2"/>
    <dgm:cxn modelId="{ED897E5F-85B1-4D31-8769-0260D49535EC}" type="presParOf" srcId="{B958A942-0467-44CF-99D7-A49F57A98573}" destId="{ACE0F973-D7B7-49DE-9955-AAC193088E85}" srcOrd="5" destOrd="0" presId="urn:microsoft.com/office/officeart/2005/8/layout/hierarchy2"/>
    <dgm:cxn modelId="{61828576-3E69-4A24-A424-366DD2DF283F}" type="presParOf" srcId="{ACE0F973-D7B7-49DE-9955-AAC193088E85}" destId="{88EA66F0-EF92-4FDE-907E-4A50E2C144F7}" srcOrd="0" destOrd="0" presId="urn:microsoft.com/office/officeart/2005/8/layout/hierarchy2"/>
    <dgm:cxn modelId="{242C2D35-2302-4E53-AFE1-A73A0D594252}" type="presParOf" srcId="{ACE0F973-D7B7-49DE-9955-AAC193088E85}" destId="{A8CAC01C-D203-459A-873B-AA5339FE391B}" srcOrd="1" destOrd="0" presId="urn:microsoft.com/office/officeart/2005/8/layout/hierarchy2"/>
    <dgm:cxn modelId="{426B7B3C-FE2B-4FA4-8EE0-1FD2DEA26BC3}" type="presParOf" srcId="{B958A942-0467-44CF-99D7-A49F57A98573}" destId="{86CDAE38-1AC7-4645-9E68-96216AEDA324}" srcOrd="6" destOrd="0" presId="urn:microsoft.com/office/officeart/2005/8/layout/hierarchy2"/>
    <dgm:cxn modelId="{B7249CAB-9ABA-49FA-B86B-68FFA56E015E}" type="presParOf" srcId="{86CDAE38-1AC7-4645-9E68-96216AEDA324}" destId="{DD955564-94FF-40A1-ADB1-72DBFB07A416}" srcOrd="0" destOrd="0" presId="urn:microsoft.com/office/officeart/2005/8/layout/hierarchy2"/>
    <dgm:cxn modelId="{8BE85836-A42F-4936-A51B-973DF865B455}" type="presParOf" srcId="{B958A942-0467-44CF-99D7-A49F57A98573}" destId="{176A7849-5AF9-4A01-851B-2CC127C02BC3}" srcOrd="7" destOrd="0" presId="urn:microsoft.com/office/officeart/2005/8/layout/hierarchy2"/>
    <dgm:cxn modelId="{84FA6166-0F5F-435A-8FDE-E57CAEAAE0F5}" type="presParOf" srcId="{176A7849-5AF9-4A01-851B-2CC127C02BC3}" destId="{C86EBD86-25F1-44C4-870A-C1191BAF283B}" srcOrd="0" destOrd="0" presId="urn:microsoft.com/office/officeart/2005/8/layout/hierarchy2"/>
    <dgm:cxn modelId="{2BE3B7A1-FEF5-492F-BC2F-734D3B9DC1E3}" type="presParOf" srcId="{176A7849-5AF9-4A01-851B-2CC127C02BC3}" destId="{5CEB2F08-28E5-4DC8-AA9B-7562EF11EAC6}" srcOrd="1" destOrd="0" presId="urn:microsoft.com/office/officeart/2005/8/layout/hierarchy2"/>
    <dgm:cxn modelId="{790F3524-24F4-43DB-95D9-EAF7370034C0}" type="presParOf" srcId="{B958A942-0467-44CF-99D7-A49F57A98573}" destId="{30E43E85-B769-4BC3-A83F-5410809C762B}" srcOrd="8" destOrd="0" presId="urn:microsoft.com/office/officeart/2005/8/layout/hierarchy2"/>
    <dgm:cxn modelId="{F820E5CC-8D3B-4EBA-80EB-CF81708E52DF}" type="presParOf" srcId="{30E43E85-B769-4BC3-A83F-5410809C762B}" destId="{D704FCF1-84B1-4E60-AE98-3C282D2FE871}" srcOrd="0" destOrd="0" presId="urn:microsoft.com/office/officeart/2005/8/layout/hierarchy2"/>
    <dgm:cxn modelId="{F9443DD3-F697-4CA4-8E5C-AF1EE2C250CC}" type="presParOf" srcId="{B958A942-0467-44CF-99D7-A49F57A98573}" destId="{93580469-29B3-409E-8DFC-0119481162EB}" srcOrd="9" destOrd="0" presId="urn:microsoft.com/office/officeart/2005/8/layout/hierarchy2"/>
    <dgm:cxn modelId="{F9769985-9AD2-41BB-8BC6-3CBECF85C818}" type="presParOf" srcId="{93580469-29B3-409E-8DFC-0119481162EB}" destId="{C3D51ACB-067A-4140-996C-542ED5E14982}" srcOrd="0" destOrd="0" presId="urn:microsoft.com/office/officeart/2005/8/layout/hierarchy2"/>
    <dgm:cxn modelId="{3556DF85-255E-4CE4-9BA7-82D481A0E5C5}"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 y="409237"/>
        <a:ext cx="818227" cy="350668"/>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818227" y="37212"/>
        <a:ext cx="4058117" cy="685602"/>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 y="1332664"/>
        <a:ext cx="818227" cy="350668"/>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818227" y="960640"/>
        <a:ext cx="4058117" cy="685602"/>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608207" y="950543"/>
        <a:ext cx="716575" cy="46801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69399" y="1646525"/>
        <a:ext cx="716575" cy="46801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99996" y="2342507"/>
        <a:ext cx="716575" cy="46801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69399" y="2342507"/>
        <a:ext cx="716575" cy="46801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38803" y="2342507"/>
        <a:ext cx="716575" cy="46801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92909" y="1646525"/>
        <a:ext cx="716575" cy="46801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608207" y="2342507"/>
        <a:ext cx="716575" cy="46801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77611" y="2342507"/>
        <a:ext cx="716575" cy="46801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23505" y="3038489"/>
        <a:ext cx="716575" cy="46801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23505" y="3734471"/>
        <a:ext cx="716575" cy="46801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92909" y="3038489"/>
        <a:ext cx="716575" cy="46801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62312" y="3038489"/>
        <a:ext cx="716575" cy="46801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31716" y="3038489"/>
        <a:ext cx="716575" cy="46801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31716" y="3734471"/>
        <a:ext cx="716575" cy="46801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47014" y="1646525"/>
        <a:ext cx="716575" cy="46801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47014" y="2342507"/>
        <a:ext cx="716575" cy="46801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307006" y="383"/>
        <a:ext cx="3390251"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307006" y="1045406"/>
        <a:ext cx="3390251"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307006" y="2090428"/>
        <a:ext cx="3390251"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xmlns:mc="http://schemas.openxmlformats.org/markup-compatibility/2006" xmlns:a14="http://schemas.microsoft.com/office/drawing/2010/main" val="000000" mc:Ignorable=""/>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xmlns:mc="http://schemas.openxmlformats.org/markup-compatibility/2006" xmlns:a14="http://schemas.microsoft.com/office/drawing/2010/main" val="000000" mc:Ignorable="">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77400" y="47802"/>
        <a:ext cx="3122727" cy="8790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1" y="541785"/>
        <a:ext cx="1083569" cy="464387"/>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1083570" y="49143"/>
        <a:ext cx="4366143" cy="908414"/>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1" y="1795526"/>
        <a:ext cx="1083569" cy="464387"/>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1083569" y="1302858"/>
        <a:ext cx="4366169" cy="9079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5693AE-B0CE-4250-AAB6-C906CB5DEBD3}">
      <dsp:nvSpPr>
        <dsp:cNvPr id="0" name=""/>
        <dsp:cNvSpPr/>
      </dsp:nvSpPr>
      <dsp:spPr>
        <a:xfrm>
          <a:off x="0" y="311"/>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11"/>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355600">
            <a:lnSpc>
              <a:spcPct val="90000"/>
            </a:lnSpc>
            <a:spcBef>
              <a:spcPct val="0"/>
            </a:spcBef>
            <a:spcAft>
              <a:spcPct val="35000"/>
            </a:spcAft>
          </a:pPr>
          <a:endParaRPr lang="es-ES" sz="800" b="1" kern="1200"/>
        </a:p>
        <a:p>
          <a:pPr lvl="0" algn="just" defTabSz="355600">
            <a:lnSpc>
              <a:spcPct val="90000"/>
            </a:lnSpc>
            <a:spcBef>
              <a:spcPct val="0"/>
            </a:spcBef>
            <a:spcAft>
              <a:spcPct val="35000"/>
            </a:spcAft>
          </a:pPr>
          <a:r>
            <a:rPr lang="es-ES" sz="800" b="1" kern="1200"/>
            <a:t>Nodo:</a:t>
          </a:r>
        </a:p>
        <a:p>
          <a:pPr lvl="0" algn="just" defTabSz="355600">
            <a:lnSpc>
              <a:spcPct val="90000"/>
            </a:lnSpc>
            <a:spcBef>
              <a:spcPct val="0"/>
            </a:spcBef>
            <a:spcAft>
              <a:spcPct val="35000"/>
            </a:spcAft>
          </a:pPr>
          <a:r>
            <a:rPr lang="es-ES" sz="800" b="1" kern="1200"/>
            <a:t> </a:t>
          </a:r>
          <a:r>
            <a:rPr lang="es-ES" sz="8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11"/>
        <a:ext cx="5844844" cy="776520"/>
      </dsp:txXfrm>
    </dsp:sp>
    <dsp:sp modelId="{D8C10BB8-EAAE-4FEE-8B3C-3D323AAADC87}">
      <dsp:nvSpPr>
        <dsp:cNvPr id="0" name=""/>
        <dsp:cNvSpPr/>
      </dsp:nvSpPr>
      <dsp:spPr>
        <a:xfrm>
          <a:off x="0" y="776831"/>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776831"/>
          <a:ext cx="5844844" cy="6752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just" defTabSz="355600">
            <a:lnSpc>
              <a:spcPct val="90000"/>
            </a:lnSpc>
            <a:spcBef>
              <a:spcPct val="0"/>
            </a:spcBef>
            <a:spcAft>
              <a:spcPct val="35000"/>
            </a:spcAft>
          </a:pPr>
          <a:r>
            <a:rPr lang="es-ES" sz="800" b="1" kern="1200"/>
            <a:t>Paquetes:</a:t>
          </a:r>
          <a:r>
            <a:rPr lang="es-ES" sz="800" kern="1200"/>
            <a:t> </a:t>
          </a:r>
        </a:p>
        <a:p>
          <a:pPr lvl="0" algn="just" defTabSz="355600">
            <a:lnSpc>
              <a:spcPct val="90000"/>
            </a:lnSpc>
            <a:spcBef>
              <a:spcPct val="0"/>
            </a:spcBef>
            <a:spcAft>
              <a:spcPct val="35000"/>
            </a:spcAft>
          </a:pPr>
          <a:r>
            <a:rPr lang="es-ES" sz="800" kern="1200"/>
            <a:t>Según nuestro diagrama de componentes, la división del software consta de dos paquetes, uno provee la funcionalidad cliente y el otro recae sobre la funcionalidad del servidor, como regla de negocio [</a:t>
          </a:r>
          <a:r>
            <a:rPr lang="es-ES" sz="800" kern="1200">
              <a:solidFill>
                <a:schemeClr val="accent3">
                  <a:lumMod val="75000"/>
                </a:schemeClr>
              </a:solidFill>
            </a:rPr>
            <a:t>ver anexos documentos SPMP Hito 1</a:t>
          </a:r>
          <a:r>
            <a:rPr lang="es-ES" sz="800" kern="1200"/>
            <a:t>], la selección tomada sobre esta regla por </a:t>
          </a:r>
          <a:r>
            <a:rPr lang="es-ES_tradnl" sz="800" kern="1200"/>
            <a:t>Alimnova®</a:t>
          </a:r>
          <a:r>
            <a:rPr lang="es-ES" sz="800" kern="1200"/>
            <a:t>,  consiste en un cliente ligero (en cuanto a carga de procesamiento y nivel de diseño) y un servidor que provee toda la lógica del sistema.</a:t>
          </a:r>
        </a:p>
      </dsp:txBody>
      <dsp:txXfrm>
        <a:off x="0" y="776831"/>
        <a:ext cx="5844844" cy="675254"/>
      </dsp:txXfrm>
    </dsp:sp>
    <dsp:sp modelId="{B900956F-1131-432E-BE7C-2E0FCB847976}">
      <dsp:nvSpPr>
        <dsp:cNvPr id="0" name=""/>
        <dsp:cNvSpPr/>
      </dsp:nvSpPr>
      <dsp:spPr>
        <a:xfrm>
          <a:off x="0" y="1452086"/>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1526391"/>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s-ES" sz="800" b="1" kern="1200"/>
            <a:t>Componentes</a:t>
          </a:r>
          <a:r>
            <a:rPr lang="es-ES" sz="800" kern="1200"/>
            <a:t>: [</a:t>
          </a:r>
          <a:r>
            <a:rPr lang="es-ES" sz="800" b="1" kern="1200">
              <a:solidFill>
                <a:srgbClr xmlns:mc="http://schemas.openxmlformats.org/markup-compatibility/2006" xmlns:a14="http://schemas.microsoft.com/office/drawing/2010/main" val="FF0000" mc:Ignorable=""/>
              </a:solidFill>
            </a:rPr>
            <a:t>ver sección 3.2.1 y sección 3.2.2</a:t>
          </a:r>
          <a:r>
            <a:rPr lang="es-ES" sz="800" kern="1200"/>
            <a:t>] Todo grupo de clases que pertenece a uno de los componentes especificados.</a:t>
          </a:r>
        </a:p>
      </dsp:txBody>
      <dsp:txXfrm>
        <a:off x="0" y="1526391"/>
        <a:ext cx="5844844" cy="776520"/>
      </dsp:txXfrm>
    </dsp:sp>
    <dsp:sp modelId="{1B590614-FD75-40D9-9484-FF1B13C36F24}">
      <dsp:nvSpPr>
        <dsp:cNvPr id="0" name=""/>
        <dsp:cNvSpPr/>
      </dsp:nvSpPr>
      <dsp:spPr>
        <a:xfrm>
          <a:off x="0" y="2072572"/>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228606"/>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s-ES" sz="800" b="1" kern="1200"/>
            <a:t>Interface: </a:t>
          </a:r>
          <a:r>
            <a:rPr lang="es-ES" sz="800" kern="1200"/>
            <a:t>La línea con el círculo representa una interface.  Permiten definir servicios específicos para cada componente, de esta manera se estructura las funcionalidades y se organizan las responsabilidades dentro del sistema.</a:t>
          </a:r>
        </a:p>
      </dsp:txBody>
      <dsp:txXfrm>
        <a:off x="0" y="2228606"/>
        <a:ext cx="5844844" cy="776520"/>
      </dsp:txXfrm>
    </dsp:sp>
    <dsp:sp modelId="{59F2E01F-7AB4-4537-9D7E-D365022C53D4}">
      <dsp:nvSpPr>
        <dsp:cNvPr id="0" name=""/>
        <dsp:cNvSpPr/>
      </dsp:nvSpPr>
      <dsp:spPr>
        <a:xfrm>
          <a:off x="0" y="2522162"/>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005127"/>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s-ES" sz="800" b="1" kern="1200"/>
            <a:t>Dependencias: </a:t>
          </a:r>
          <a:r>
            <a:rPr lang="es-ES" sz="800" kern="1200"/>
            <a:t>Las líneas entre cortadas representan dependencias. Un paquete o el componente requieren un servicio para poder realizar su tarea. (Conexión, servicio de bases de datos, etc.).</a:t>
          </a:r>
        </a:p>
      </dsp:txBody>
      <dsp:txXfrm>
        <a:off x="0" y="3005127"/>
        <a:ext cx="5844844" cy="7765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96901F-5164-4E0D-9F52-8583DA6634E1}">
      <dsp:nvSpPr>
        <dsp:cNvPr id="0" name=""/>
        <dsp:cNvSpPr/>
      </dsp:nvSpPr>
      <dsp:spPr>
        <a:xfrm rot="5400000">
          <a:off x="2534154" y="-696433"/>
          <a:ext cx="1273035" cy="2984161"/>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s-CO" sz="1200" u="none" kern="1200"/>
            <a:t>Comunicación</a:t>
          </a:r>
          <a:endParaRPr lang="es-CO" sz="1200" kern="1200"/>
        </a:p>
        <a:p>
          <a:pPr marL="114300" lvl="1" indent="-114300" algn="l" defTabSz="533400">
            <a:lnSpc>
              <a:spcPct val="90000"/>
            </a:lnSpc>
            <a:spcBef>
              <a:spcPct val="0"/>
            </a:spcBef>
            <a:spcAft>
              <a:spcPct val="15000"/>
            </a:spcAft>
            <a:buChar char="••"/>
          </a:pPr>
          <a:r>
            <a:rPr lang="es-CO" sz="1200" kern="1200"/>
            <a:t>RMI, Máquina Cliente y Máquina Servidor</a:t>
          </a:r>
        </a:p>
        <a:p>
          <a:pPr marL="114300" lvl="1" indent="-114300" algn="l" defTabSz="533400">
            <a:lnSpc>
              <a:spcPct val="90000"/>
            </a:lnSpc>
            <a:spcBef>
              <a:spcPct val="0"/>
            </a:spcBef>
            <a:spcAft>
              <a:spcPct val="15000"/>
            </a:spcAft>
            <a:buChar char="••"/>
          </a:pPr>
          <a:r>
            <a:rPr lang="es-CO" sz="1200" u="none" kern="1200"/>
            <a:t>Protocolos y</a:t>
          </a:r>
          <a:r>
            <a:rPr lang="es-CO" sz="1200" u="sng" kern="1200"/>
            <a:t> </a:t>
          </a:r>
          <a:r>
            <a:rPr lang="es-CO" sz="1200" u="none" kern="1200"/>
            <a:t>herramientas</a:t>
          </a:r>
        </a:p>
        <a:p>
          <a:pPr marL="114300" lvl="1" indent="-114300" algn="l" defTabSz="533400">
            <a:lnSpc>
              <a:spcPct val="90000"/>
            </a:lnSpc>
            <a:spcBef>
              <a:spcPct val="0"/>
            </a:spcBef>
            <a:spcAft>
              <a:spcPct val="15000"/>
            </a:spcAft>
            <a:buChar char="••"/>
          </a:pPr>
          <a:r>
            <a:rPr lang="es-CO" sz="1200" u="none" kern="1200"/>
            <a:t>TCP, JDK 1.4,JVM 1.6</a:t>
          </a:r>
        </a:p>
        <a:p>
          <a:pPr marL="114300" lvl="1" indent="-114300" algn="l" defTabSz="533400">
            <a:lnSpc>
              <a:spcPct val="90000"/>
            </a:lnSpc>
            <a:spcBef>
              <a:spcPct val="0"/>
            </a:spcBef>
            <a:spcAft>
              <a:spcPct val="15000"/>
            </a:spcAft>
            <a:buChar char="••"/>
          </a:pPr>
          <a:r>
            <a:rPr lang="es-CO" sz="1200" u="none" kern="1200"/>
            <a:t>Cableado Universidad</a:t>
          </a:r>
        </a:p>
      </dsp:txBody>
      <dsp:txXfrm rot="-5400000">
        <a:off x="1678591" y="221274"/>
        <a:ext cx="2922017" cy="1148747"/>
      </dsp:txXfrm>
    </dsp:sp>
    <dsp:sp modelId="{D49A36F9-E0DA-4EDF-94CD-3FFA82E8FB9D}">
      <dsp:nvSpPr>
        <dsp:cNvPr id="0" name=""/>
        <dsp:cNvSpPr/>
      </dsp:nvSpPr>
      <dsp:spPr>
        <a:xfrm>
          <a:off x="0" y="0"/>
          <a:ext cx="1678591" cy="1591294"/>
        </a:xfrm>
        <a:prstGeom prst="round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Conexiones </a:t>
          </a:r>
        </a:p>
      </dsp:txBody>
      <dsp:txXfrm>
        <a:off x="77681" y="77681"/>
        <a:ext cx="1523229" cy="143593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Máquina_Cliente</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Máquina_Servidor</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Máquina Servidor</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-Comunicación Servidor</a:t>
          </a:r>
        </a:p>
        <a:p>
          <a:pPr lvl="0" algn="ctr" defTabSz="533400">
            <a:lnSpc>
              <a:spcPct val="90000"/>
            </a:lnSpc>
            <a:spcBef>
              <a:spcPct val="0"/>
            </a:spcBef>
            <a:spcAft>
              <a:spcPct val="35000"/>
            </a:spcAft>
          </a:pPr>
          <a:r>
            <a:rPr lang="es-CO" sz="1200" u="none" kern="1200"/>
            <a:t>- Lógica.</a:t>
          </a:r>
        </a:p>
        <a:p>
          <a:pPr lvl="0" algn="ctr" defTabSz="533400">
            <a:lnSpc>
              <a:spcPct val="90000"/>
            </a:lnSpc>
            <a:spcBef>
              <a:spcPct val="0"/>
            </a:spcBef>
            <a:spcAft>
              <a:spcPct val="35000"/>
            </a:spcAft>
          </a:pPr>
          <a:r>
            <a:rPr lang="es-CO" sz="1200" u="none" kern="1200"/>
            <a:t>-Persistencia.</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Salas de la Pontificia Universidad Javeriana.</a:t>
          </a:r>
        </a:p>
        <a:p>
          <a:pPr lvl="0" algn="ctr" defTabSz="533400">
            <a:lnSpc>
              <a:spcPct val="90000"/>
            </a:lnSpc>
            <a:spcBef>
              <a:spcPct val="0"/>
            </a:spcBef>
            <a:spcAft>
              <a:spcPct val="35000"/>
            </a:spcAft>
          </a:pPr>
          <a:r>
            <a:rPr lang="es-CO" sz="1200" u="none" kern="1200"/>
            <a:t>-Bases Datos</a:t>
          </a:r>
        </a:p>
        <a:p>
          <a:pPr lvl="0" algn="ctr" defTabSz="533400">
            <a:lnSpc>
              <a:spcPct val="90000"/>
            </a:lnSpc>
            <a:spcBef>
              <a:spcPct val="0"/>
            </a:spcBef>
            <a:spcAft>
              <a:spcPct val="35000"/>
            </a:spcAft>
          </a:pPr>
          <a:r>
            <a:rPr lang="es-CO" sz="1200" u="none" kern="1200"/>
            <a:t>-Sala A</a:t>
          </a:r>
        </a:p>
        <a:p>
          <a:pPr lvl="0" algn="ctr" defTabSz="533400">
            <a:lnSpc>
              <a:spcPct val="90000"/>
            </a:lnSpc>
            <a:spcBef>
              <a:spcPct val="0"/>
            </a:spcBef>
            <a:spcAft>
              <a:spcPct val="35000"/>
            </a:spcAft>
          </a:pPr>
          <a:r>
            <a:rPr lang="es-CO" sz="12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-Sistema Operativo Windows XP o superior.</a:t>
          </a:r>
        </a:p>
        <a:p>
          <a:pPr lvl="0" algn="ctr" defTabSz="533400">
            <a:lnSpc>
              <a:spcPct val="90000"/>
            </a:lnSpc>
            <a:spcBef>
              <a:spcPct val="0"/>
            </a:spcBef>
            <a:spcAft>
              <a:spcPct val="35000"/>
            </a:spcAft>
          </a:pPr>
          <a:r>
            <a:rPr lang="es-CO" sz="1200" u="none" kern="1200"/>
            <a:t>-JVM (java virtual machine 1.6)</a:t>
          </a:r>
        </a:p>
        <a:p>
          <a:pPr lvl="0" algn="ctr" defTabSz="533400">
            <a:lnSpc>
              <a:spcPct val="90000"/>
            </a:lnSpc>
            <a:spcBef>
              <a:spcPct val="0"/>
            </a:spcBef>
            <a:spcAft>
              <a:spcPct val="35000"/>
            </a:spcAft>
          </a:pPr>
          <a:r>
            <a:rPr lang="es-CO" sz="12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El servidor es único para la aplicación T-Monopoly</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16470" y="1890144"/>
        <a:ext cx="1053314" cy="510766"/>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35605" y="642283"/>
        <a:ext cx="1053314" cy="510766"/>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54740" y="18353"/>
        <a:ext cx="1053314" cy="510766"/>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54740" y="642283"/>
        <a:ext cx="1053314" cy="510766"/>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54740" y="1266214"/>
        <a:ext cx="1053314" cy="510766"/>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35605" y="1266214"/>
        <a:ext cx="1053314" cy="510766"/>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35605" y="1890144"/>
        <a:ext cx="1053314" cy="510766"/>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35605" y="2514075"/>
        <a:ext cx="1053314" cy="510766"/>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35605" y="3138005"/>
        <a:ext cx="1053314" cy="510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1">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2D15B9-4750-494D-8048-EC5D76A97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8381</Words>
  <Characters>46097</Characters>
  <Application>Microsoft Office Word</Application>
  <DocSecurity>0</DocSecurity>
  <Lines>384</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54370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Nestor Diazgranados</cp:lastModifiedBy>
  <cp:revision>2</cp:revision>
  <dcterms:created xsi:type="dcterms:W3CDTF">2010-05-04T02:43:00Z</dcterms:created>
  <dcterms:modified xsi:type="dcterms:W3CDTF">2010-05-04T02:43:00Z</dcterms:modified>
</cp:coreProperties>
</file>